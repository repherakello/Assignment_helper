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DBFDD6" w14:textId="2081A050" w:rsidR="00DE001E" w:rsidRDefault="005B4C76" w:rsidP="00DE001E">
      <w:pPr>
        <w:pStyle w:val="Heading1"/>
      </w:pPr>
      <w:r>
        <w:t>Tessellations</w:t>
      </w:r>
    </w:p>
    <w:p w14:paraId="74A90B34" w14:textId="68F92391" w:rsidR="00C34F1A" w:rsidRDefault="0064093C" w:rsidP="0064093C">
      <w:r>
        <w:t>If you</w:t>
      </w:r>
      <w:r w:rsidR="006E59D1">
        <w:t xml:space="preserve"> have</w:t>
      </w:r>
      <w:r>
        <w:t xml:space="preserve"> ever walked on a tiled floor, you</w:t>
      </w:r>
      <w:r w:rsidR="006E59D1">
        <w:t xml:space="preserve"> have</w:t>
      </w:r>
      <w:r>
        <w:t xml:space="preserve"> seen a tessellation. In fact, the word </w:t>
      </w:r>
      <w:r>
        <w:rPr>
          <w:i/>
        </w:rPr>
        <w:t>tessellate</w:t>
      </w:r>
      <w:r>
        <w:t xml:space="preserve"> comes from the Greek word for “four,” because the original tile tessellation patterns were created using square (four-sided) tiles. These days, we use geometry to create interesting tile designs using tiles of varying numbers of sides.</w:t>
      </w:r>
    </w:p>
    <w:p w14:paraId="4013DAFE" w14:textId="2059C7AB" w:rsidR="0064093C" w:rsidRDefault="00C34F1A" w:rsidP="0064093C">
      <w:pPr>
        <w:rPr>
          <w:noProof/>
        </w:rPr>
      </w:pPr>
      <w:r w:rsidRPr="00C34F1A">
        <w:rPr>
          <w:noProof/>
        </w:rPr>
        <w:t xml:space="preserve"> </w:t>
      </w:r>
      <w:r w:rsidR="00222225">
        <w:rPr>
          <w:noProof/>
        </w:rPr>
        <w:drawing>
          <wp:inline distT="0" distB="0" distL="0" distR="0" wp14:anchorId="2C5D33B0" wp14:editId="343BFE59">
            <wp:extent cx="2528515" cy="2528515"/>
            <wp:effectExtent l="0" t="0" r="5715" b="5715"/>
            <wp:docPr id="4" name="Picture 4" descr="C:\Users\cgresko\Desktop\shutterstock_2433885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gresko\Desktop\shutterstock_24338855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6825" cy="2526825"/>
                    </a:xfrm>
                    <a:prstGeom prst="rect">
                      <a:avLst/>
                    </a:prstGeom>
                    <a:noFill/>
                    <a:ln>
                      <a:noFill/>
                    </a:ln>
                  </pic:spPr>
                </pic:pic>
              </a:graphicData>
            </a:graphic>
          </wp:inline>
        </w:drawing>
      </w:r>
    </w:p>
    <w:p w14:paraId="74ED197B" w14:textId="2F4DAF75" w:rsidR="00102E89" w:rsidRDefault="00102E89" w:rsidP="0064093C"/>
    <w:p w14:paraId="27C9023C" w14:textId="10D5CDDD" w:rsidR="0064093C" w:rsidRDefault="0064093C" w:rsidP="0064093C">
      <w:r>
        <w:t>To think about tessellations mathematically, imagine tiling a floor that is infinitely large and goes on forever. Instead of tiling the entire infinite plane</w:t>
      </w:r>
      <w:r w:rsidR="00DF7EBB">
        <w:t xml:space="preserve"> </w:t>
      </w:r>
      <w:r>
        <w:t>you can describe a self-repeating tiling pattern, or a tessellation, that will cover the entire plane.</w:t>
      </w:r>
    </w:p>
    <w:p w14:paraId="656790CF" w14:textId="3A24F21E" w:rsidR="0064093C" w:rsidRDefault="0064093C" w:rsidP="0064093C">
      <w:r>
        <w:t>In this project, you</w:t>
      </w:r>
      <w:r w:rsidR="006E59D1">
        <w:t xml:space="preserve"> will</w:t>
      </w:r>
      <w:r>
        <w:t xml:space="preserve"> explore </w:t>
      </w:r>
      <w:r w:rsidR="006711AC">
        <w:t xml:space="preserve">the </w:t>
      </w:r>
      <w:r>
        <w:t xml:space="preserve">types of tessellations </w:t>
      </w:r>
      <w:r w:rsidR="006711AC">
        <w:t xml:space="preserve">that </w:t>
      </w:r>
      <w:r>
        <w:t xml:space="preserve">can be created using </w:t>
      </w:r>
      <w:r w:rsidR="00B667ED">
        <w:t>different types of polygons and applying transformations</w:t>
      </w:r>
      <w:r>
        <w:t xml:space="preserve">. </w:t>
      </w:r>
    </w:p>
    <w:p w14:paraId="64DBFDDA" w14:textId="77777777" w:rsidR="005241F5" w:rsidRPr="005241F5" w:rsidRDefault="005241F5" w:rsidP="003107E1">
      <w:r w:rsidRPr="005241F5">
        <w:t>As you complete the task, keep these questions in mind:</w:t>
      </w:r>
    </w:p>
    <w:p w14:paraId="64DBFDDB" w14:textId="6C2098DC" w:rsidR="00694A76" w:rsidRDefault="0064093C" w:rsidP="003107E1">
      <w:r>
        <w:rPr>
          <w:b/>
          <w:bCs/>
        </w:rPr>
        <w:t>What are tessellations and what are the different types</w:t>
      </w:r>
      <w:r w:rsidR="00C1144B" w:rsidRPr="00C1144B">
        <w:rPr>
          <w:b/>
          <w:bCs/>
        </w:rPr>
        <w:t>?</w:t>
      </w:r>
      <w:r w:rsidR="00EC1D62">
        <w:rPr>
          <w:b/>
          <w:bCs/>
        </w:rPr>
        <w:t xml:space="preserve"> </w:t>
      </w:r>
      <w:r>
        <w:rPr>
          <w:b/>
          <w:bCs/>
        </w:rPr>
        <w:t xml:space="preserve">How can you </w:t>
      </w:r>
      <w:r w:rsidR="001E0B64">
        <w:rPr>
          <w:b/>
          <w:bCs/>
        </w:rPr>
        <w:t xml:space="preserve">use transformations to </w:t>
      </w:r>
      <w:r>
        <w:rPr>
          <w:b/>
          <w:bCs/>
        </w:rPr>
        <w:t>create tessellations</w:t>
      </w:r>
      <w:r w:rsidR="00790721">
        <w:rPr>
          <w:b/>
          <w:bCs/>
        </w:rPr>
        <w:t>?</w:t>
      </w:r>
      <w:r w:rsidR="00C1144B">
        <w:rPr>
          <w:b/>
        </w:rPr>
        <w:t xml:space="preserve"> </w:t>
      </w:r>
    </w:p>
    <w:p w14:paraId="64DBFDDC" w14:textId="68A513FA" w:rsidR="003107E1" w:rsidRPr="00EB46FD" w:rsidRDefault="003107E1" w:rsidP="003107E1">
      <w:r w:rsidRPr="00EB46FD">
        <w:t xml:space="preserve">In this task, </w:t>
      </w:r>
      <w:r w:rsidR="00B42FB0" w:rsidRPr="00EB46FD">
        <w:t>you</w:t>
      </w:r>
      <w:r w:rsidR="00B42FB0">
        <w:t xml:space="preserve"> wi</w:t>
      </w:r>
      <w:r w:rsidR="00B42FB0" w:rsidRPr="00EB46FD">
        <w:t xml:space="preserve">ll </w:t>
      </w:r>
      <w:r w:rsidRPr="00EB46FD">
        <w:t xml:space="preserve">apply what </w:t>
      </w:r>
      <w:r w:rsidR="00B42FB0" w:rsidRPr="00EB46FD">
        <w:t>you</w:t>
      </w:r>
      <w:r w:rsidR="00B42FB0">
        <w:t xml:space="preserve"> ha</w:t>
      </w:r>
      <w:r w:rsidR="00B42FB0" w:rsidRPr="00EB46FD">
        <w:t xml:space="preserve">ve </w:t>
      </w:r>
      <w:r w:rsidRPr="00EB46FD">
        <w:t>le</w:t>
      </w:r>
      <w:r w:rsidR="005241F5">
        <w:t xml:space="preserve">arned in this </w:t>
      </w:r>
      <w:r w:rsidR="00C1144B">
        <w:t>lesson</w:t>
      </w:r>
      <w:r w:rsidR="005241F5">
        <w:t xml:space="preserve"> to answer these</w:t>
      </w:r>
      <w:r w:rsidRPr="00EB46FD">
        <w:t xml:space="preserve"> question</w:t>
      </w:r>
      <w:r w:rsidR="005241F5">
        <w:t>s</w:t>
      </w:r>
      <w:r w:rsidRPr="00EB46FD">
        <w:t>.</w:t>
      </w:r>
    </w:p>
    <w:p w14:paraId="64DBFDDD" w14:textId="77777777" w:rsidR="003107E1" w:rsidRDefault="003107E1" w:rsidP="00EB46FD">
      <w:pPr>
        <w:pStyle w:val="Heading1"/>
      </w:pPr>
      <w:r>
        <w:t>Directions</w:t>
      </w:r>
    </w:p>
    <w:p w14:paraId="72A9A988" w14:textId="62335A29" w:rsidR="0064093C" w:rsidRPr="00E01D7D" w:rsidRDefault="0064093C" w:rsidP="0064093C">
      <w:pPr>
        <w:rPr>
          <w:rFonts w:cs="Arial"/>
          <w:szCs w:val="20"/>
        </w:rPr>
      </w:pPr>
      <w:r w:rsidRPr="00E01D7D">
        <w:rPr>
          <w:rFonts w:cs="Arial"/>
          <w:szCs w:val="20"/>
        </w:rPr>
        <w:t>Complete each of the following tasks, reading the directions carefully as you go. Be sure to show all work where indicated, including inserting images.</w:t>
      </w:r>
    </w:p>
    <w:p w14:paraId="71D9AABC" w14:textId="7DA5702D" w:rsidR="0064093C" w:rsidRPr="00E01D7D" w:rsidRDefault="0064093C" w:rsidP="0064093C">
      <w:pPr>
        <w:rPr>
          <w:rFonts w:cs="Arial"/>
          <w:szCs w:val="20"/>
        </w:rPr>
      </w:pPr>
      <w:r w:rsidRPr="00E01D7D">
        <w:rPr>
          <w:rFonts w:cs="Arial"/>
          <w:szCs w:val="20"/>
        </w:rPr>
        <w:t>In addition to the answers you determine, you will be graded based on the work you show, or your solution process. So, be sure to show all your work and answer each question as you complete the task</w:t>
      </w:r>
      <w:r>
        <w:rPr>
          <w:rFonts w:cs="Arial"/>
          <w:szCs w:val="20"/>
        </w:rPr>
        <w:t>s</w:t>
      </w:r>
      <w:r w:rsidRPr="00E01D7D">
        <w:rPr>
          <w:rFonts w:cs="Arial"/>
          <w:szCs w:val="20"/>
        </w:rPr>
        <w:t xml:space="preserve">. Type your work into this document, or print the document and show work by hand, so you can submit it to your teacher for a grade. </w:t>
      </w:r>
    </w:p>
    <w:p w14:paraId="4677D087" w14:textId="77777777" w:rsidR="0064093C" w:rsidRPr="00E01D7D" w:rsidRDefault="0064093C" w:rsidP="0064093C">
      <w:pPr>
        <w:rPr>
          <w:rFonts w:cs="Arial"/>
          <w:szCs w:val="20"/>
        </w:rPr>
      </w:pPr>
      <w:r w:rsidRPr="00E01D7D">
        <w:rPr>
          <w:rFonts w:cs="Arial"/>
          <w:szCs w:val="20"/>
        </w:rPr>
        <w:t>Your teacher will give you further directions about how to submit your work. You may be asked to upload the document, e-mail it to your teacher, or print it and hand in a hard copy.</w:t>
      </w:r>
    </w:p>
    <w:p w14:paraId="7D87A9F9" w14:textId="77777777" w:rsidR="0064093C" w:rsidRDefault="0064093C" w:rsidP="0064093C">
      <w:pPr>
        <w:spacing w:after="200" w:line="276" w:lineRule="auto"/>
        <w:rPr>
          <w:rFonts w:cs="Arial"/>
          <w:szCs w:val="20"/>
        </w:rPr>
      </w:pPr>
      <w:r w:rsidRPr="00E01D7D">
        <w:rPr>
          <w:rFonts w:cs="Arial"/>
          <w:szCs w:val="20"/>
        </w:rPr>
        <w:t>Now, let’s get started!</w:t>
      </w:r>
    </w:p>
    <w:p w14:paraId="7C9959EB" w14:textId="77777777" w:rsidR="00222225" w:rsidRPr="00E01D7D" w:rsidRDefault="00222225" w:rsidP="0064093C">
      <w:pPr>
        <w:spacing w:after="200" w:line="276" w:lineRule="auto"/>
        <w:rPr>
          <w:rFonts w:cs="Arial"/>
          <w:b/>
          <w:bCs/>
          <w:szCs w:val="20"/>
        </w:rPr>
      </w:pPr>
    </w:p>
    <w:p w14:paraId="64DBFDE3" w14:textId="750A8DDD" w:rsidR="003107E1" w:rsidRDefault="00C75DE5" w:rsidP="00EB46FD">
      <w:pPr>
        <w:pStyle w:val="Heading1"/>
      </w:pPr>
      <w:r>
        <w:lastRenderedPageBreak/>
        <w:t>Part</w:t>
      </w:r>
      <w:r w:rsidR="003107E1">
        <w:t xml:space="preserve"> 1: </w:t>
      </w:r>
      <w:r w:rsidR="006414BB">
        <w:t xml:space="preserve">Explain the structure and creation of </w:t>
      </w:r>
      <w:r w:rsidR="00127771">
        <w:t>regular and semi-regular</w:t>
      </w:r>
      <w:r w:rsidR="006414BB">
        <w:t xml:space="preserve"> tessellations.</w:t>
      </w:r>
    </w:p>
    <w:p w14:paraId="4397B587" w14:textId="30C36B85" w:rsidR="001C5244" w:rsidRPr="001C5244" w:rsidRDefault="00C720AA" w:rsidP="00486168">
      <w:pPr>
        <w:pStyle w:val="ListParagraph"/>
        <w:numPr>
          <w:ilvl w:val="0"/>
          <w:numId w:val="5"/>
        </w:numPr>
        <w:rPr>
          <w:rFonts w:cs="Arial"/>
          <w:color w:val="FF0000"/>
        </w:rPr>
      </w:pPr>
      <w:r>
        <w:rPr>
          <w:rFonts w:eastAsia="Times New Roman" w:cs="Arial"/>
          <w:color w:val="222222"/>
          <w:szCs w:val="20"/>
        </w:rPr>
        <w:t>What is a tessellation?</w:t>
      </w:r>
      <w:r w:rsidR="008156C6">
        <w:rPr>
          <w:rFonts w:eastAsia="Times New Roman" w:cs="Arial"/>
          <w:color w:val="222222"/>
          <w:szCs w:val="20"/>
        </w:rPr>
        <w:t xml:space="preserve"> </w:t>
      </w:r>
      <w:r w:rsidR="001C5244">
        <w:rPr>
          <w:rFonts w:eastAsia="Times New Roman" w:cs="Arial"/>
          <w:color w:val="222222"/>
          <w:szCs w:val="20"/>
        </w:rPr>
        <w:t>Give two everyday examples of tessellations (that do not extend indefinitely).</w:t>
      </w:r>
      <w:r w:rsidR="001C5244" w:rsidRPr="005B4C76">
        <w:rPr>
          <w:rFonts w:cs="Arial"/>
          <w:color w:val="0070C0"/>
        </w:rPr>
        <w:t xml:space="preserve"> </w:t>
      </w:r>
      <w:r w:rsidR="001C5244" w:rsidRPr="008156C6">
        <w:rPr>
          <w:rFonts w:cs="Arial"/>
        </w:rPr>
        <w:t>You</w:t>
      </w:r>
      <w:r w:rsidR="001C5244">
        <w:rPr>
          <w:rFonts w:cs="Arial"/>
        </w:rPr>
        <w:t xml:space="preserve"> may insert images or give a verbal description.</w:t>
      </w:r>
      <w:r w:rsidR="001C5244" w:rsidRPr="005B4C76">
        <w:rPr>
          <w:rFonts w:cs="Arial"/>
          <w:color w:val="0070C0"/>
        </w:rPr>
        <w:t xml:space="preserve"> </w:t>
      </w:r>
      <w:r w:rsidR="00421D5F" w:rsidRPr="005B4C76">
        <w:rPr>
          <w:rFonts w:cs="Arial"/>
          <w:color w:val="0070C0"/>
        </w:rPr>
        <w:t>(</w:t>
      </w:r>
      <w:r w:rsidR="001E1A1F">
        <w:rPr>
          <w:rFonts w:cs="Arial"/>
          <w:color w:val="0070C0"/>
        </w:rPr>
        <w:t>5</w:t>
      </w:r>
      <w:r w:rsidR="00421D5F" w:rsidRPr="005B4C76">
        <w:rPr>
          <w:rFonts w:cs="Arial"/>
          <w:color w:val="0070C0"/>
        </w:rPr>
        <w:t xml:space="preserve"> points)</w:t>
      </w:r>
    </w:p>
    <w:p w14:paraId="714F0483" w14:textId="77777777" w:rsidR="00F3528C" w:rsidRDefault="00F3528C" w:rsidP="006414BB">
      <w:pPr>
        <w:rPr>
          <w:rFonts w:eastAsia="Times New Roman" w:cs="Arial"/>
          <w:color w:val="333333" w:themeColor="text1"/>
          <w:szCs w:val="20"/>
        </w:rPr>
      </w:pPr>
    </w:p>
    <w:p w14:paraId="01B4068C" w14:textId="77777777" w:rsidR="00CD33FB" w:rsidRDefault="00CD33FB" w:rsidP="006414BB">
      <w:pPr>
        <w:rPr>
          <w:rFonts w:eastAsia="Times New Roman" w:cs="Arial"/>
          <w:color w:val="333333" w:themeColor="text1"/>
          <w:szCs w:val="20"/>
        </w:rPr>
      </w:pPr>
    </w:p>
    <w:p w14:paraId="726BC9E6" w14:textId="77777777" w:rsidR="00CD33FB" w:rsidRPr="006414BB" w:rsidRDefault="00CD33FB" w:rsidP="006414BB">
      <w:pPr>
        <w:rPr>
          <w:rFonts w:eastAsia="Times New Roman" w:cs="Arial"/>
          <w:color w:val="333333" w:themeColor="text1"/>
          <w:szCs w:val="20"/>
        </w:rPr>
      </w:pPr>
    </w:p>
    <w:p w14:paraId="30C90AEA" w14:textId="3902F563" w:rsidR="00C720AA" w:rsidRPr="00CD33FB" w:rsidRDefault="00C720AA" w:rsidP="00486168">
      <w:pPr>
        <w:pStyle w:val="ListParagraph"/>
        <w:numPr>
          <w:ilvl w:val="0"/>
          <w:numId w:val="5"/>
        </w:numPr>
        <w:spacing w:before="240" w:after="240" w:line="273" w:lineRule="atLeast"/>
        <w:rPr>
          <w:rFonts w:eastAsia="Times New Roman" w:cs="Arial"/>
          <w:color w:val="222222"/>
          <w:szCs w:val="20"/>
        </w:rPr>
      </w:pPr>
      <w:r>
        <w:rPr>
          <w:rFonts w:eastAsia="Times New Roman" w:cs="Arial"/>
          <w:color w:val="222222"/>
          <w:szCs w:val="20"/>
        </w:rPr>
        <w:t xml:space="preserve">What is a regular tessellation? </w:t>
      </w:r>
      <w:r w:rsidR="00A55129">
        <w:rPr>
          <w:rFonts w:eastAsia="Times New Roman" w:cs="Arial"/>
          <w:color w:val="222222"/>
          <w:szCs w:val="20"/>
        </w:rPr>
        <w:t xml:space="preserve">How many regular tessellations are possible? Why </w:t>
      </w:r>
      <w:r w:rsidR="006E59D1">
        <w:rPr>
          <w:rFonts w:eastAsia="Times New Roman" w:cs="Arial"/>
          <w:color w:val="222222"/>
          <w:szCs w:val="20"/>
        </w:rPr>
        <w:t>are</w:t>
      </w:r>
      <w:r w:rsidR="000811D2">
        <w:rPr>
          <w:rFonts w:eastAsia="Times New Roman" w:cs="Arial"/>
          <w:color w:val="222222"/>
          <w:szCs w:val="20"/>
        </w:rPr>
        <w:t xml:space="preserve">n’t there </w:t>
      </w:r>
      <w:r w:rsidR="00A55129">
        <w:rPr>
          <w:rFonts w:eastAsia="Times New Roman" w:cs="Arial"/>
          <w:color w:val="222222"/>
          <w:szCs w:val="20"/>
        </w:rPr>
        <w:t xml:space="preserve">infinitely many regular tessellations? </w:t>
      </w:r>
      <w:r w:rsidR="00A55129" w:rsidRPr="005B4C76">
        <w:rPr>
          <w:rFonts w:cs="Arial"/>
          <w:color w:val="0070C0"/>
        </w:rPr>
        <w:t>(</w:t>
      </w:r>
      <w:r w:rsidR="001E1A1F">
        <w:rPr>
          <w:rFonts w:cs="Arial"/>
          <w:color w:val="0070C0"/>
        </w:rPr>
        <w:t>5</w:t>
      </w:r>
      <w:r w:rsidR="00A55129" w:rsidRPr="005B4C76">
        <w:rPr>
          <w:rFonts w:cs="Arial"/>
          <w:color w:val="0070C0"/>
        </w:rPr>
        <w:t xml:space="preserve"> points)</w:t>
      </w:r>
    </w:p>
    <w:p w14:paraId="74B00F58" w14:textId="77777777" w:rsidR="00CD33FB" w:rsidRDefault="00CD33FB" w:rsidP="00CD33FB">
      <w:pPr>
        <w:pStyle w:val="ListParagraph"/>
        <w:spacing w:before="240" w:after="240" w:line="273" w:lineRule="atLeast"/>
        <w:rPr>
          <w:rFonts w:eastAsia="Times New Roman" w:cs="Arial"/>
          <w:color w:val="222222"/>
          <w:szCs w:val="20"/>
        </w:rPr>
      </w:pPr>
    </w:p>
    <w:p w14:paraId="214998AF" w14:textId="77777777" w:rsidR="00CD33FB" w:rsidRDefault="00CD33FB" w:rsidP="00CD33FB">
      <w:pPr>
        <w:pStyle w:val="ListParagraph"/>
        <w:spacing w:before="240" w:after="240" w:line="273" w:lineRule="atLeast"/>
        <w:rPr>
          <w:rFonts w:eastAsia="Times New Roman" w:cs="Arial"/>
          <w:color w:val="222222"/>
          <w:szCs w:val="20"/>
        </w:rPr>
      </w:pPr>
    </w:p>
    <w:p w14:paraId="1F7332D7" w14:textId="77777777" w:rsidR="00CD33FB" w:rsidRPr="00A55129" w:rsidRDefault="00CD33FB" w:rsidP="00CD33FB">
      <w:pPr>
        <w:pStyle w:val="ListParagraph"/>
        <w:spacing w:before="240" w:after="240" w:line="273" w:lineRule="atLeast"/>
        <w:rPr>
          <w:rFonts w:eastAsia="Times New Roman" w:cs="Arial"/>
          <w:color w:val="222222"/>
          <w:szCs w:val="20"/>
        </w:rPr>
      </w:pPr>
    </w:p>
    <w:p w14:paraId="4CF9B60C" w14:textId="33FACCAB" w:rsidR="00A55129" w:rsidRDefault="00A55129" w:rsidP="00486168">
      <w:pPr>
        <w:pStyle w:val="ListParagraph"/>
        <w:numPr>
          <w:ilvl w:val="0"/>
          <w:numId w:val="5"/>
        </w:numPr>
        <w:rPr>
          <w:rFonts w:cs="Arial"/>
        </w:rPr>
      </w:pPr>
      <w:r>
        <w:rPr>
          <w:rFonts w:cs="Arial"/>
        </w:rPr>
        <w:t xml:space="preserve">Explain how to use transformations to tessellate </w:t>
      </w:r>
      <w:r w:rsidR="00B13EAD">
        <w:rPr>
          <w:rFonts w:cs="Arial"/>
        </w:rPr>
        <w:t>the</w:t>
      </w:r>
      <w:r>
        <w:rPr>
          <w:rFonts w:cs="Arial"/>
        </w:rPr>
        <w:t xml:space="preserve"> regular hexagon.</w:t>
      </w:r>
      <w:r w:rsidR="001E03FC">
        <w:rPr>
          <w:rFonts w:cs="Arial"/>
        </w:rPr>
        <w:t xml:space="preserve"> Draw a sketch and label the angle measures at a vertex of the tessellation to show that the sum of the measures must equal </w:t>
      </w:r>
      <w:r w:rsidR="001E03FC" w:rsidRPr="00003B00">
        <w:rPr>
          <w:rFonts w:eastAsia="Times New Roman" w:cs="Arial"/>
          <w:szCs w:val="20"/>
        </w:rPr>
        <w:t>360º</w:t>
      </w:r>
      <w:r w:rsidR="001E03FC" w:rsidRPr="000811D2">
        <w:rPr>
          <w:rFonts w:cs="Arial"/>
        </w:rPr>
        <w:t>.</w:t>
      </w:r>
      <w:r w:rsidRPr="00003B00">
        <w:rPr>
          <w:rFonts w:cs="Arial"/>
        </w:rPr>
        <w:t xml:space="preserve"> </w:t>
      </w:r>
      <w:r w:rsidRPr="005B4C76">
        <w:rPr>
          <w:rFonts w:cs="Arial"/>
          <w:color w:val="0070C0"/>
        </w:rPr>
        <w:t>(</w:t>
      </w:r>
      <w:r w:rsidR="001E1A1F">
        <w:rPr>
          <w:rFonts w:cs="Arial"/>
          <w:color w:val="0070C0"/>
        </w:rPr>
        <w:t>5</w:t>
      </w:r>
      <w:r w:rsidRPr="005B4C76">
        <w:rPr>
          <w:rFonts w:cs="Arial"/>
          <w:color w:val="0070C0"/>
        </w:rPr>
        <w:t xml:space="preserve"> points)</w:t>
      </w:r>
    </w:p>
    <w:p w14:paraId="6DA9F034" w14:textId="513AF95C" w:rsidR="00B13EAD" w:rsidRDefault="00692A9C" w:rsidP="00A55129">
      <w:pPr>
        <w:pStyle w:val="ListParagraph"/>
        <w:rPr>
          <w:rFonts w:cs="Arial"/>
          <w:color w:val="F4473C" w:themeColor="accent6"/>
        </w:rPr>
      </w:pPr>
      <w:r>
        <w:rPr>
          <w:rFonts w:cs="Arial"/>
          <w:noProof/>
          <w:color w:val="F4473C" w:themeColor="accent6"/>
        </w:rPr>
        <mc:AlternateContent>
          <mc:Choice Requires="wpc">
            <w:drawing>
              <wp:inline distT="0" distB="0" distL="0" distR="0" wp14:anchorId="3DF3C498" wp14:editId="7AFCD9C3">
                <wp:extent cx="1495425" cy="1457325"/>
                <wp:effectExtent l="0" t="0" r="0" b="0"/>
                <wp:docPr id="328" name="Canvas 3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Line 5"/>
                        <wps:cNvCnPr/>
                        <wps:spPr bwMode="auto">
                          <a:xfrm>
                            <a:off x="542925" y="1162050"/>
                            <a:ext cx="50482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289" name="Line 6"/>
                        <wps:cNvCnPr/>
                        <wps:spPr bwMode="auto">
                          <a:xfrm flipH="1" flipV="1">
                            <a:off x="290830" y="725170"/>
                            <a:ext cx="252095" cy="43688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290" name="Line 7"/>
                        <wps:cNvCnPr/>
                        <wps:spPr bwMode="auto">
                          <a:xfrm flipV="1">
                            <a:off x="290830" y="287655"/>
                            <a:ext cx="252095" cy="43751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291" name="Line 8"/>
                        <wps:cNvCnPr/>
                        <wps:spPr bwMode="auto">
                          <a:xfrm>
                            <a:off x="542925" y="287655"/>
                            <a:ext cx="50482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292" name="Line 9"/>
                        <wps:cNvCnPr/>
                        <wps:spPr bwMode="auto">
                          <a:xfrm>
                            <a:off x="1047750" y="287655"/>
                            <a:ext cx="252095" cy="43751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293" name="Line 10"/>
                        <wps:cNvCnPr/>
                        <wps:spPr bwMode="auto">
                          <a:xfrm flipH="1">
                            <a:off x="1047750" y="725170"/>
                            <a:ext cx="252095" cy="43688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g:wgp>
                        <wpg:cNvPr id="294" name="Group 14"/>
                        <wpg:cNvGrpSpPr>
                          <a:grpSpLocks/>
                        </wpg:cNvGrpSpPr>
                        <wpg:grpSpPr bwMode="auto">
                          <a:xfrm>
                            <a:off x="1028700" y="114300"/>
                            <a:ext cx="179070" cy="222250"/>
                            <a:chOff x="1620" y="180"/>
                            <a:chExt cx="282" cy="350"/>
                          </a:xfrm>
                        </wpg:grpSpPr>
                        <wps:wsp>
                          <wps:cNvPr id="295" name="Oval 11"/>
                          <wps:cNvSpPr>
                            <a:spLocks noChangeArrowheads="1"/>
                          </wps:cNvSpPr>
                          <wps:spPr bwMode="auto">
                            <a:xfrm>
                              <a:off x="1620" y="423"/>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296" name="Oval 12"/>
                          <wps:cNvSpPr>
                            <a:spLocks noChangeArrowheads="1"/>
                          </wps:cNvSpPr>
                          <wps:spPr bwMode="auto">
                            <a:xfrm>
                              <a:off x="1620" y="423"/>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Rectangle 13"/>
                          <wps:cNvSpPr>
                            <a:spLocks noChangeArrowheads="1"/>
                          </wps:cNvSpPr>
                          <wps:spPr bwMode="auto">
                            <a:xfrm>
                              <a:off x="1757" y="180"/>
                              <a:ext cx="145"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C5C86" w14:textId="4BDED4E0" w:rsidR="00692A9C" w:rsidRDefault="00692A9C">
                                <w:r>
                                  <w:rPr>
                                    <w:rFonts w:cs="Arial"/>
                                    <w:color w:val="000000"/>
                                    <w:szCs w:val="20"/>
                                  </w:rPr>
                                  <w:t>U</w:t>
                                </w:r>
                              </w:p>
                            </w:txbxContent>
                          </wps:txbx>
                          <wps:bodyPr rot="0" vert="horz" wrap="none" lIns="0" tIns="0" rIns="0" bIns="0" anchor="t" anchorCtr="0">
                            <a:spAutoFit/>
                          </wps:bodyPr>
                        </wps:wsp>
                      </wpg:wgp>
                      <wpg:wgp>
                        <wpg:cNvPr id="298" name="Group 18"/>
                        <wpg:cNvGrpSpPr>
                          <a:grpSpLocks/>
                        </wpg:cNvGrpSpPr>
                        <wpg:grpSpPr bwMode="auto">
                          <a:xfrm>
                            <a:off x="429895" y="95885"/>
                            <a:ext cx="132080" cy="222250"/>
                            <a:chOff x="677" y="151"/>
                            <a:chExt cx="208" cy="350"/>
                          </a:xfrm>
                        </wpg:grpSpPr>
                        <wps:wsp>
                          <wps:cNvPr id="299" name="Oval 15"/>
                          <wps:cNvSpPr>
                            <a:spLocks noChangeArrowheads="1"/>
                          </wps:cNvSpPr>
                          <wps:spPr bwMode="auto">
                            <a:xfrm>
                              <a:off x="825" y="423"/>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300" name="Oval 16"/>
                          <wps:cNvSpPr>
                            <a:spLocks noChangeArrowheads="1"/>
                          </wps:cNvSpPr>
                          <wps:spPr bwMode="auto">
                            <a:xfrm>
                              <a:off x="825" y="423"/>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Rectangle 17"/>
                          <wps:cNvSpPr>
                            <a:spLocks noChangeArrowheads="1"/>
                          </wps:cNvSpPr>
                          <wps:spPr bwMode="auto">
                            <a:xfrm>
                              <a:off x="677" y="151"/>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969E5" w14:textId="423A2147" w:rsidR="00692A9C" w:rsidRDefault="00692A9C">
                                <w:r>
                                  <w:rPr>
                                    <w:rFonts w:cs="Arial"/>
                                    <w:color w:val="000000"/>
                                    <w:szCs w:val="20"/>
                                  </w:rPr>
                                  <w:t>V</w:t>
                                </w:r>
                              </w:p>
                            </w:txbxContent>
                          </wps:txbx>
                          <wps:bodyPr rot="0" vert="horz" wrap="none" lIns="0" tIns="0" rIns="0" bIns="0" anchor="t" anchorCtr="0">
                            <a:spAutoFit/>
                          </wps:bodyPr>
                        </wps:wsp>
                      </wpg:wgp>
                      <wpg:wgp>
                        <wpg:cNvPr id="302" name="Group 22"/>
                        <wpg:cNvGrpSpPr>
                          <a:grpSpLocks/>
                        </wpg:cNvGrpSpPr>
                        <wpg:grpSpPr bwMode="auto">
                          <a:xfrm>
                            <a:off x="1281430" y="525780"/>
                            <a:ext cx="131445" cy="222250"/>
                            <a:chOff x="2018" y="828"/>
                            <a:chExt cx="207" cy="350"/>
                          </a:xfrm>
                        </wpg:grpSpPr>
                        <wps:wsp>
                          <wps:cNvPr id="303" name="Oval 19"/>
                          <wps:cNvSpPr>
                            <a:spLocks noChangeArrowheads="1"/>
                          </wps:cNvSpPr>
                          <wps:spPr bwMode="auto">
                            <a:xfrm>
                              <a:off x="2018" y="1111"/>
                              <a:ext cx="60" cy="61"/>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304" name="Oval 20"/>
                          <wps:cNvSpPr>
                            <a:spLocks noChangeArrowheads="1"/>
                          </wps:cNvSpPr>
                          <wps:spPr bwMode="auto">
                            <a:xfrm>
                              <a:off x="2018" y="1111"/>
                              <a:ext cx="60" cy="61"/>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 name="Rectangle 21"/>
                          <wps:cNvSpPr>
                            <a:spLocks noChangeArrowheads="1"/>
                          </wps:cNvSpPr>
                          <wps:spPr bwMode="auto">
                            <a:xfrm>
                              <a:off x="2102" y="828"/>
                              <a:ext cx="123"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B8067" w14:textId="6EFF5086" w:rsidR="00692A9C" w:rsidRDefault="00692A9C">
                                <w:r>
                                  <w:rPr>
                                    <w:rFonts w:cs="Arial"/>
                                    <w:color w:val="000000"/>
                                    <w:szCs w:val="20"/>
                                  </w:rPr>
                                  <w:t>Z</w:t>
                                </w:r>
                              </w:p>
                            </w:txbxContent>
                          </wps:txbx>
                          <wps:bodyPr rot="0" vert="horz" wrap="none" lIns="0" tIns="0" rIns="0" bIns="0" anchor="t" anchorCtr="0">
                            <a:spAutoFit/>
                          </wps:bodyPr>
                        </wps:wsp>
                      </wpg:wgp>
                      <wpg:wgp>
                        <wpg:cNvPr id="306" name="Group 26"/>
                        <wpg:cNvGrpSpPr>
                          <a:grpSpLocks/>
                        </wpg:cNvGrpSpPr>
                        <wpg:grpSpPr bwMode="auto">
                          <a:xfrm>
                            <a:off x="95885" y="617220"/>
                            <a:ext cx="213995" cy="222250"/>
                            <a:chOff x="151" y="972"/>
                            <a:chExt cx="337" cy="350"/>
                          </a:xfrm>
                        </wpg:grpSpPr>
                        <wps:wsp>
                          <wps:cNvPr id="307" name="Oval 23"/>
                          <wps:cNvSpPr>
                            <a:spLocks noChangeArrowheads="1"/>
                          </wps:cNvSpPr>
                          <wps:spPr bwMode="auto">
                            <a:xfrm>
                              <a:off x="428" y="1111"/>
                              <a:ext cx="60" cy="61"/>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308" name="Oval 24"/>
                          <wps:cNvSpPr>
                            <a:spLocks noChangeArrowheads="1"/>
                          </wps:cNvSpPr>
                          <wps:spPr bwMode="auto">
                            <a:xfrm>
                              <a:off x="427" y="1111"/>
                              <a:ext cx="61" cy="61"/>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 name="Rectangle 25"/>
                          <wps:cNvSpPr>
                            <a:spLocks noChangeArrowheads="1"/>
                          </wps:cNvSpPr>
                          <wps:spPr bwMode="auto">
                            <a:xfrm>
                              <a:off x="151" y="972"/>
                              <a:ext cx="189"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1222F" w14:textId="5394A69B" w:rsidR="00692A9C" w:rsidRDefault="00692A9C">
                                <w:r>
                                  <w:rPr>
                                    <w:rFonts w:cs="Arial"/>
                                    <w:color w:val="000000"/>
                                    <w:szCs w:val="20"/>
                                  </w:rPr>
                                  <w:t>W</w:t>
                                </w:r>
                              </w:p>
                            </w:txbxContent>
                          </wps:txbx>
                          <wps:bodyPr rot="0" vert="horz" wrap="none" lIns="0" tIns="0" rIns="0" bIns="0" anchor="t" anchorCtr="0">
                            <a:spAutoFit/>
                          </wps:bodyPr>
                        </wps:wsp>
                      </wpg:wgp>
                      <wpg:wgp>
                        <wpg:cNvPr id="313" name="Group 30"/>
                        <wpg:cNvGrpSpPr>
                          <a:grpSpLocks/>
                        </wpg:cNvGrpSpPr>
                        <wpg:grpSpPr bwMode="auto">
                          <a:xfrm>
                            <a:off x="402590" y="1143000"/>
                            <a:ext cx="159385" cy="267970"/>
                            <a:chOff x="634" y="1800"/>
                            <a:chExt cx="251" cy="422"/>
                          </a:xfrm>
                        </wpg:grpSpPr>
                        <wps:wsp>
                          <wps:cNvPr id="314" name="Oval 27"/>
                          <wps:cNvSpPr>
                            <a:spLocks noChangeArrowheads="1"/>
                          </wps:cNvSpPr>
                          <wps:spPr bwMode="auto">
                            <a:xfrm>
                              <a:off x="825" y="1800"/>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315" name="Oval 28"/>
                          <wps:cNvSpPr>
                            <a:spLocks noChangeArrowheads="1"/>
                          </wps:cNvSpPr>
                          <wps:spPr bwMode="auto">
                            <a:xfrm>
                              <a:off x="825" y="1800"/>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Rectangle 29"/>
                          <wps:cNvSpPr>
                            <a:spLocks noChangeArrowheads="1"/>
                          </wps:cNvSpPr>
                          <wps:spPr bwMode="auto">
                            <a:xfrm>
                              <a:off x="634" y="1872"/>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86021" w14:textId="630A60DE" w:rsidR="00692A9C" w:rsidRDefault="00692A9C">
                                <w:r>
                                  <w:rPr>
                                    <w:rFonts w:cs="Arial"/>
                                    <w:color w:val="000000"/>
                                    <w:szCs w:val="20"/>
                                  </w:rPr>
                                  <w:t>X</w:t>
                                </w:r>
                              </w:p>
                            </w:txbxContent>
                          </wps:txbx>
                          <wps:bodyPr rot="0" vert="horz" wrap="none" lIns="0" tIns="0" rIns="0" bIns="0" anchor="t" anchorCtr="0">
                            <a:spAutoFit/>
                          </wps:bodyPr>
                        </wps:wsp>
                      </wpg:wgp>
                      <wpg:wgp>
                        <wpg:cNvPr id="320" name="Group 34"/>
                        <wpg:cNvGrpSpPr>
                          <a:grpSpLocks/>
                        </wpg:cNvGrpSpPr>
                        <wpg:grpSpPr bwMode="auto">
                          <a:xfrm>
                            <a:off x="982980" y="1143000"/>
                            <a:ext cx="85090" cy="290830"/>
                            <a:chOff x="1548" y="1800"/>
                            <a:chExt cx="134" cy="458"/>
                          </a:xfrm>
                        </wpg:grpSpPr>
                        <wps:wsp>
                          <wps:cNvPr id="321" name="Oval 31"/>
                          <wps:cNvSpPr>
                            <a:spLocks noChangeArrowheads="1"/>
                          </wps:cNvSpPr>
                          <wps:spPr bwMode="auto">
                            <a:xfrm>
                              <a:off x="1620" y="1800"/>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323" name="Oval 32"/>
                          <wps:cNvSpPr>
                            <a:spLocks noChangeArrowheads="1"/>
                          </wps:cNvSpPr>
                          <wps:spPr bwMode="auto">
                            <a:xfrm>
                              <a:off x="1620" y="1800"/>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 name="Rectangle 33"/>
                          <wps:cNvSpPr>
                            <a:spLocks noChangeArrowheads="1"/>
                          </wps:cNvSpPr>
                          <wps:spPr bwMode="auto">
                            <a:xfrm>
                              <a:off x="1548" y="1908"/>
                              <a:ext cx="134"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302C3" w14:textId="6573B408" w:rsidR="00692A9C" w:rsidRDefault="00692A9C">
                                <w:r>
                                  <w:rPr>
                                    <w:rFonts w:cs="Arial"/>
                                    <w:color w:val="000000"/>
                                    <w:szCs w:val="20"/>
                                  </w:rPr>
                                  <w:t>Y</w:t>
                                </w:r>
                              </w:p>
                            </w:txbxContent>
                          </wps:txbx>
                          <wps:bodyPr rot="0" vert="horz" wrap="none" lIns="0" tIns="0" rIns="0" bIns="0" anchor="t" anchorCtr="0">
                            <a:spAutoFit/>
                          </wps:bodyPr>
                        </wps:wsp>
                      </wpg:wgp>
                    </wpc:wpc>
                  </a:graphicData>
                </a:graphic>
              </wp:inline>
            </w:drawing>
          </mc:Choice>
          <mc:Fallback>
            <w:pict>
              <v:group id="Canvas 328" o:spid="_x0000_s1026" editas="canvas" style="width:117.75pt;height:114.75pt;mso-position-horizontal-relative:char;mso-position-vertical-relative:line" coordsize="14954,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4954;height:14573;visibility:visible;mso-wrap-style:square">
                  <v:fill o:detectmouseclick="t"/>
                  <v:path o:connecttype="none"/>
                </v:shape>
                <v:line id="Line 5" o:spid="_x0000_s1028" style="position:absolute;visibility:visible;mso-wrap-style:square" from="5429,11620" to="10477,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4ZYsEAAADbAAAADwAAAGRycy9kb3ducmV2LnhtbERP22rCQBB9F/yHZYS+6SYpFEldg4hK&#10;oQUx9gOG7DRJzcyG7FZTv75bKPRtDuc6q2LkTl1p8K0TA+kiAUVSOdtKbeD9vJ8vQfmAYrFzQga+&#10;yUOxnk5WmFt3kxNdy1CrGCI+RwNNCH2uta8aYvQL15NE7sMNjCHCodZ2wFsM505nSfKkGVuJDQ32&#10;tG2oupRfbGBH5+N9Xx7c4e3O/JkeM/uasjEPs3HzDCrQGP7Ff+4XG+c/wu8v8QC9/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DhliwQAAANsAAAAPAAAAAAAAAAAAAAAA&#10;AKECAABkcnMvZG93bnJldi54bWxQSwUGAAAAAAQABAD5AAAAjwMAAAAA&#10;" strokecolor="#275966">
                  <v:stroke joinstyle="miter"/>
                </v:line>
                <v:line id="Line 6" o:spid="_x0000_s1029" style="position:absolute;flip:x y;visibility:visible;mso-wrap-style:square" from="2908,7251" to="5429,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cyR8YAAADcAAAADwAAAGRycy9kb3ducmV2LnhtbESPQWvCQBSE70L/w/IKvZlNPVSNriLV&#10;YA69VAu9PrPPJCb7NmRXjf56t1DwOMzMN8x82ZtGXKhzlWUF71EMgji3uuJCwc8+HU5AOI+ssbFM&#10;Cm7kYLl4Gcwx0fbK33TZ+UIECLsEFZTet4mULi/JoItsSxy8o+0M+iC7QuoOrwFuGjmK4w9psOKw&#10;UGJLnyXl9e5sFLT1Oe1Pt2z9lW91vTllh/T3Plbq7bVfzUB46v0z/N/OtILRZAp/Z8IRkIs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THMkfGAAAA3AAAAA8AAAAAAAAA&#10;AAAAAAAAoQIAAGRycy9kb3ducmV2LnhtbFBLBQYAAAAABAAEAPkAAACUAwAAAAA=&#10;" strokecolor="#275966">
                  <v:stroke joinstyle="miter"/>
                </v:line>
                <v:line id="Line 7" o:spid="_x0000_s1030" style="position:absolute;flip:y;visibility:visible;mso-wrap-style:square" from="2908,2876" to="5429,7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ezDsEAAADcAAAADwAAAGRycy9kb3ducmV2LnhtbERPTYvCMBC9C/sfwizsRTRVULQaZRGE&#10;hVXBKp6HZmzjNpPSxNr99+YgeHy87+W6s5VoqfHGsYLRMAFBnDttuFBwPm0HMxA+IGusHJOCf/Kw&#10;Xn30lphq9+AjtVkoRAxhn6KCMoQ6ldLnJVn0Q1cTR+7qGoshwqaQusFHDLeVHCfJVFo0HBtKrGlT&#10;Uv6X3a2C3cS2h+3+1je/s/q+z0xy8dOzUl+f3fcCRKAuvMUv949WMJ7H+fFMPAJy9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F7MOwQAAANwAAAAPAAAAAAAAAAAAAAAA&#10;AKECAABkcnMvZG93bnJldi54bWxQSwUGAAAAAAQABAD5AAAAjwMAAAAA&#10;" strokecolor="#275966">
                  <v:stroke joinstyle="miter"/>
                </v:line>
                <v:line id="Line 8" o:spid="_x0000_s1031" style="position:absolute;visibility:visible;mso-wrap-style:square" from="5429,2876" to="10477,2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0T/sQAAADcAAAADwAAAGRycy9kb3ducmV2LnhtbESPUWvCQBCE3wv+h2MF3+oleZA29RQR&#10;lYIFaewPWHJrEs3uhdxVo7++Vyj0cZiZb5j5cuBWXan3jRMD6TQBRVI620hl4Ou4fX4B5QOKxdYJ&#10;GbiTh+Vi9DTH3LqbfNK1CJWKEPE5GqhD6HKtfVkTo5+6jiR6J9czhij7StsebxHOrc6SZKYZG4kL&#10;NXa0rqm8FN9sYEPHw2Nb7Nzu48F8Tg+Z3adszGQ8rN5ABRrCf/iv/W4NZK8p/J6JR0Av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HRP+xAAAANwAAAAPAAAAAAAAAAAA&#10;AAAAAKECAABkcnMvZG93bnJldi54bWxQSwUGAAAAAAQABAD5AAAAkgMAAAAA&#10;" strokecolor="#275966">
                  <v:stroke joinstyle="miter"/>
                </v:line>
                <v:line id="Line 9" o:spid="_x0000_s1032" style="position:absolute;visibility:visible;mso-wrap-style:square" from="10477,2876" to="12998,7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NicQAAADcAAAADwAAAGRycy9kb3ducmV2LnhtbESPUWvCQBCE3wv+h2MF3+oleZA29RQR&#10;lYIFaewPWHJrEs3uhdxVo7++Vyj0cZiZb5j5cuBWXan3jRMD6TQBRVI620hl4Ou4fX4B5QOKxdYJ&#10;GbiTh+Vi9DTH3LqbfNK1CJWKEPE5GqhD6HKtfVkTo5+6jiR6J9czhij7StsebxHOrc6SZKYZG4kL&#10;NXa0rqm8FN9sYEPHw2Nb7Nzu48F8Tg+Z3adszGQ8rN5ABRrCf/iv/W4NZK8Z/J6JR0Av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z42JxAAAANwAAAAPAAAAAAAAAAAA&#10;AAAAAKECAABkcnMvZG93bnJldi54bWxQSwUGAAAAAAQABAD5AAAAkgMAAAAA&#10;" strokecolor="#275966">
                  <v:stroke joinstyle="miter"/>
                </v:line>
                <v:line id="Line 10" o:spid="_x0000_s1033" style="position:absolute;flip:x;visibility:visible;mso-wrap-style:square" from="10477,7251" to="12998,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UtecUAAADcAAAADwAAAGRycy9kb3ducmV2LnhtbESPQWvCQBSE74L/YXlCL0U3WioaXUUK&#10;QqFVMIrnR/aZrGbfhuwa03/fLRQ8DjPzDbNcd7YSLTXeOFYwHiUgiHOnDRcKTsftcAbCB2SNlWNS&#10;8EMe1qt+b4mpdg8+UJuFQkQI+xQVlCHUqZQ+L8miH7maOHoX11gMUTaF1A0+ItxWcpIkU2nRcFwo&#10;saaPkvJbdrcKvt9tu9/urq/ma1bfd5lJzn56Uupl0G0WIAJ14Rn+b39qBZP5G/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MUtecUAAADcAAAADwAAAAAAAAAA&#10;AAAAAAChAgAAZHJzL2Rvd25yZXYueG1sUEsFBgAAAAAEAAQA+QAAAJMDAAAAAA==&#10;" strokecolor="#275966">
                  <v:stroke joinstyle="miter"/>
                </v:line>
                <v:group id="Group 14" o:spid="_x0000_s1034" style="position:absolute;left:10287;top:1143;width:1790;height:2222" coordorigin="1620,180" coordsize="282,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oval id="Oval 11" o:spid="_x0000_s1035" style="position:absolute;left:1620;top:42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KQ2MUA&#10;AADcAAAADwAAAGRycy9kb3ducmV2LnhtbESPQYvCMBSE78L+h/AW9iJrqqBoNcqyuKIeBLuC10fz&#10;bKvNS22i1n9vBMHjMDPfMJNZY0pxpdoVlhV0OxEI4tTqgjMFu/+/7yEI55E1lpZJwZ0czKYfrQnG&#10;2t54S9fEZyJA2MWoIPe+iqV0aU4GXcdWxME72NqgD7LOpK7xFuCmlL0oGkiDBYeFHCv6zSk9JRej&#10;QK7mo9PGndvr4riY720/OZjmrtTXZ/MzBuGp8e/wq73UCnqjPjzPhCMgp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YpDYxQAAANwAAAAPAAAAAAAAAAAAAAAAAJgCAABkcnMv&#10;ZG93bnJldi54bWxQSwUGAAAAAAQABAD1AAAAigMAAAAA&#10;" fillcolor="#191919" strokeweight="0"/>
                  <v:oval id="Oval 12" o:spid="_x0000_s1036" style="position:absolute;left:1620;top:42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yY6sQA&#10;AADcAAAADwAAAGRycy9kb3ducmV2LnhtbESPT2vCQBTE74V+h+UVeqsbpaiN2Yh/EHoSokKvj+wz&#10;G8y+DdnVJN/eLRR6HGbmN0y2HmwjHtT52rGC6SQBQVw6XXOl4HI+fCxB+ICssXFMCkbysM5fXzJM&#10;teu5oMcpVCJC2KeowITQplL60pBFP3EtcfSurrMYouwqqTvsI9w2cpYkc2mx5rhgsKWdofJ2ulsF&#10;cnvcFOZTFsP+aI2t74uf7bhQ6v1t2KxABBrCf/iv/a0VzL7m8HsmHgGZ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smOrEAAAA3AAAAA8AAAAAAAAAAAAAAAAAmAIAAGRycy9k&#10;b3ducmV2LnhtbFBLBQYAAAAABAAEAPUAAACJAwAAAAA=&#10;" filled="f">
                    <v:stroke joinstyle="miter"/>
                  </v:oval>
                  <v:rect id="Rectangle 13" o:spid="_x0000_s1037" style="position:absolute;left:1757;top:180;width:145;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3TYcIA&#10;AADcAAAADwAAAGRycy9kb3ducmV2LnhtbESP3WoCMRSE7wu+QziCdzXrXlhdjSKCoKU3rj7AYXP2&#10;B5OTJUnd7dubQqGXw8x8w2z3ozXiST50jhUs5hkI4srpjhsF99vpfQUiRGSNxjEp+KEA+93kbYuF&#10;dgNf6VnGRiQIhwIVtDH2hZShaslimLueOHm18xZjkr6R2uOQ4NbIPMuW0mLHaaHFno4tVY/y2yqQ&#10;t/I0rErjM/eZ11/mcr7W5JSaTcfDBkSkMf6H/9pnrSBff8DvmXQ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3dNhwgAAANwAAAAPAAAAAAAAAAAAAAAAAJgCAABkcnMvZG93&#10;bnJldi54bWxQSwUGAAAAAAQABAD1AAAAhwMAAAAA&#10;" filled="f" stroked="f">
                    <v:textbox style="mso-fit-shape-to-text:t" inset="0,0,0,0">
                      <w:txbxContent>
                        <w:p w14:paraId="592C5C86" w14:textId="4BDED4E0" w:rsidR="00692A9C" w:rsidRDefault="00692A9C">
                          <w:r>
                            <w:rPr>
                              <w:rFonts w:cs="Arial"/>
                              <w:color w:val="000000"/>
                              <w:szCs w:val="20"/>
                            </w:rPr>
                            <w:t>U</w:t>
                          </w:r>
                        </w:p>
                      </w:txbxContent>
                    </v:textbox>
                  </v:rect>
                </v:group>
                <v:group id="Group 18" o:spid="_x0000_s1038" style="position:absolute;left:4298;top:958;width:1321;height:2223" coordorigin="677,151" coordsize="208,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1iocIAAADcAAAADwAAAGRycy9kb3ducmV2LnhtbERPTYvCMBC9C/sfwix4&#10;07SK4naNIrIuexDBuiDehmZsi82kNLGt/94cBI+P971c96YSLTWutKwgHkcgiDOrS84V/J92owUI&#10;55E1VpZJwYMcrFcfgyUm2nZ8pDb1uQgh7BJUUHhfJ1K6rCCDbmxr4sBdbWPQB9jkUjfYhXBTyUkU&#10;zaXBkkNDgTVtC8pu6d0o+O2w20zjn3Z/u24fl9PscN7HpNTws998g/DU+7f45f7TCiZf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adYqHCAAAA3AAAAA8A&#10;AAAAAAAAAAAAAAAAqgIAAGRycy9kb3ducmV2LnhtbFBLBQYAAAAABAAEAPoAAACZAwAAAAA=&#10;">
                  <v:oval id="Oval 15" o:spid="_x0000_s1039" style="position:absolute;left:825;top:42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a3cUA&#10;AADcAAAADwAAAGRycy9kb3ducmV2LnhtbESPQWvCQBSE7wX/w/IEL6VuFCwmdRURFfUgGAu9PrLP&#10;JJp9G7Orxn/vFgo9DjPzDTOZtaYSd2pcaVnBoB+BIM6sLjlX8H1cfYxBOI+ssbJMCp7kYDbtvE0w&#10;0fbBB7qnPhcBwi5BBYX3dSKlywoy6Pq2Jg7eyTYGfZBNLnWDjwA3lRxG0ac0WHJYKLCmRUHZJb0Z&#10;BXK7jC97d33flef18seO0pNpn0r1uu38C4Sn1v+H/9obrWAYx/B7JhwBOX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L5rdxQAAANwAAAAPAAAAAAAAAAAAAAAAAJgCAABkcnMv&#10;ZG93bnJldi54bWxQSwUGAAAAAAQABAD1AAAAigMAAAAA&#10;" fillcolor="#191919" strokeweight="0"/>
                  <v:oval id="Oval 16" o:spid="_x0000_s1040" style="position:absolute;left:825;top:42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I/H8EA&#10;AADcAAAADwAAAGRycy9kb3ducmV2LnhtbERPy2rCQBTdF/yH4Qrd1UmtqKSOIVoKXQViC24vmdtM&#10;aOZOyIx5/H1nIbg8nPchm2wrBup941jB6yoBQVw53XCt4Of782UPwgdkja1jUjCTh+y4eDpgqt3I&#10;JQ2XUIsYwj5FBSaELpXSV4Ys+pXriCP363qLIcK+lrrHMYbbVq6TZCstNhwbDHZ0NlT9XW5WgTwV&#10;eWk2spw+Cmtsc9tdT/NOqefllL+DCDSFh/ju/tIK3pI4P56JR0A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iPx/BAAAA3AAAAA8AAAAAAAAAAAAAAAAAmAIAAGRycy9kb3du&#10;cmV2LnhtbFBLBQYAAAAABAAEAPUAAACGAwAAAAA=&#10;" filled="f">
                    <v:stroke joinstyle="miter"/>
                  </v:oval>
                  <v:rect id="Rectangle 17" o:spid="_x0000_s1041" style="position:absolute;left:677;top:151;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N0lMIA&#10;AADcAAAADwAAAGRycy9kb3ducmV2LnhtbESPzWrDMBCE74G+g9hCb4nkBEpwo5gQCKShlzh5gMVa&#10;/1BpZSQ1dt++KhR6HGbmG2ZXzc6KB4U4eNZQrBQI4sabgTsN99tpuQURE7JB65k0fFOEav+02GFp&#10;/MRXetSpExnCsUQNfUpjKWVsenIYV34kzl7rg8OUZeikCThluLNyrdSrdDhwXuhxpGNPzWf95TTI&#10;W32atrUNyl/W7Yd9P19b8lq/PM+HNxCJ5vQf/mufjYaNKuD3TD4C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k3SUwgAAANwAAAAPAAAAAAAAAAAAAAAAAJgCAABkcnMvZG93&#10;bnJldi54bWxQSwUGAAAAAAQABAD1AAAAhwMAAAAA&#10;" filled="f" stroked="f">
                    <v:textbox style="mso-fit-shape-to-text:t" inset="0,0,0,0">
                      <w:txbxContent>
                        <w:p w14:paraId="3E9969E5" w14:textId="423A2147" w:rsidR="00692A9C" w:rsidRDefault="00692A9C">
                          <w:r>
                            <w:rPr>
                              <w:rFonts w:cs="Arial"/>
                              <w:color w:val="000000"/>
                              <w:szCs w:val="20"/>
                            </w:rPr>
                            <w:t>V</w:t>
                          </w:r>
                        </w:p>
                      </w:txbxContent>
                    </v:textbox>
                  </v:rect>
                </v:group>
                <v:group id="Group 22" o:spid="_x0000_s1042" style="position:absolute;left:12814;top:5257;width:1314;height:2223" coordorigin="2018,828" coordsize="207,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oval id="Oval 19" o:spid="_x0000_s1043" style="position:absolute;left:2018;top:1111;width:60;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w3LcYA&#10;AADcAAAADwAAAGRycy9kb3ducmV2LnhtbESPQWvCQBSE74L/YXlCL6XZWLG0qRuRomI9CI1Cr4/s&#10;M0mTfZtmV43/visUPA4z8w0zm/emEWfqXGVZwTiKQRDnVldcKDjsV0+vIJxH1thYJgVXcjBPh4MZ&#10;Jtpe+IvOmS9EgLBLUEHpfZtI6fKSDLrItsTBO9rOoA+yK6Tu8BLgppHPcfwiDVYcFkps6aOkvM5O&#10;RoH8XL7VO/f7uK1+1stvO82Opr8q9TDqF+8gPPX+Hv5vb7SCSTyB25lwBG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w3LcYAAADcAAAADwAAAAAAAAAAAAAAAACYAgAAZHJz&#10;L2Rvd25yZXYueG1sUEsFBgAAAAAEAAQA9QAAAIsDAAAAAA==&#10;" fillcolor="#191919" strokeweight="0"/>
                  <v:oval id="Oval 20" o:spid="_x0000_s1044" style="position:absolute;left:2018;top:1111;width:60;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k5HMQA&#10;AADcAAAADwAAAGRycy9kb3ducmV2LnhtbESPwWrDMBBE74H8g9hAb4nc1DTFjRLslEJPBieBXhdr&#10;a5laK2Mpsf33VaHQ4zAzb5j9cbKduNPgW8cKHjcJCOLa6ZYbBdfL+/oFhA/IGjvHpGAmD8fDcrHH&#10;TLuRK7qfQyMihH2GCkwIfSalrw1Z9BvXE0fvyw0WQ5RDI/WAY4TbTm6T5FlabDkuGOzpZKj+Pt+s&#10;AlmUeWVSWU1vpTW2ve0+i3mn1MNqyl9BBJrCf/iv/aEVPCUp/J6JR0Ae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ZORzEAAAA3AAAAA8AAAAAAAAAAAAAAAAAmAIAAGRycy9k&#10;b3ducmV2LnhtbFBLBQYAAAAABAAEAPUAAACJAwAAAAA=&#10;" filled="f">
                    <v:stroke joinstyle="miter"/>
                  </v:oval>
                  <v:rect id="Rectangle 21" o:spid="_x0000_s1045" style="position:absolute;left:2102;top:828;width:123;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hyl8IA&#10;AADcAAAADwAAAGRycy9kb3ducmV2LnhtbESP3WoCMRSE74W+QziF3mmixSJbo4ggWPHG1Qc4bM7+&#10;0ORkSaK7fXtTKPRymJlvmPV2dFY8KMTOs4b5TIEgrrzpuNFwux6mKxAxIRu0nknDD0XYbl4mayyM&#10;H/hCjzI1IkM4FqihTakvpIxVSw7jzPfE2at9cJiyDI00AYcMd1YulPqQDjvOCy32tG+p+i7vToO8&#10;lodhVdqg/GlRn+3X8VKT1/rtddx9gkg0pv/wX/toNLyrJfyeyUdAb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qHKXwgAAANwAAAAPAAAAAAAAAAAAAAAAAJgCAABkcnMvZG93&#10;bnJldi54bWxQSwUGAAAAAAQABAD1AAAAhwMAAAAA&#10;" filled="f" stroked="f">
                    <v:textbox style="mso-fit-shape-to-text:t" inset="0,0,0,0">
                      <w:txbxContent>
                        <w:p w14:paraId="4B1B8067" w14:textId="6EFF5086" w:rsidR="00692A9C" w:rsidRDefault="00692A9C">
                          <w:r>
                            <w:rPr>
                              <w:rFonts w:cs="Arial"/>
                              <w:color w:val="000000"/>
                              <w:szCs w:val="20"/>
                            </w:rPr>
                            <w:t>Z</w:t>
                          </w:r>
                        </w:p>
                      </w:txbxContent>
                    </v:textbox>
                  </v:rect>
                </v:group>
                <v:group id="Group 26" o:spid="_x0000_s1046" style="position:absolute;left:958;top:6172;width:2140;height:2222" coordorigin="151,972" coordsize="337,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qXJUsQAAADcAAAA&#10;DwAAAAAAAAAAAAAAAACqAgAAZHJzL2Rvd25yZXYueG1sUEsFBgAAAAAEAAQA+gAAAJsDAAAAAA==&#10;">
                  <v:oval id="Oval 23" o:spid="_x0000_s1047" style="position:absolute;left:428;top:1111;width:60;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cxLsYA&#10;AADcAAAADwAAAGRycy9kb3ducmV2LnhtbESPQWvCQBSE74L/YXlCL0U3VrQ1uoqIlrYHobHg9ZF9&#10;JtHs25hdNf57Vyh4HGbmG2Y6b0wpLlS7wrKCfi8CQZxaXXCm4G+77n6AcB5ZY2mZFNzIwXzWbk0x&#10;1vbKv3RJfCYChF2MCnLvq1hKl+Zk0PVsRRy8va0N+iDrTOoarwFuSvkWRSNpsOCwkGNFy5zSY3I2&#10;CuT3anzcuNPrT3H4XO3sMNmb5qbUS6dZTEB4avwz/N/+0goG0Ts8zoQj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cxLsYAAADcAAAADwAAAAAAAAAAAAAAAACYAgAAZHJz&#10;L2Rvd25yZXYueG1sUEsFBgAAAAAEAAQA9QAAAIsDAAAAAA==&#10;" fillcolor="#191919" strokeweight="0"/>
                  <v:oval id="Oval 24" o:spid="_x0000_s1048" style="position:absolute;left:427;top:1111;width:61;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QzGcEA&#10;AADcAAAADwAAAGRycy9kb3ducmV2LnhtbERPy2rCQBTdF/yH4Qrd1UmtqKSOIVoKXQViC24vmdtM&#10;aOZOyIx5/H1nIbg8nPchm2wrBup941jB6yoBQVw53XCt4Of782UPwgdkja1jUjCTh+y4eDpgqt3I&#10;JQ2XUIsYwj5FBSaELpXSV4Ys+pXriCP363qLIcK+lrrHMYbbVq6TZCstNhwbDHZ0NlT9XW5WgTwV&#10;eWk2spw+Cmtsc9tdT/NOqefllL+DCDSFh/ju/tIK3pK4Np6JR0A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UMxnBAAAA3AAAAA8AAAAAAAAAAAAAAAAAmAIAAGRycy9kb3du&#10;cmV2LnhtbFBLBQYAAAAABAAEAPUAAACGAwAAAAA=&#10;" filled="f">
                    <v:stroke joinstyle="miter"/>
                  </v:oval>
                  <v:rect id="Rectangle 25" o:spid="_x0000_s1049" style="position:absolute;left:151;top:972;width:189;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riScEA&#10;AADcAAAADwAAAGRycy9kb3ducmV2LnhtbESP3YrCMBSE7xd8h3AE79a0CotUo4gguLI3Vh/g0Jz+&#10;YHJSkqytb2+Ehb0cZuYbZrMbrREP8qFzrCCfZyCIK6c7bhTcrsfPFYgQkTUax6TgSQF228nHBgvt&#10;Br7Qo4yNSBAOBSpoY+wLKUPVksUwdz1x8mrnLcYkfSO1xyHBrZGLLPuSFjtOCy32dGipupe/VoG8&#10;lsdhVRqfufOi/jHfp0tNTqnZdNyvQUQa43/4r33SCpZ5Du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9K4knBAAAA3AAAAA8AAAAAAAAAAAAAAAAAmAIAAGRycy9kb3du&#10;cmV2LnhtbFBLBQYAAAAABAAEAPUAAACGAwAAAAA=&#10;" filled="f" stroked="f">
                    <v:textbox style="mso-fit-shape-to-text:t" inset="0,0,0,0">
                      <w:txbxContent>
                        <w:p w14:paraId="53C1222F" w14:textId="5394A69B" w:rsidR="00692A9C" w:rsidRDefault="00692A9C">
                          <w:r>
                            <w:rPr>
                              <w:rFonts w:cs="Arial"/>
                              <w:color w:val="000000"/>
                              <w:szCs w:val="20"/>
                            </w:rPr>
                            <w:t>W</w:t>
                          </w:r>
                        </w:p>
                      </w:txbxContent>
                    </v:textbox>
                  </v:rect>
                </v:group>
                <v:group id="Group 30" o:spid="_x0000_s1050" style="position:absolute;left:4025;top:11430;width:1594;height:2679" coordorigin="634,1800" coordsize="251,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v8F8QAAADcAAAA&#10;DwAAAAAAAAAAAAAAAACqAgAAZHJzL2Rvd25yZXYueG1sUEsFBgAAAAAEAAQA+gAAAJsDAAAAAA==&#10;">
                  <v:oval id="Oval 27" o:spid="_x0000_s1051" style="position:absolute;left:825;top:180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w5hMYA&#10;AADcAAAADwAAAGRycy9kb3ducmV2LnhtbESPQWvCQBSE74L/YXlCL6VubLVodBURK+pBMBZ6fWSf&#10;STT7Nma3Gv99Vyh4HGbmG2Yya0wprlS7wrKCXjcCQZxaXXCm4Pvw9TYE4TyyxtIyKbiTg9m03Zpg&#10;rO2N93RNfCYChF2MCnLvq1hKl+Zk0HVtRRy8o60N+iDrTOoabwFuSvkeRZ/SYMFhIceKFjml5+TX&#10;KJCb5ei8c5fXbXFaLX/sIDma5q7US6eZj0F4avwz/N9eawUfvT48zoQjI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w5hMYAAADcAAAADwAAAAAAAAAAAAAAAACYAgAAZHJz&#10;L2Rvd25yZXYueG1sUEsFBgAAAAAEAAQA9QAAAIsDAAAAAA==&#10;" fillcolor="#191919" strokeweight="0"/>
                  <v:oval id="Oval 28" o:spid="_x0000_s1052" style="position:absolute;left:825;top:180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wKWsQA&#10;AADcAAAADwAAAGRycy9kb3ducmV2LnhtbESPS2vDMBCE74X+B7GF3ho5TfPAjRKSlEBPAbuFXBdr&#10;a5laK2PJr38fFQo5DjPzDbPdj7YWPbW+cqxgPktAEBdOV1wq+P46v2xA+ICssXZMCibysN89Pmwx&#10;1W7gjPo8lCJC2KeowITQpFL6wpBFP3MNcfR+XGsxRNmWUrc4RLit5WuSrKTFiuOCwYZOhorfvLMK&#10;5PFyyMybzMaPizW26tbX47RW6vlpPLyDCDSGe/i//akVLOZL+DsTj4D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MClrEAAAA3AAAAA8AAAAAAAAAAAAAAAAAmAIAAGRycy9k&#10;b3ducmV2LnhtbFBLBQYAAAAABAAEAPUAAACJAwAAAAA=&#10;" filled="f">
                    <v:stroke joinstyle="miter"/>
                  </v:oval>
                  <v:rect id="Rectangle 29" o:spid="_x0000_s1053" style="position:absolute;left:634;top:1872;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zuT8IA&#10;AADcAAAADwAAAGRycy9kb3ducmV2LnhtbESPzYoCMRCE74LvEFrwphkVFnc0igiCLl4c9wGaSc8P&#10;Jp0hyTqzb28WhD0WVfUVtd0P1ogn+dA6VrCYZyCIS6dbrhV830+zNYgQkTUax6TglwLsd+PRFnPt&#10;er7Rs4i1SBAOOSpoYuxyKUPZkMUwdx1x8irnLcYkfS21xz7BrZHLLPuQFltOCw12dGyofBQ/VoG8&#10;F6d+XRifua9ldTWX860ip9R0Mhw2ICIN8T/8bp+1gtXiE/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PO5PwgAAANwAAAAPAAAAAAAAAAAAAAAAAJgCAABkcnMvZG93&#10;bnJldi54bWxQSwUGAAAAAAQABAD1AAAAhwMAAAAA&#10;" filled="f" stroked="f">
                    <v:textbox style="mso-fit-shape-to-text:t" inset="0,0,0,0">
                      <w:txbxContent>
                        <w:p w14:paraId="08C86021" w14:textId="630A60DE" w:rsidR="00692A9C" w:rsidRDefault="00692A9C">
                          <w:r>
                            <w:rPr>
                              <w:rFonts w:cs="Arial"/>
                              <w:color w:val="000000"/>
                              <w:szCs w:val="20"/>
                            </w:rPr>
                            <w:t>X</w:t>
                          </w:r>
                        </w:p>
                      </w:txbxContent>
                    </v:textbox>
                  </v:rect>
                </v:group>
                <v:group id="Group 34" o:spid="_x0000_s1054" style="position:absolute;left:9829;top:11430;width:851;height:2908" coordorigin="1548,1800" coordsize="134,4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bWo3cMAAADcAAAADwAAAGRycy9kb3ducmV2LnhtbERPy2rCQBTdF/oPwxW6&#10;q5MoikTHINKWLoLgA0p3l8w1CcncCZlpHn/fWQguD+e9S0fTiJ46V1lWEM8jEMS51RUXCm7Xz/cN&#10;COeRNTaWScFEDtL968sOE20HPlN/8YUIIewSVFB63yZSurwkg25uW+LA3W1n0AfYFVJ3OIRw08hF&#10;FK2lwYpDQ4ktHUvK68ufUfA14HBYxh99Vt+P0+91dfrJYlLqbTYetiA8jf4pfri/tYLlI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ttajdwwAAANwAAAAP&#10;AAAAAAAAAAAAAAAAAKoCAABkcnMvZG93bnJldi54bWxQSwUGAAAAAAQABAD6AAAAmgMAAAAA&#10;">
                  <v:oval id="Oval 31" o:spid="_x0000_s1055" style="position:absolute;left:1620;top:180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dQocUA&#10;AADcAAAADwAAAGRycy9kb3ducmV2LnhtbESPQWvCQBSE7wX/w/IEL1I3KhUbXUWKinoQTAteH9ln&#10;Es2+TbOrxn/vFoQeh5n5hpnOG1OKG9WusKyg34tAEKdWF5wp+PlevY9BOI+ssbRMCh7kYD5rvU0x&#10;1vbOB7olPhMBwi5GBbn3VSylS3My6Hq2Ig7eydYGfZB1JnWN9wA3pRxE0UgaLDgs5FjRV07pJbka&#10;BXK7/Lzs3W93V5zXy6P9SE6meSjVaTeLCQhPjf8Pv9obrWA46MPfmX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B1ChxQAAANwAAAAPAAAAAAAAAAAAAAAAAJgCAABkcnMv&#10;ZG93bnJldi54bWxQSwUGAAAAAAQABAD1AAAAigMAAAAA&#10;" fillcolor="#191919" strokeweight="0"/>
                  <v:oval id="Oval 32" o:spid="_x0000_s1056" style="position:absolute;left:1620;top:180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X9CMQA&#10;AADcAAAADwAAAGRycy9kb3ducmV2LnhtbESPwWrDMBBE74X+g9hCbo3cuMTFjWyShkJPATuFXhdr&#10;Y5lYK2Mpif33VaGQ4zAzb5hNOdleXGn0nWMFL8sEBHHjdMetgu/j5/MbCB+QNfaOScFMHsri8WGD&#10;uXY3ruhah1ZECPscFZgQhlxK3xiy6JduII7eyY0WQ5RjK/WItwi3vVwlyVpa7DguGBzow1Bzri9W&#10;gdwdtpV5ldW0P1hju0v2s5szpRZP0/YdRKAp3MP/7S+tIF2l8HcmHgFZ/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F/QjEAAAA3AAAAA8AAAAAAAAAAAAAAAAAmAIAAGRycy9k&#10;b3ducmV2LnhtbFBLBQYAAAAABAAEAPUAAACJAwAAAAA=&#10;" filled="f">
                    <v:stroke joinstyle="miter"/>
                  </v:oval>
                  <v:rect id="Rectangle 33" o:spid="_x0000_s1057" style="position:absolute;left:1548;top:1908;width:134;height:3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0u98IA&#10;AADcAAAADwAAAGRycy9kb3ducmV2LnhtbESP3WoCMRSE7wXfIRzBO8260iKrUUQQbOmNqw9w2Jz9&#10;weRkSaK7ffumUOjlMDPfMLvDaI14kQ+dYwWrZQaCuHK640bB/XZebECEiKzROCYF3xTgsJ9Odlho&#10;N/CVXmVsRIJwKFBBG2NfSBmqliyGpeuJk1c7bzEm6RupPQ4Jbo3Ms+xdWuw4LbTY06ml6lE+rQJ5&#10;K8/DpjQ+c595/WU+LteanFLz2Xjcgog0xv/wX/uiFazz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HS73wgAAANwAAAAPAAAAAAAAAAAAAAAAAJgCAABkcnMvZG93&#10;bnJldi54bWxQSwUGAAAAAAQABAD1AAAAhwMAAAAA&#10;" filled="f" stroked="f">
                    <v:textbox style="mso-fit-shape-to-text:t" inset="0,0,0,0">
                      <w:txbxContent>
                        <w:p w14:paraId="203302C3" w14:textId="6573B408" w:rsidR="00692A9C" w:rsidRDefault="00692A9C">
                          <w:r>
                            <w:rPr>
                              <w:rFonts w:cs="Arial"/>
                              <w:color w:val="000000"/>
                              <w:szCs w:val="20"/>
                            </w:rPr>
                            <w:t>Y</w:t>
                          </w:r>
                        </w:p>
                      </w:txbxContent>
                    </v:textbox>
                  </v:rect>
                </v:group>
                <w10:anchorlock/>
              </v:group>
            </w:pict>
          </mc:Fallback>
        </mc:AlternateContent>
      </w:r>
    </w:p>
    <w:p w14:paraId="31E658F7" w14:textId="77777777" w:rsidR="00CD33FB" w:rsidRDefault="00CD33FB" w:rsidP="00A55129">
      <w:pPr>
        <w:pStyle w:val="ListParagraph"/>
        <w:rPr>
          <w:rFonts w:cs="Arial"/>
          <w:color w:val="F4473C" w:themeColor="accent6"/>
        </w:rPr>
      </w:pPr>
    </w:p>
    <w:p w14:paraId="6CEFC229" w14:textId="77777777" w:rsidR="00CD33FB" w:rsidRDefault="00CD33FB" w:rsidP="00A55129">
      <w:pPr>
        <w:pStyle w:val="ListParagraph"/>
        <w:rPr>
          <w:rFonts w:cs="Arial"/>
          <w:color w:val="F4473C" w:themeColor="accent6"/>
        </w:rPr>
      </w:pPr>
    </w:p>
    <w:p w14:paraId="44F89535" w14:textId="77777777" w:rsidR="00CD33FB" w:rsidRDefault="00CD33FB" w:rsidP="00A55129">
      <w:pPr>
        <w:pStyle w:val="ListParagraph"/>
        <w:rPr>
          <w:rFonts w:cs="Arial"/>
          <w:color w:val="F4473C" w:themeColor="accent6"/>
        </w:rPr>
      </w:pPr>
    </w:p>
    <w:p w14:paraId="0F80E4E7" w14:textId="77777777" w:rsidR="00CD33FB" w:rsidRDefault="00CD33FB" w:rsidP="00A55129">
      <w:pPr>
        <w:pStyle w:val="ListParagraph"/>
        <w:rPr>
          <w:rFonts w:cs="Arial"/>
          <w:color w:val="F4473C" w:themeColor="accent6"/>
        </w:rPr>
      </w:pPr>
    </w:p>
    <w:p w14:paraId="5EDA32CE" w14:textId="77777777" w:rsidR="00CD33FB" w:rsidRDefault="00CD33FB" w:rsidP="00A55129">
      <w:pPr>
        <w:pStyle w:val="ListParagraph"/>
        <w:rPr>
          <w:rFonts w:cs="Arial"/>
          <w:color w:val="F4473C" w:themeColor="accent6"/>
        </w:rPr>
      </w:pPr>
    </w:p>
    <w:p w14:paraId="73DBEE36" w14:textId="77777777" w:rsidR="00CD33FB" w:rsidRDefault="00CD33FB" w:rsidP="00A55129">
      <w:pPr>
        <w:pStyle w:val="ListParagraph"/>
        <w:rPr>
          <w:rFonts w:cs="Arial"/>
          <w:color w:val="F4473C" w:themeColor="accent6"/>
        </w:rPr>
      </w:pPr>
    </w:p>
    <w:p w14:paraId="574E849A" w14:textId="77777777" w:rsidR="00CD33FB" w:rsidRDefault="00CD33FB" w:rsidP="00A55129">
      <w:pPr>
        <w:pStyle w:val="ListParagraph"/>
        <w:rPr>
          <w:rFonts w:cs="Arial"/>
          <w:color w:val="F4473C" w:themeColor="accent6"/>
        </w:rPr>
      </w:pPr>
    </w:p>
    <w:p w14:paraId="40C8E0FE" w14:textId="3394982B" w:rsidR="00A55129" w:rsidRPr="00CD33FB" w:rsidRDefault="00C720AA" w:rsidP="00486168">
      <w:pPr>
        <w:pStyle w:val="ListParagraph"/>
        <w:numPr>
          <w:ilvl w:val="0"/>
          <w:numId w:val="5"/>
        </w:numPr>
        <w:spacing w:before="240" w:after="240" w:line="273" w:lineRule="atLeast"/>
        <w:rPr>
          <w:rFonts w:eastAsia="Times New Roman" w:cs="Arial"/>
          <w:color w:val="222222"/>
          <w:szCs w:val="20"/>
        </w:rPr>
      </w:pPr>
      <w:r>
        <w:rPr>
          <w:rFonts w:cs="Arial"/>
        </w:rPr>
        <w:t xml:space="preserve">What </w:t>
      </w:r>
      <w:r w:rsidR="00BF15FF">
        <w:rPr>
          <w:rFonts w:cs="Arial"/>
        </w:rPr>
        <w:t xml:space="preserve">is a </w:t>
      </w:r>
      <w:r>
        <w:rPr>
          <w:rFonts w:cs="Arial"/>
        </w:rPr>
        <w:t xml:space="preserve">semi-regular </w:t>
      </w:r>
      <w:r w:rsidR="00BF15FF">
        <w:rPr>
          <w:rFonts w:cs="Arial"/>
        </w:rPr>
        <w:t>tessellation</w:t>
      </w:r>
      <w:r w:rsidR="00A9120C" w:rsidRPr="005B4C76">
        <w:rPr>
          <w:rFonts w:cs="Arial"/>
        </w:rPr>
        <w:t>?</w:t>
      </w:r>
      <w:r w:rsidR="00421D5F" w:rsidRPr="005B4C76">
        <w:rPr>
          <w:rFonts w:cs="Arial"/>
          <w:color w:val="0070C0"/>
        </w:rPr>
        <w:t xml:space="preserve"> </w:t>
      </w:r>
      <w:r w:rsidR="00A55129">
        <w:rPr>
          <w:rFonts w:eastAsia="Times New Roman" w:cs="Arial"/>
          <w:color w:val="222222"/>
          <w:szCs w:val="20"/>
        </w:rPr>
        <w:t xml:space="preserve">How many semi-regular tessellations are possible? Why </w:t>
      </w:r>
      <w:r w:rsidR="006E59D1">
        <w:rPr>
          <w:rFonts w:eastAsia="Times New Roman" w:cs="Arial"/>
          <w:color w:val="222222"/>
          <w:szCs w:val="20"/>
        </w:rPr>
        <w:t>are</w:t>
      </w:r>
      <w:r w:rsidR="00C03E9B">
        <w:rPr>
          <w:rFonts w:eastAsia="Times New Roman" w:cs="Arial"/>
          <w:color w:val="222222"/>
          <w:szCs w:val="20"/>
        </w:rPr>
        <w:t>n’t</w:t>
      </w:r>
      <w:r w:rsidR="006E59D1">
        <w:rPr>
          <w:rFonts w:eastAsia="Times New Roman" w:cs="Arial"/>
          <w:color w:val="222222"/>
          <w:szCs w:val="20"/>
        </w:rPr>
        <w:t xml:space="preserve"> there </w:t>
      </w:r>
      <w:r w:rsidR="00A55129">
        <w:rPr>
          <w:rFonts w:eastAsia="Times New Roman" w:cs="Arial"/>
          <w:color w:val="222222"/>
          <w:szCs w:val="20"/>
        </w:rPr>
        <w:t xml:space="preserve">infinitely many semi-regular tessellations? </w:t>
      </w:r>
      <w:r w:rsidR="00A55129" w:rsidRPr="005B4C76">
        <w:rPr>
          <w:rFonts w:cs="Arial"/>
          <w:color w:val="0070C0"/>
        </w:rPr>
        <w:t>(</w:t>
      </w:r>
      <w:r w:rsidR="001E1A1F">
        <w:rPr>
          <w:rFonts w:cs="Arial"/>
          <w:color w:val="0070C0"/>
        </w:rPr>
        <w:t>5</w:t>
      </w:r>
      <w:r w:rsidR="00A55129" w:rsidRPr="005B4C76">
        <w:rPr>
          <w:rFonts w:cs="Arial"/>
          <w:color w:val="0070C0"/>
        </w:rPr>
        <w:t xml:space="preserve"> points)</w:t>
      </w:r>
    </w:p>
    <w:p w14:paraId="7A41F2DD" w14:textId="77777777" w:rsidR="00CD33FB" w:rsidRDefault="00CD33FB" w:rsidP="00CD33FB">
      <w:pPr>
        <w:pStyle w:val="ListParagraph"/>
        <w:spacing w:before="240" w:after="240" w:line="273" w:lineRule="atLeast"/>
        <w:rPr>
          <w:rFonts w:cs="Arial"/>
        </w:rPr>
      </w:pPr>
    </w:p>
    <w:p w14:paraId="4F0F1034" w14:textId="77777777" w:rsidR="00CD33FB" w:rsidRDefault="00CD33FB" w:rsidP="00CD33FB">
      <w:pPr>
        <w:pStyle w:val="ListParagraph"/>
        <w:spacing w:before="240" w:after="240" w:line="273" w:lineRule="atLeast"/>
        <w:rPr>
          <w:rFonts w:cs="Arial"/>
        </w:rPr>
      </w:pPr>
    </w:p>
    <w:p w14:paraId="0FED87EA" w14:textId="77777777" w:rsidR="00CD33FB" w:rsidRPr="005B4C76" w:rsidRDefault="00CD33FB" w:rsidP="00CD33FB">
      <w:pPr>
        <w:pStyle w:val="ListParagraph"/>
        <w:spacing w:before="240" w:after="240" w:line="273" w:lineRule="atLeast"/>
        <w:rPr>
          <w:rFonts w:eastAsia="Times New Roman" w:cs="Arial"/>
          <w:color w:val="222222"/>
          <w:szCs w:val="20"/>
        </w:rPr>
      </w:pPr>
    </w:p>
    <w:p w14:paraId="52D5F387" w14:textId="6B0C0D31" w:rsidR="00C720AA" w:rsidRPr="00CD33FB" w:rsidRDefault="00C720AA" w:rsidP="00486168">
      <w:pPr>
        <w:pStyle w:val="ListParagraph"/>
        <w:numPr>
          <w:ilvl w:val="0"/>
          <w:numId w:val="5"/>
        </w:numPr>
        <w:spacing w:before="240" w:after="240" w:line="273" w:lineRule="atLeast"/>
        <w:rPr>
          <w:rFonts w:eastAsia="Times New Roman" w:cs="Arial"/>
          <w:color w:val="222222"/>
          <w:szCs w:val="20"/>
        </w:rPr>
      </w:pPr>
      <w:r>
        <w:rPr>
          <w:rFonts w:eastAsia="Times New Roman" w:cs="Arial"/>
          <w:color w:val="222222"/>
          <w:szCs w:val="20"/>
        </w:rPr>
        <w:lastRenderedPageBreak/>
        <w:t>Is it possible to create a semi-regular tessellation using only squares and regular hexagons? If so, draw an example</w:t>
      </w:r>
      <w:r w:rsidR="00C03E9B">
        <w:rPr>
          <w:rFonts w:eastAsia="Times New Roman" w:cs="Arial"/>
          <w:color w:val="222222"/>
          <w:szCs w:val="20"/>
        </w:rPr>
        <w:t>. I</w:t>
      </w:r>
      <w:r w:rsidR="00DE1FCD">
        <w:rPr>
          <w:rFonts w:eastAsia="Times New Roman" w:cs="Arial"/>
          <w:color w:val="222222"/>
          <w:szCs w:val="20"/>
        </w:rPr>
        <w:t>f</w:t>
      </w:r>
      <w:r>
        <w:rPr>
          <w:rFonts w:eastAsia="Times New Roman" w:cs="Arial"/>
          <w:color w:val="222222"/>
          <w:szCs w:val="20"/>
        </w:rPr>
        <w:t xml:space="preserve"> not, explain why it is impossible. </w:t>
      </w:r>
      <w:r w:rsidRPr="005B4C76">
        <w:rPr>
          <w:rFonts w:cs="Arial"/>
          <w:color w:val="0070C0"/>
        </w:rPr>
        <w:t>(</w:t>
      </w:r>
      <w:r w:rsidR="001E1A1F">
        <w:rPr>
          <w:rFonts w:cs="Arial"/>
          <w:color w:val="0070C0"/>
        </w:rPr>
        <w:t>5</w:t>
      </w:r>
      <w:r w:rsidRPr="005B4C76">
        <w:rPr>
          <w:rFonts w:cs="Arial"/>
          <w:color w:val="0070C0"/>
        </w:rPr>
        <w:t xml:space="preserve"> points)</w:t>
      </w:r>
    </w:p>
    <w:p w14:paraId="48DF36D4" w14:textId="77777777" w:rsidR="00CD33FB" w:rsidRDefault="00CD33FB" w:rsidP="00CD33FB">
      <w:pPr>
        <w:pStyle w:val="ListParagraph"/>
        <w:spacing w:before="240" w:after="240" w:line="273" w:lineRule="atLeast"/>
        <w:rPr>
          <w:rFonts w:eastAsia="Times New Roman" w:cs="Arial"/>
          <w:color w:val="222222"/>
          <w:szCs w:val="20"/>
        </w:rPr>
      </w:pPr>
    </w:p>
    <w:p w14:paraId="36474240" w14:textId="77777777" w:rsidR="00CD33FB" w:rsidRDefault="00CD33FB" w:rsidP="00CD33FB">
      <w:pPr>
        <w:pStyle w:val="ListParagraph"/>
        <w:spacing w:before="240" w:after="240" w:line="273" w:lineRule="atLeast"/>
        <w:rPr>
          <w:rFonts w:eastAsia="Times New Roman" w:cs="Arial"/>
          <w:color w:val="222222"/>
          <w:szCs w:val="20"/>
        </w:rPr>
      </w:pPr>
    </w:p>
    <w:p w14:paraId="66C565EB" w14:textId="77777777" w:rsidR="00CD33FB" w:rsidRDefault="00CD33FB" w:rsidP="00CD33FB">
      <w:pPr>
        <w:pStyle w:val="ListParagraph"/>
        <w:spacing w:before="240" w:after="240" w:line="273" w:lineRule="atLeast"/>
        <w:rPr>
          <w:rFonts w:eastAsia="Times New Roman" w:cs="Arial"/>
          <w:color w:val="222222"/>
          <w:szCs w:val="20"/>
        </w:rPr>
      </w:pPr>
    </w:p>
    <w:p w14:paraId="3DE3CBF4" w14:textId="77777777" w:rsidR="00CD33FB" w:rsidRPr="005B4C76" w:rsidRDefault="00CD33FB" w:rsidP="00CD33FB">
      <w:pPr>
        <w:pStyle w:val="ListParagraph"/>
        <w:spacing w:before="240" w:after="240" w:line="273" w:lineRule="atLeast"/>
        <w:rPr>
          <w:rFonts w:eastAsia="Times New Roman" w:cs="Arial"/>
          <w:color w:val="222222"/>
          <w:szCs w:val="20"/>
        </w:rPr>
      </w:pPr>
    </w:p>
    <w:p w14:paraId="491BA6DC" w14:textId="06D83087" w:rsidR="00127771" w:rsidRPr="00127771" w:rsidRDefault="00127771" w:rsidP="00127771">
      <w:pPr>
        <w:pStyle w:val="Heading1"/>
      </w:pPr>
      <w:r>
        <w:t>Part 2: Explain the structure and creation of irregular tessellations.</w:t>
      </w:r>
    </w:p>
    <w:p w14:paraId="7D24D78A" w14:textId="67141279" w:rsidR="00127771" w:rsidRPr="00CD33FB" w:rsidRDefault="00EC77CD" w:rsidP="00486168">
      <w:pPr>
        <w:pStyle w:val="ListParagraph"/>
        <w:numPr>
          <w:ilvl w:val="0"/>
          <w:numId w:val="12"/>
        </w:numPr>
        <w:spacing w:before="240" w:after="240" w:line="273" w:lineRule="atLeast"/>
        <w:rPr>
          <w:rFonts w:eastAsia="Times New Roman" w:cs="Arial"/>
          <w:color w:val="222222"/>
          <w:szCs w:val="20"/>
        </w:rPr>
      </w:pPr>
      <w:r>
        <w:rPr>
          <w:rFonts w:eastAsia="Times New Roman" w:cs="Arial"/>
          <w:color w:val="222222"/>
          <w:szCs w:val="20"/>
        </w:rPr>
        <w:t>What is an irregular tessellation</w:t>
      </w:r>
      <w:r w:rsidRPr="005B4C76">
        <w:rPr>
          <w:rFonts w:eastAsia="Times New Roman" w:cs="Arial"/>
          <w:color w:val="222222"/>
          <w:szCs w:val="20"/>
        </w:rPr>
        <w:t>?</w:t>
      </w:r>
      <w:r w:rsidRPr="005B4C76">
        <w:rPr>
          <w:rFonts w:cs="Arial"/>
          <w:color w:val="0070C0"/>
        </w:rPr>
        <w:t xml:space="preserve"> </w:t>
      </w:r>
      <w:r>
        <w:rPr>
          <w:rFonts w:eastAsia="Times New Roman" w:cs="Arial"/>
          <w:color w:val="222222"/>
          <w:szCs w:val="20"/>
        </w:rPr>
        <w:t>How many irregular tessellations are possible?</w:t>
      </w:r>
      <w:r w:rsidR="00F311C6">
        <w:rPr>
          <w:rFonts w:eastAsia="Times New Roman" w:cs="Arial"/>
          <w:color w:val="222222"/>
          <w:szCs w:val="20"/>
        </w:rPr>
        <w:t xml:space="preserve"> How can one create an irregular polygon</w:t>
      </w:r>
      <w:r w:rsidR="00F71739">
        <w:rPr>
          <w:rFonts w:eastAsia="Times New Roman" w:cs="Arial"/>
          <w:color w:val="222222"/>
          <w:szCs w:val="20"/>
        </w:rPr>
        <w:t xml:space="preserve"> that tessellates</w:t>
      </w:r>
      <w:r w:rsidR="00F311C6">
        <w:rPr>
          <w:rFonts w:eastAsia="Times New Roman" w:cs="Arial"/>
          <w:color w:val="222222"/>
          <w:szCs w:val="20"/>
        </w:rPr>
        <w:t>?</w:t>
      </w:r>
      <w:r>
        <w:rPr>
          <w:rFonts w:eastAsia="Times New Roman" w:cs="Arial"/>
          <w:color w:val="222222"/>
          <w:szCs w:val="20"/>
        </w:rPr>
        <w:t xml:space="preserve"> </w:t>
      </w:r>
      <w:r w:rsidRPr="005B4C76">
        <w:rPr>
          <w:rFonts w:cs="Arial"/>
          <w:color w:val="0070C0"/>
        </w:rPr>
        <w:t>(</w:t>
      </w:r>
      <w:r w:rsidR="001E1A1F">
        <w:rPr>
          <w:rFonts w:cs="Arial"/>
          <w:color w:val="0070C0"/>
        </w:rPr>
        <w:t>5</w:t>
      </w:r>
      <w:r w:rsidRPr="005B4C76">
        <w:rPr>
          <w:rFonts w:cs="Arial"/>
          <w:color w:val="0070C0"/>
        </w:rPr>
        <w:t xml:space="preserve"> points)</w:t>
      </w:r>
    </w:p>
    <w:p w14:paraId="0815AD10" w14:textId="77777777" w:rsidR="00CD33FB" w:rsidRDefault="00CD33FB" w:rsidP="00CD33FB">
      <w:pPr>
        <w:pStyle w:val="ListParagraph"/>
        <w:spacing w:before="240" w:after="240" w:line="273" w:lineRule="atLeast"/>
        <w:rPr>
          <w:rFonts w:eastAsia="Times New Roman" w:cs="Arial"/>
          <w:color w:val="222222"/>
          <w:szCs w:val="20"/>
        </w:rPr>
      </w:pPr>
    </w:p>
    <w:p w14:paraId="429CF104" w14:textId="77777777" w:rsidR="00CD33FB" w:rsidRDefault="00CD33FB" w:rsidP="00CD33FB">
      <w:pPr>
        <w:pStyle w:val="ListParagraph"/>
        <w:spacing w:before="240" w:after="240" w:line="273" w:lineRule="atLeast"/>
        <w:rPr>
          <w:rFonts w:eastAsia="Times New Roman" w:cs="Arial"/>
          <w:color w:val="222222"/>
          <w:szCs w:val="20"/>
        </w:rPr>
      </w:pPr>
    </w:p>
    <w:p w14:paraId="19D6F4C1" w14:textId="77777777" w:rsidR="00CD33FB" w:rsidRDefault="00CD33FB" w:rsidP="00CD33FB">
      <w:pPr>
        <w:pStyle w:val="ListParagraph"/>
        <w:spacing w:before="240" w:after="240" w:line="273" w:lineRule="atLeast"/>
        <w:rPr>
          <w:rFonts w:eastAsia="Times New Roman" w:cs="Arial"/>
          <w:color w:val="222222"/>
          <w:szCs w:val="20"/>
        </w:rPr>
      </w:pPr>
    </w:p>
    <w:p w14:paraId="667862D5" w14:textId="77777777" w:rsidR="00CD33FB" w:rsidRPr="00127771" w:rsidRDefault="00CD33FB" w:rsidP="00CD33FB">
      <w:pPr>
        <w:pStyle w:val="ListParagraph"/>
        <w:spacing w:before="240" w:after="240" w:line="273" w:lineRule="atLeast"/>
        <w:rPr>
          <w:rFonts w:eastAsia="Times New Roman" w:cs="Arial"/>
          <w:color w:val="222222"/>
          <w:szCs w:val="20"/>
        </w:rPr>
      </w:pPr>
    </w:p>
    <w:p w14:paraId="2233EB62" w14:textId="40F0F43C" w:rsidR="00127771" w:rsidRPr="006850AE" w:rsidRDefault="00127771" w:rsidP="00486168">
      <w:pPr>
        <w:pStyle w:val="ListParagraph"/>
        <w:numPr>
          <w:ilvl w:val="0"/>
          <w:numId w:val="12"/>
        </w:numPr>
        <w:spacing w:before="240" w:after="240" w:line="273" w:lineRule="atLeast"/>
        <w:rPr>
          <w:rFonts w:eastAsia="Times New Roman" w:cs="Arial"/>
          <w:color w:val="222222"/>
          <w:szCs w:val="20"/>
        </w:rPr>
      </w:pPr>
      <w:r>
        <w:rPr>
          <w:rFonts w:eastAsia="Times New Roman" w:cs="Arial"/>
          <w:color w:val="222222"/>
          <w:szCs w:val="20"/>
        </w:rPr>
        <w:t xml:space="preserve">Below is </w:t>
      </w:r>
      <w:r w:rsidR="006850AE">
        <w:rPr>
          <w:rFonts w:eastAsia="Times New Roman" w:cs="Arial"/>
          <w:color w:val="222222"/>
          <w:szCs w:val="20"/>
        </w:rPr>
        <w:t>a regular hexagon</w:t>
      </w:r>
      <w:r>
        <w:rPr>
          <w:rFonts w:eastAsia="Times New Roman" w:cs="Arial"/>
          <w:color w:val="222222"/>
          <w:szCs w:val="20"/>
        </w:rPr>
        <w:t xml:space="preserve">. </w:t>
      </w:r>
      <w:r w:rsidR="006850AE">
        <w:rPr>
          <w:rFonts w:eastAsia="Times New Roman" w:cs="Arial"/>
          <w:color w:val="222222"/>
          <w:szCs w:val="20"/>
        </w:rPr>
        <w:t xml:space="preserve">A </w:t>
      </w:r>
      <w:r w:rsidR="00DE1FCD">
        <w:rPr>
          <w:rFonts w:eastAsia="Times New Roman" w:cs="Arial"/>
          <w:color w:val="222222"/>
          <w:szCs w:val="20"/>
        </w:rPr>
        <w:t>piece</w:t>
      </w:r>
      <w:r w:rsidR="006850AE">
        <w:rPr>
          <w:rFonts w:eastAsia="Times New Roman" w:cs="Arial"/>
          <w:color w:val="222222"/>
          <w:szCs w:val="20"/>
        </w:rPr>
        <w:t xml:space="preserve"> is cut out and translated to the opposite side to form an irregular polygon that will tessellate. </w:t>
      </w:r>
      <w:r w:rsidR="006850AE" w:rsidRPr="006850AE">
        <w:rPr>
          <w:rFonts w:eastAsia="Times New Roman" w:cs="Arial"/>
          <w:color w:val="222222"/>
          <w:szCs w:val="20"/>
        </w:rPr>
        <w:t xml:space="preserve">On the right, the </w:t>
      </w:r>
      <w:r w:rsidR="006544B5">
        <w:rPr>
          <w:rFonts w:eastAsia="Times New Roman" w:cs="Arial"/>
          <w:color w:val="222222"/>
          <w:szCs w:val="20"/>
        </w:rPr>
        <w:t>figure</w:t>
      </w:r>
      <w:r w:rsidR="00F71739">
        <w:rPr>
          <w:rFonts w:eastAsia="Times New Roman" w:cs="Arial"/>
          <w:color w:val="222222"/>
          <w:szCs w:val="20"/>
        </w:rPr>
        <w:t xml:space="preserve"> that can tessellate</w:t>
      </w:r>
      <w:r w:rsidR="006850AE" w:rsidRPr="006850AE">
        <w:rPr>
          <w:rFonts w:eastAsia="Times New Roman" w:cs="Arial"/>
          <w:color w:val="222222"/>
          <w:szCs w:val="20"/>
        </w:rPr>
        <w:t xml:space="preserve"> is drawn solid, and the original </w:t>
      </w:r>
      <w:r w:rsidR="006850AE">
        <w:rPr>
          <w:rFonts w:eastAsia="Times New Roman" w:cs="Arial"/>
          <w:color w:val="222222"/>
          <w:szCs w:val="20"/>
        </w:rPr>
        <w:t>hexagon</w:t>
      </w:r>
      <w:r w:rsidR="006850AE" w:rsidRPr="006850AE">
        <w:rPr>
          <w:rFonts w:eastAsia="Times New Roman" w:cs="Arial"/>
          <w:color w:val="222222"/>
          <w:szCs w:val="20"/>
        </w:rPr>
        <w:t xml:space="preserve"> sides are shown as dashed lines.</w:t>
      </w:r>
      <w:r w:rsidR="001E1A1F" w:rsidRPr="001E1A1F">
        <w:rPr>
          <w:rFonts w:cs="Arial"/>
          <w:color w:val="0070C0"/>
        </w:rPr>
        <w:t xml:space="preserve"> </w:t>
      </w:r>
      <w:r w:rsidR="001E1A1F" w:rsidRPr="005B4C76">
        <w:rPr>
          <w:rFonts w:cs="Arial"/>
          <w:color w:val="0070C0"/>
        </w:rPr>
        <w:t>(</w:t>
      </w:r>
      <w:r w:rsidR="00F71739">
        <w:rPr>
          <w:rFonts w:cs="Arial"/>
          <w:color w:val="0070C0"/>
        </w:rPr>
        <w:t>10</w:t>
      </w:r>
      <w:r w:rsidR="001E1A1F" w:rsidRPr="005B4C76">
        <w:rPr>
          <w:rFonts w:cs="Arial"/>
          <w:color w:val="0070C0"/>
        </w:rPr>
        <w:t xml:space="preserve"> points)</w:t>
      </w:r>
    </w:p>
    <w:p w14:paraId="20F412FA" w14:textId="1ED1FDFC" w:rsidR="00127771" w:rsidRDefault="006850AE" w:rsidP="00127771">
      <w:pPr>
        <w:pStyle w:val="ListParagraph"/>
        <w:spacing w:before="240" w:after="240" w:line="273" w:lineRule="atLeast"/>
        <w:rPr>
          <w:rFonts w:eastAsia="Times New Roman" w:cs="Arial"/>
          <w:noProof/>
          <w:color w:val="222222"/>
          <w:szCs w:val="20"/>
        </w:rPr>
      </w:pPr>
      <w:r>
        <w:rPr>
          <w:rFonts w:eastAsia="Times New Roman" w:cs="Arial"/>
          <w:noProof/>
          <w:color w:val="222222"/>
          <w:szCs w:val="20"/>
        </w:rPr>
        <mc:AlternateContent>
          <mc:Choice Requires="wps">
            <w:drawing>
              <wp:anchor distT="0" distB="0" distL="114300" distR="114300" simplePos="0" relativeHeight="251660288" behindDoc="0" locked="0" layoutInCell="1" allowOverlap="1" wp14:anchorId="0F4D66B1" wp14:editId="4C7C7426">
                <wp:simplePos x="0" y="0"/>
                <wp:positionH relativeFrom="column">
                  <wp:posOffset>2095501</wp:posOffset>
                </wp:positionH>
                <wp:positionV relativeFrom="paragraph">
                  <wp:posOffset>349250</wp:posOffset>
                </wp:positionV>
                <wp:extent cx="628650" cy="314325"/>
                <wp:effectExtent l="0" t="19050" r="38100" b="47625"/>
                <wp:wrapNone/>
                <wp:docPr id="332" name="Right Arrow 332"/>
                <wp:cNvGraphicFramePr/>
                <a:graphic xmlns:a="http://schemas.openxmlformats.org/drawingml/2006/main">
                  <a:graphicData uri="http://schemas.microsoft.com/office/word/2010/wordprocessingShape">
                    <wps:wsp>
                      <wps:cNvSpPr/>
                      <wps:spPr>
                        <a:xfrm>
                          <a:off x="0" y="0"/>
                          <a:ext cx="628650" cy="314325"/>
                        </a:xfrm>
                        <a:prstGeom prst="rightArrow">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32" o:spid="_x0000_s1026" type="#_x0000_t13" style="position:absolute;margin-left:165pt;margin-top:27.5pt;width:49.5pt;height:24.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" fillcolor="#7f7f7f [1612]" strokecolor="#7f7f7f [1612]" strokeweight="2pt"/>
            </w:pict>
          </mc:Fallback>
        </mc:AlternateContent>
      </w:r>
      <w:r w:rsidRPr="006850AE">
        <w:rPr>
          <w:rFonts w:eastAsia="Times New Roman" w:cs="Arial"/>
          <w:color w:val="222222"/>
          <w:szCs w:val="20"/>
        </w:rPr>
        <w:t xml:space="preserve"> </w:t>
      </w:r>
      <w:r>
        <w:rPr>
          <w:rFonts w:eastAsia="Times New Roman" w:cs="Arial"/>
          <w:noProof/>
          <w:color w:val="222222"/>
          <w:szCs w:val="20"/>
        </w:rPr>
        <w:t xml:space="preserve">     </w:t>
      </w:r>
      <w:r w:rsidR="00692A9C">
        <w:rPr>
          <w:rFonts w:eastAsia="Times New Roman" w:cs="Arial"/>
          <w:noProof/>
          <w:color w:val="222222"/>
          <w:szCs w:val="20"/>
        </w:rPr>
        <mc:AlternateContent>
          <mc:Choice Requires="wpc">
            <w:drawing>
              <wp:inline distT="0" distB="0" distL="0" distR="0" wp14:anchorId="2FA378AA" wp14:editId="414DDF61">
                <wp:extent cx="1190625" cy="1066800"/>
                <wp:effectExtent l="0" t="0" r="0" b="0"/>
                <wp:docPr id="564" name="Canvas 56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58" name="Line 265"/>
                        <wps:cNvCnPr/>
                        <wps:spPr bwMode="auto">
                          <a:xfrm>
                            <a:off x="342900" y="971550"/>
                            <a:ext cx="50482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59" name="Line 266"/>
                        <wps:cNvCnPr/>
                        <wps:spPr bwMode="auto">
                          <a:xfrm flipH="1" flipV="1">
                            <a:off x="90805" y="534035"/>
                            <a:ext cx="252095" cy="43751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60" name="Line 267"/>
                        <wps:cNvCnPr/>
                        <wps:spPr bwMode="auto">
                          <a:xfrm flipV="1">
                            <a:off x="90805" y="97155"/>
                            <a:ext cx="252095" cy="43688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61" name="Line 268"/>
                        <wps:cNvCnPr/>
                        <wps:spPr bwMode="auto">
                          <a:xfrm>
                            <a:off x="342900" y="97155"/>
                            <a:ext cx="50482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62" name="Line 269"/>
                        <wps:cNvCnPr/>
                        <wps:spPr bwMode="auto">
                          <a:xfrm>
                            <a:off x="847725" y="97155"/>
                            <a:ext cx="252730" cy="43688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63" name="Line 270"/>
                        <wps:cNvCnPr/>
                        <wps:spPr bwMode="auto">
                          <a:xfrm flipH="1">
                            <a:off x="847725" y="534035"/>
                            <a:ext cx="252730" cy="43751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564" o:spid="_x0000_s1026" editas="canvas" style="width:93.75pt;height:84pt;mso-position-horizontal-relative:char;mso-position-vertical-relative:line" coordsize="11906,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">
                <v:shape id="_x0000_s1027" type="#_x0000_t75" style="position:absolute;width:11906;height:10668;visibility:visible;mso-wrap-style:square">
                  <v:fill o:detectmouseclick="t"/>
                  <v:path o:connecttype="none"/>
                </v:shape>
                <v:line id="Line 265" o:spid="_x0000_s1028" style="position:absolute;visibility:visible;mso-wrap-style:square" from="3429,9715" to="8477,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NnMEAAADcAAAADwAAAGRycy9kb3ducmV2LnhtbERPzWrCQBC+F3yHZQRvdRPBUlJXEVEp&#10;WJDGPsCQHZNoZjZktxp9evcgePz4/meLnht1oc7XTgyk4wQUSeFsLaWBv8Pm/ROUDygWGydk4EYe&#10;FvPB2wwz667yS5c8lCqGiM/QQBVCm2nti4oY/di1JJE7uo4xRNiV2nZ4jeHc6EmSfGjGWmJDhS2t&#10;KirO+T8bWNNhf9/kW7f9uTOf0v3E7lI2ZjTsl1+gAvXhJX66v62B6TSujWfiEd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NM2cwQAAANwAAAAPAAAAAAAAAAAAAAAA&#10;AKECAABkcnMvZG93bnJldi54bWxQSwUGAAAAAAQABAD5AAAAjwMAAAAA&#10;" strokecolor="#275966">
                  <v:stroke joinstyle="miter"/>
                </v:line>
                <v:line id="Line 266" o:spid="_x0000_s1029" style="position:absolute;flip:x y;visibility:visible;mso-wrap-style:square" from="908,5340" to="3429,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3TZccAAADcAAAADwAAAGRycy9kb3ducmV2LnhtbESPT2vCQBTE7wW/w/IEb3VTwbam2Uip&#10;hubgxT/g9TX7msRk34bsqrGfvisUehxm5jdMshxMKy7Uu9qygqdpBIK4sLrmUsFhnz2+gnAeWWNr&#10;mRTcyMEyHT0kGGt75S1ddr4UAcIuRgWV910spSsqMuimtiMO3rftDfog+1LqHq8Bblo5i6JnabDm&#10;sFBhRx8VFc3ubBR0zTkbTrd8tSk+dbM+5V/Z8edFqcl4eH8D4Wnw/+G/dq4VzOcLuJ8JR0Cm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DdNlxwAAANwAAAAPAAAAAAAA&#10;AAAAAAAAAKECAABkcnMvZG93bnJldi54bWxQSwUGAAAAAAQABAD5AAAAlQMAAAAA&#10;" strokecolor="#275966">
                  <v:stroke joinstyle="miter"/>
                </v:line>
                <v:line id="Line 267" o:spid="_x0000_s1030" style="position:absolute;flip:y;visibility:visible;mso-wrap-style:square" from="908,971" to="3429,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gOTMIAAADcAAAADwAAAGRycy9kb3ducmV2LnhtbERPXWvCMBR9H/gfwhX2MjSdYCmdUUQQ&#10;Bs7BavH50ty12ZqbksTa/fvlYbDHw/ne7Cbbi5F8MI4VPC8zEMSN04ZbBfXluChAhIissXdMCn4o&#10;wG47e9hgqd2dP2isYitSCIcSFXQxDqWUoenIYli6gThxn85bjAn6VmqP9xRue7nKslxaNJwaOhzo&#10;0FHzXd2sgre1Hd+P568ncyqG27ky2TXktVKP82n/AiLSFP/Ff+5XrWCdp/npTDoC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gOTMIAAADcAAAADwAAAAAAAAAAAAAA&#10;AAChAgAAZHJzL2Rvd25yZXYueG1sUEsFBgAAAAAEAAQA+QAAAJADAAAAAA==&#10;" strokecolor="#275966">
                  <v:stroke joinstyle="miter"/>
                </v:line>
                <v:line id="Line 268" o:spid="_x0000_s1031" style="position:absolute;visibility:visible;mso-wrap-style:square" from="3429,971" to="8477,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KuvMMAAADcAAAADwAAAGRycy9kb3ducmV2LnhtbESPUWvCQBCE3wX/w7FC3/QSoSLRU0pR&#10;KVgQoz9gya1J2uxeyJ2a+uu9QqGPw8x8wyzXPTfqRp2vnRhIJwkoksLZWkoD59N2PAflA4rFxgkZ&#10;+CEP69VwsMTMursc6ZaHUkWI+AwNVCG0mda+qIjRT1xLEr2L6xhDlF2pbYf3COdGT5NkphlriQsV&#10;tvReUfGdX9nAhk6Hxzbfud3ng/krPUztPmVjXkb92wJUoD78h//aH9bA6yyF3zPxCOjV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irrzDAAAA3AAAAA8AAAAAAAAAAAAA&#10;AAAAoQIAAGRycy9kb3ducmV2LnhtbFBLBQYAAAAABAAEAPkAAACRAwAAAAA=&#10;" strokecolor="#275966">
                  <v:stroke joinstyle="miter"/>
                </v:line>
                <v:line id="Line 269" o:spid="_x0000_s1032" style="position:absolute;visibility:visible;mso-wrap-style:square" from="8477,971" to="11004,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Awy8QAAADcAAAADwAAAGRycy9kb3ducmV2LnhtbESPUWvCQBCE3wv9D8cW+lYvCVRK6iki&#10;KgUFafQHLLltEs3uhdypqb/eEwp9HGbmG2YyG7hVF+p948RAOkpAkZTONlIZOOxXbx+gfECx2Doh&#10;A7/kYTZ9fppgbt1VvulShEpFiPgcDdQhdLnWvqyJ0Y9cRxK9H9czhij7StserxHOrc6SZKwZG4kL&#10;NXa0qKk8FWc2sKT97rYq1m69vTEf011mNykb8/oyzD9BBRrCf/iv/WUNvI8zeJyJR0BP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sDDLxAAAANwAAAAPAAAAAAAAAAAA&#10;AAAAAKECAABkcnMvZG93bnJldi54bWxQSwUGAAAAAAQABAD5AAAAkgMAAAAA&#10;" strokecolor="#275966">
                  <v:stroke joinstyle="miter"/>
                </v:line>
                <v:line id="Line 270" o:spid="_x0000_s1033" style="position:absolute;flip:x;visibility:visible;mso-wrap-style:square" from="8477,5340" to="11004,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qQO8UAAADcAAAADwAAAGRycy9kb3ducmV2LnhtbESPQWvCQBSE7wX/w/IEL6VutBgkuooI&#10;gmAtNJWeH9lnsm32bciuMf57Vyh4HGbmG2a57m0tOmq9caxgMk5AEBdOGy4VnL53b3MQPiBrrB2T&#10;ght5WK8GL0vMtLvyF3V5KEWEsM9QQRVCk0npi4os+rFriKN3dq3FEGVbSt3iNcJtLadJkkqLhuNC&#10;hQ1tKyr+8otV8DGz3efu+PtqDvPmcsxN8uPTk1KjYb9ZgAjUh2f4v73XCmbpOzzOx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bqQO8UAAADcAAAADwAAAAAAAAAA&#10;AAAAAAChAgAAZHJzL2Rvd25yZXYueG1sUEsFBgAAAAAEAAQA+QAAAJMDAAAAAA==&#10;" strokecolor="#275966">
                  <v:stroke joinstyle="miter"/>
                </v:line>
                <w10:anchorlock/>
              </v:group>
            </w:pict>
          </mc:Fallback>
        </mc:AlternateContent>
      </w:r>
      <w:r>
        <w:rPr>
          <w:rFonts w:eastAsia="Times New Roman" w:cs="Arial"/>
          <w:noProof/>
          <w:color w:val="222222"/>
          <w:szCs w:val="20"/>
        </w:rPr>
        <w:t xml:space="preserve">         </w:t>
      </w:r>
      <w:r w:rsidR="00F311C6">
        <w:rPr>
          <w:rFonts w:eastAsia="Times New Roman" w:cs="Arial"/>
          <w:noProof/>
          <w:color w:val="222222"/>
          <w:szCs w:val="20"/>
        </w:rPr>
        <w:t xml:space="preserve">                    </w:t>
      </w:r>
      <w:r>
        <w:rPr>
          <w:rFonts w:eastAsia="Times New Roman" w:cs="Arial"/>
          <w:noProof/>
          <w:color w:val="222222"/>
          <w:szCs w:val="20"/>
        </w:rPr>
        <w:t xml:space="preserve">    </w:t>
      </w:r>
      <w:r w:rsidR="00692A9C">
        <w:rPr>
          <w:rFonts w:eastAsia="Times New Roman" w:cs="Arial"/>
          <w:noProof/>
          <w:color w:val="222222"/>
          <w:szCs w:val="20"/>
        </w:rPr>
        <mc:AlternateContent>
          <mc:Choice Requires="wpc">
            <w:drawing>
              <wp:inline distT="0" distB="0" distL="0" distR="0" wp14:anchorId="7AE4A2EC" wp14:editId="21CD82FF">
                <wp:extent cx="1352550" cy="1123950"/>
                <wp:effectExtent l="0" t="0" r="0" b="0"/>
                <wp:docPr id="573" name="Canvas 5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65" name="Freeform 274"/>
                        <wps:cNvSpPr>
                          <a:spLocks/>
                        </wps:cNvSpPr>
                        <wps:spPr bwMode="auto">
                          <a:xfrm>
                            <a:off x="847725" y="534670"/>
                            <a:ext cx="436880" cy="520065"/>
                          </a:xfrm>
                          <a:custGeom>
                            <a:avLst/>
                            <a:gdLst>
                              <a:gd name="T0" fmla="*/ 398 w 688"/>
                              <a:gd name="T1" fmla="*/ 0 h 819"/>
                              <a:gd name="T2" fmla="*/ 597 w 688"/>
                              <a:gd name="T3" fmla="*/ 528 h 819"/>
                              <a:gd name="T4" fmla="*/ 68 w 688"/>
                              <a:gd name="T5" fmla="*/ 727 h 819"/>
                              <a:gd name="T6" fmla="*/ 0 w 688"/>
                              <a:gd name="T7" fmla="*/ 688 h 819"/>
                            </a:gdLst>
                            <a:ahLst/>
                            <a:cxnLst>
                              <a:cxn ang="0">
                                <a:pos x="T0" y="T1"/>
                              </a:cxn>
                              <a:cxn ang="0">
                                <a:pos x="T2" y="T3"/>
                              </a:cxn>
                              <a:cxn ang="0">
                                <a:pos x="T4" y="T5"/>
                              </a:cxn>
                              <a:cxn ang="0">
                                <a:pos x="T6" y="T7"/>
                              </a:cxn>
                            </a:cxnLst>
                            <a:rect l="0" t="0" r="r" b="b"/>
                            <a:pathLst>
                              <a:path w="688" h="819">
                                <a:moveTo>
                                  <a:pt x="398" y="0"/>
                                </a:moveTo>
                                <a:cubicBezTo>
                                  <a:pt x="599" y="91"/>
                                  <a:pt x="688" y="328"/>
                                  <a:pt x="597" y="528"/>
                                </a:cubicBezTo>
                                <a:cubicBezTo>
                                  <a:pt x="506" y="730"/>
                                  <a:pt x="269" y="819"/>
                                  <a:pt x="68" y="727"/>
                                </a:cubicBezTo>
                                <a:cubicBezTo>
                                  <a:pt x="44" y="717"/>
                                  <a:pt x="21" y="703"/>
                                  <a:pt x="0" y="688"/>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Freeform 275"/>
                        <wps:cNvSpPr>
                          <a:spLocks/>
                        </wps:cNvSpPr>
                        <wps:spPr bwMode="auto">
                          <a:xfrm>
                            <a:off x="90805" y="97155"/>
                            <a:ext cx="436245" cy="520065"/>
                          </a:xfrm>
                          <a:custGeom>
                            <a:avLst/>
                            <a:gdLst>
                              <a:gd name="T0" fmla="*/ 397 w 687"/>
                              <a:gd name="T1" fmla="*/ 0 h 819"/>
                              <a:gd name="T2" fmla="*/ 596 w 687"/>
                              <a:gd name="T3" fmla="*/ 529 h 819"/>
                              <a:gd name="T4" fmla="*/ 68 w 687"/>
                              <a:gd name="T5" fmla="*/ 728 h 819"/>
                              <a:gd name="T6" fmla="*/ 0 w 687"/>
                              <a:gd name="T7" fmla="*/ 689 h 819"/>
                            </a:gdLst>
                            <a:ahLst/>
                            <a:cxnLst>
                              <a:cxn ang="0">
                                <a:pos x="T0" y="T1"/>
                              </a:cxn>
                              <a:cxn ang="0">
                                <a:pos x="T2" y="T3"/>
                              </a:cxn>
                              <a:cxn ang="0">
                                <a:pos x="T4" y="T5"/>
                              </a:cxn>
                              <a:cxn ang="0">
                                <a:pos x="T6" y="T7"/>
                              </a:cxn>
                            </a:cxnLst>
                            <a:rect l="0" t="0" r="r" b="b"/>
                            <a:pathLst>
                              <a:path w="687" h="819">
                                <a:moveTo>
                                  <a:pt x="397" y="0"/>
                                </a:moveTo>
                                <a:cubicBezTo>
                                  <a:pt x="598" y="91"/>
                                  <a:pt x="687" y="328"/>
                                  <a:pt x="596" y="529"/>
                                </a:cubicBezTo>
                                <a:cubicBezTo>
                                  <a:pt x="505" y="730"/>
                                  <a:pt x="268" y="819"/>
                                  <a:pt x="68" y="728"/>
                                </a:cubicBezTo>
                                <a:cubicBezTo>
                                  <a:pt x="44" y="717"/>
                                  <a:pt x="21" y="704"/>
                                  <a:pt x="0" y="689"/>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Line 276"/>
                        <wps:cNvCnPr/>
                        <wps:spPr bwMode="auto">
                          <a:xfrm>
                            <a:off x="342900" y="971550"/>
                            <a:ext cx="50482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68" name="Line 277"/>
                        <wps:cNvCnPr/>
                        <wps:spPr bwMode="auto">
                          <a:xfrm flipH="1" flipV="1">
                            <a:off x="90805" y="534670"/>
                            <a:ext cx="252095" cy="43688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70" name="Line 279"/>
                        <wps:cNvCnPr/>
                        <wps:spPr bwMode="auto">
                          <a:xfrm>
                            <a:off x="342900" y="97155"/>
                            <a:ext cx="50482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71" name="Line 280"/>
                        <wps:cNvCnPr/>
                        <wps:spPr bwMode="auto">
                          <a:xfrm>
                            <a:off x="847725" y="97155"/>
                            <a:ext cx="252730" cy="43751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75" name="Line 279"/>
                        <wps:cNvCnPr>
                          <a:stCxn id="566" idx="3"/>
                          <a:endCxn id="566" idx="0"/>
                        </wps:cNvCnPr>
                        <wps:spPr bwMode="auto">
                          <a:xfrm flipV="1">
                            <a:off x="90805" y="97155"/>
                            <a:ext cx="252095" cy="437515"/>
                          </a:xfrm>
                          <a:prstGeom prst="line">
                            <a:avLst/>
                          </a:prstGeom>
                          <a:noFill/>
                          <a:ln w="9525" cap="flat">
                            <a:solidFill>
                              <a:srgbClr val="858585"/>
                            </a:solidFill>
                            <a:prstDash val="dash"/>
                            <a:miter lim="800000"/>
                            <a:headEnd/>
                            <a:tailEnd/>
                          </a:ln>
                          <a:extLst>
                            <a:ext uri="{909E8E84-426E-40DD-AFC4-6F175D3DCCD1}">
                              <a14:hiddenFill xmlns:a14="http://schemas.microsoft.com/office/drawing/2010/main">
                                <a:noFill/>
                              </a14:hiddenFill>
                            </a:ext>
                          </a:extLst>
                        </wps:spPr>
                        <wps:bodyPr/>
                      </wps:wsp>
                      <wps:wsp>
                        <wps:cNvPr id="576" name="Line 279"/>
                        <wps:cNvCnPr/>
                        <wps:spPr bwMode="auto">
                          <a:xfrm flipV="1">
                            <a:off x="847725" y="534670"/>
                            <a:ext cx="252095" cy="437515"/>
                          </a:xfrm>
                          <a:prstGeom prst="line">
                            <a:avLst/>
                          </a:prstGeom>
                          <a:noFill/>
                          <a:ln w="9525" cap="flat">
                            <a:solidFill>
                              <a:srgbClr val="858585"/>
                            </a:solidFill>
                            <a:prstDash val="dash"/>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573" o:spid="_x0000_s1026" editas="canvas" style="width:106.5pt;height:88.5pt;mso-position-horizontal-relative:char;mso-position-vertical-relative:line" coordsize="13525,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">
                <v:shape id="_x0000_s1027" type="#_x0000_t75" style="position:absolute;width:13525;height:11239;visibility:visible;mso-wrap-style:square">
                  <v:fill o:detectmouseclick="t"/>
                  <v:path o:connecttype="none"/>
                </v:shape>
                <v:shape id="Freeform 274" o:spid="_x0000_s1028" style="position:absolute;left:8477;top:5346;width:4369;height:5201;visibility:visible;mso-wrap-style:square;v-text-anchor:top" coordsize="688,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FJ7cYA&#10;AADcAAAADwAAAGRycy9kb3ducmV2LnhtbESPQWsCMRSE74L/ITyhN80quJatUYogFloL3baH3h7J&#10;6+7SzcuyiW7aX28KgsdhZr5h1ttoW3Gm3jeOFcxnGQhi7UzDlYKP9/30HoQPyAZbx6TglzxsN+PR&#10;GgvjBn6jcxkqkSDsC1RQh9AVUnpdk0U/cx1x8r5dbzEk2VfS9DgkuG3lIstyabHhtFBjR7ua9E95&#10;sgpMjPqwH+avZWv16u8rX718Hp+VupvExwcQgWK4ha/tJ6NgmS/h/0w6An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iFJ7cYAAADcAAAADwAAAAAAAAAAAAAAAACYAgAAZHJz&#10;L2Rvd25yZXYueG1sUEsFBgAAAAAEAAQA9QAAAIsDAAAAAA==&#10;" path="m398,c599,91,688,328,597,528,506,730,269,819,68,727,44,717,21,703,,688e" filled="f" strokecolor="#275966">
                  <v:stroke joinstyle="miter"/>
                  <v:path arrowok="t" o:connecttype="custom" o:connectlocs="252730,0;379095,335280;43180,461645;0,436880" o:connectangles="0,0,0,0"/>
                </v:shape>
                <v:shape id="Freeform 275" o:spid="_x0000_s1029" style="position:absolute;left:908;top:971;width:4362;height:5201;visibility:visible;mso-wrap-style:square;v-text-anchor:top" coordsize="687,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iqZMUA&#10;AADcAAAADwAAAGRycy9kb3ducmV2LnhtbESP3WoCMRSE7wu+QzhC72rW2i6yGkWEgpRSavy5Pm6O&#10;u4ubk7BJdfv2TaHg5TAz3zDzZW9bcaUuNI4VjEcZCOLSmYYrBfvd29MURIjIBlvHpOCHAiwXg4c5&#10;FsbdeEtXHSuRIBwKVFDH6AspQ1mTxTBynjh5Z9dZjEl2lTQd3hLctvI5y3JpseG0UKOndU3lRX9b&#10;Bd4fxl8v+bH6zN4/2mkz0buT1ko9DvvVDESkPt7D/+2NUfCa5/B3Jh0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mKpkxQAAANwAAAAPAAAAAAAAAAAAAAAAAJgCAABkcnMv&#10;ZG93bnJldi54bWxQSwUGAAAAAAQABAD1AAAAigMAAAAA&#10;" path="m397,c598,91,687,328,596,529,505,730,268,819,68,728,44,717,21,704,,689e" filled="f" strokecolor="#275966">
                  <v:stroke joinstyle="miter"/>
                  <v:path arrowok="t" o:connecttype="custom" o:connectlocs="252095,0;378460,335915;43180,462280;0,437515" o:connectangles="0,0,0,0"/>
                </v:shape>
                <v:line id="Line 276" o:spid="_x0000_s1030" style="position:absolute;visibility:visible;mso-wrap-style:square" from="3429,9715" to="8477,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eTU8QAAADcAAAADwAAAGRycy9kb3ducmV2LnhtbESPUWvCQBCE3wv+h2OFvuklQlVSTymi&#10;UmhBjP0BS25NYrN7IXfV1F/fE4Q+DjPzDbNY9dyoC3W+dmIgHSegSApnaykNfB23ozkoH1AsNk7I&#10;wC95WC0HTwvMrLvKgS55KFWEiM/QQBVCm2nti4oY/di1JNE7uY4xRNmV2nZ4jXBu9CRJppqxlrhQ&#10;YUvriorv/IcNbOi4v23zndt93pjP6X5iP1I25nnYv72CCtSH//Cj/W4NvExncD8Tj4B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x5NTxAAAANwAAAAPAAAAAAAAAAAA&#10;AAAAAKECAABkcnMvZG93bnJldi54bWxQSwUGAAAAAAQABAD5AAAAkgMAAAAA&#10;" strokecolor="#275966">
                  <v:stroke joinstyle="miter"/>
                </v:line>
                <v:line id="Line 277" o:spid="_x0000_s1031" style="position:absolute;flip:x y;visibility:visible;mso-wrap-style:square" from="908,5346" to="3429,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28Q8IAAADcAAAADwAAAGRycy9kb3ducmV2LnhtbERPTYvCMBC9C/6HMMLeNFVYlWqURbds&#10;D17Uhb2OzWxb20xKE7X6681B8Ph438t1Z2pxpdaVlhWMRxEI4szqknMFv8dkOAfhPLLG2jIpuJOD&#10;9arfW2Ks7Y33dD34XIQQdjEqKLxvYildVpBBN7INceD+bWvQB9jmUrd4C+GmlpMomkqDJYeGAhva&#10;FJRVh4tR0FSXpDvf0+0u+9HV9zk9JX+PmVIfg+5rAcJT59/ilzvVCj6nYW04E46AX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y28Q8IAAADcAAAADwAAAAAAAAAAAAAA&#10;AAChAgAAZHJzL2Rvd25yZXYueG1sUEsFBgAAAAAEAAQA+QAAAJADAAAAAA==&#10;" strokecolor="#275966">
                  <v:stroke joinstyle="miter"/>
                </v:line>
                <v:line id="Line 279" o:spid="_x0000_s1032" style="position:absolute;visibility:visible;mso-wrap-style:square" from="3429,971" to="8477,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ed+sEAAADcAAAADwAAAGRycy9kb3ducmV2LnhtbERPzWrCQBC+C77DMkJvuonQKqmrlFKl&#10;oCDGPsCQHZPYzGzIbjX69N2D4PHj+1+sem7UhTpfOzGQThJQJIWztZQGfo7r8RyUDygWGydk4EYe&#10;VsvhYIGZdVc50CUPpYoh4jM0UIXQZlr7oiJGP3EtSeROrmMMEXalth1eYzg3epokb5qxlthQYUuf&#10;FRW/+R8b+KLj/r7ON26zuzOf0/3UblM25mXUf7yDCtSHp/jh/rYGXmdxfjwTj4Be/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9536wQAAANwAAAAPAAAAAAAAAAAAAAAA&#10;AKECAABkcnMvZG93bnJldi54bWxQSwUGAAAAAAQABAD5AAAAjwMAAAAA&#10;" strokecolor="#275966">
                  <v:stroke joinstyle="miter"/>
                </v:line>
                <v:line id="Line 280" o:spid="_x0000_s1033" style="position:absolute;visibility:visible;mso-wrap-style:square" from="8477,971" to="11004,5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s4YcQAAADcAAAADwAAAGRycy9kb3ducmV2LnhtbESPUWvCQBCE3wv9D8cKfauXCLWSeooU&#10;FcGCmPgDltw2SZvdC7lTo7++Vyj0cZiZb5j5cuBWXaj3jRMD6TgBRVI620hl4FRsnmegfECx2Doh&#10;AzfysFw8Pswxs+4qR7rkoVIRIj5DA3UIXaa1L2ti9GPXkUTv0/WMIcq+0rbHa4RzqydJMtWMjcSF&#10;Gjt6r6n8zs9sYE3F4b7Jt277cWf+Sg8Tu0/ZmKfRsHoDFWgI/+G/9s4aeHlN4fdMPAJ68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uzhhxAAAANwAAAAPAAAAAAAAAAAA&#10;AAAAAKECAABkcnMvZG93bnJldi54bWxQSwUGAAAAAAQABAD5AAAAkgMAAAAA&#10;" strokecolor="#275966">
                  <v:stroke joinstyle="miter"/>
                </v:line>
                <v:line id="Line 279" o:spid="_x0000_s1034" style="position:absolute;flip:y;visibility:visible;mso-wrap-style:square" from="908,971" to="3429,5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xVB8QAAADcAAAADwAAAGRycy9kb3ducmV2LnhtbESPT4vCMBTE74LfITzBm6YrdHWrUaSs&#10;UNiTfw57fDTPNmvzUpqsrd9+syB4HGbmN8xmN9hG3KnzxrGCt3kCgrh02nCl4HI+zFYgfEDW2Dgm&#10;BQ/ysNuORxvMtOv5SPdTqESEsM9QQR1Cm0npy5os+rlriaN3dZ3FEGVXSd1hH+G2kYskeZcWDceF&#10;GlvKaypvp1+rIP/6eJhUWzL94nNf3Ar//ZN7paaTYb8GEWgIr/CzXWgF6TKF/zPxCM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FUHxAAAANwAAAAPAAAAAAAAAAAA&#10;AAAAAKECAABkcnMvZG93bnJldi54bWxQSwUGAAAAAAQABAD5AAAAkgMAAAAA&#10;" strokecolor="#858585">
                  <v:stroke dashstyle="dash" joinstyle="miter"/>
                </v:line>
                <v:line id="Line 279" o:spid="_x0000_s1035" style="position:absolute;flip:y;visibility:visible;mso-wrap-style:square" from="8477,5346" to="10998,9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7LcMQAAADcAAAADwAAAGRycy9kb3ducmV2LnhtbESPwWrDMBBE74H+g9hCb4ncgJ3GiRKC&#10;acHQU90eelysja3EWhlLje2/rwqFHIeZecPsj5PtxI0GbxwreF4lIIhrpw03Cr4+35YvIHxA1tg5&#10;JgUzeTgeHhZ7zLUb+YNuVWhEhLDPUUEbQp9L6euWLPqV64mjd3aDxRDl0Eg94BjhtpPrJMmkRcNx&#10;ocWeipbqa/VjFRTv29mk2pIZ16+n8lr670vhlXp6nE47EIGmcA//t0utIN1k8HcmHgF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vstwxAAAANwAAAAPAAAAAAAAAAAA&#10;AAAAAKECAABkcnMvZG93bnJldi54bWxQSwUGAAAAAAQABAD5AAAAkgMAAAAA&#10;" strokecolor="#858585">
                  <v:stroke dashstyle="dash" joinstyle="miter"/>
                </v:line>
                <w10:anchorlock/>
              </v:group>
            </w:pict>
          </mc:Fallback>
        </mc:AlternateContent>
      </w:r>
    </w:p>
    <w:p w14:paraId="24AC3C48" w14:textId="09742784" w:rsidR="006850AE" w:rsidRPr="00F311C6" w:rsidRDefault="006850AE" w:rsidP="00F311C6">
      <w:pPr>
        <w:spacing w:before="240" w:after="240" w:line="273" w:lineRule="atLeast"/>
        <w:rPr>
          <w:rFonts w:eastAsia="Times New Roman" w:cs="Arial"/>
          <w:noProof/>
          <w:color w:val="222222"/>
          <w:szCs w:val="20"/>
        </w:rPr>
      </w:pPr>
    </w:p>
    <w:p w14:paraId="12AA2A77" w14:textId="4D623D17" w:rsidR="006850AE" w:rsidRDefault="00F311C6" w:rsidP="00127771">
      <w:pPr>
        <w:pStyle w:val="ListParagraph"/>
        <w:spacing w:before="240" w:after="240" w:line="273" w:lineRule="atLeast"/>
        <w:rPr>
          <w:rFonts w:eastAsia="Times New Roman" w:cs="Arial"/>
          <w:color w:val="222222"/>
          <w:szCs w:val="20"/>
        </w:rPr>
      </w:pPr>
      <w:r>
        <w:rPr>
          <w:rFonts w:eastAsia="Times New Roman" w:cs="Arial"/>
          <w:color w:val="222222"/>
          <w:szCs w:val="20"/>
        </w:rPr>
        <w:t>Perform</w:t>
      </w:r>
      <w:r w:rsidR="006850AE">
        <w:rPr>
          <w:rFonts w:eastAsia="Times New Roman" w:cs="Arial"/>
          <w:color w:val="222222"/>
          <w:szCs w:val="20"/>
        </w:rPr>
        <w:t xml:space="preserve"> two </w:t>
      </w:r>
      <w:r>
        <w:rPr>
          <w:rFonts w:eastAsia="Times New Roman" w:cs="Arial"/>
          <w:color w:val="222222"/>
          <w:szCs w:val="20"/>
        </w:rPr>
        <w:t xml:space="preserve">translations to </w:t>
      </w:r>
      <w:r w:rsidR="00DE1FCD">
        <w:rPr>
          <w:rFonts w:eastAsia="Times New Roman" w:cs="Arial"/>
          <w:color w:val="222222"/>
          <w:szCs w:val="20"/>
        </w:rPr>
        <w:t>the</w:t>
      </w:r>
      <w:r w:rsidR="006850AE">
        <w:rPr>
          <w:rFonts w:eastAsia="Times New Roman" w:cs="Arial"/>
          <w:color w:val="222222"/>
          <w:szCs w:val="20"/>
        </w:rPr>
        <w:t xml:space="preserve"> parallelogram below to transform it into an irregular polygon that can tessellate. </w:t>
      </w:r>
    </w:p>
    <w:p w14:paraId="3C1F2E32" w14:textId="3847A520" w:rsidR="006850AE" w:rsidRDefault="006850AE" w:rsidP="00127771">
      <w:pPr>
        <w:pStyle w:val="ListParagraph"/>
        <w:spacing w:before="240" w:after="240" w:line="273" w:lineRule="atLeast"/>
        <w:rPr>
          <w:rFonts w:eastAsia="Times New Roman" w:cs="Arial"/>
          <w:color w:val="222222"/>
          <w:szCs w:val="20"/>
        </w:rPr>
      </w:pPr>
      <w:r>
        <w:rPr>
          <w:rFonts w:eastAsia="Times New Roman" w:cs="Arial"/>
          <w:noProof/>
          <w:color w:val="222222"/>
          <w:szCs w:val="20"/>
        </w:rPr>
        <mc:AlternateContent>
          <mc:Choice Requires="wps">
            <w:drawing>
              <wp:anchor distT="0" distB="0" distL="114300" distR="114300" simplePos="0" relativeHeight="251662336" behindDoc="0" locked="0" layoutInCell="1" allowOverlap="1" wp14:anchorId="6A6449AD" wp14:editId="0A3237DD">
                <wp:simplePos x="0" y="0"/>
                <wp:positionH relativeFrom="column">
                  <wp:posOffset>2543175</wp:posOffset>
                </wp:positionH>
                <wp:positionV relativeFrom="paragraph">
                  <wp:posOffset>259715</wp:posOffset>
                </wp:positionV>
                <wp:extent cx="628650" cy="314325"/>
                <wp:effectExtent l="0" t="19050" r="38100" b="47625"/>
                <wp:wrapNone/>
                <wp:docPr id="335" name="Right Arrow 335"/>
                <wp:cNvGraphicFramePr/>
                <a:graphic xmlns:a="http://schemas.openxmlformats.org/drawingml/2006/main">
                  <a:graphicData uri="http://schemas.microsoft.com/office/word/2010/wordprocessingShape">
                    <wps:wsp>
                      <wps:cNvSpPr/>
                      <wps:spPr>
                        <a:xfrm>
                          <a:off x="0" y="0"/>
                          <a:ext cx="628650" cy="314325"/>
                        </a:xfrm>
                        <a:prstGeom prst="rightArrow">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35" o:spid="_x0000_s1026" type="#_x0000_t13" style="position:absolute;margin-left:200.25pt;margin-top:20.45pt;width:49.5pt;height:24.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" fillcolor="#7f7f7f [1612]" strokecolor="#7f7f7f [1612]" strokeweight="2pt"/>
            </w:pict>
          </mc:Fallback>
        </mc:AlternateContent>
      </w:r>
      <w:r w:rsidR="003E1886">
        <w:rPr>
          <w:rFonts w:eastAsia="Times New Roman" w:cs="Arial"/>
          <w:noProof/>
          <w:color w:val="222222"/>
          <w:szCs w:val="20"/>
        </w:rPr>
        <mc:AlternateContent>
          <mc:Choice Requires="wpc">
            <w:drawing>
              <wp:inline distT="0" distB="0" distL="0" distR="0" wp14:anchorId="03AAFDFB" wp14:editId="493A0799">
                <wp:extent cx="1992630" cy="1026795"/>
                <wp:effectExtent l="0" t="0" r="0" b="1905"/>
                <wp:docPr id="581" name="Canvas 5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77" name="Line 285"/>
                        <wps:cNvCnPr/>
                        <wps:spPr bwMode="auto">
                          <a:xfrm>
                            <a:off x="553085" y="931545"/>
                            <a:ext cx="134429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78" name="Line 286"/>
                        <wps:cNvCnPr/>
                        <wps:spPr bwMode="auto">
                          <a:xfrm flipH="1" flipV="1">
                            <a:off x="95250" y="95250"/>
                            <a:ext cx="457835" cy="83629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79" name="Line 287"/>
                        <wps:cNvCnPr/>
                        <wps:spPr bwMode="auto">
                          <a:xfrm>
                            <a:off x="95250" y="95250"/>
                            <a:ext cx="134493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80" name="Line 288"/>
                        <wps:cNvCnPr/>
                        <wps:spPr bwMode="auto">
                          <a:xfrm flipH="1" flipV="1">
                            <a:off x="1440180" y="95250"/>
                            <a:ext cx="457200" cy="83629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581" o:spid="_x0000_s1026" editas="canvas" style="width:156.9pt;height:80.85pt;mso-position-horizontal-relative:char;mso-position-vertical-relative:line" coordsize="19926,10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">
                <v:shape id="_x0000_s1027" type="#_x0000_t75" style="position:absolute;width:19926;height:10267;visibility:visible;mso-wrap-style:square">
                  <v:fill o:detectmouseclick="t"/>
                  <v:path o:connecttype="none"/>
                </v:shape>
                <v:line id="Line 285" o:spid="_x0000_s1028" style="position:absolute;visibility:visible;mso-wrap-style:square" from="5530,9315" to="18973,9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4FjsQAAADcAAAADwAAAGRycy9kb3ducmV2LnhtbESPUWvCQBCE3wv+h2OFvtVLhKqknlJE&#10;pVBBjP0BS25NYrN7IXfV1F/vCYU+DjPzDTNf9tyoC3W+dmIgHSWgSApnaykNfB03LzNQPqBYbJyQ&#10;gV/ysFwMnuaYWXeVA13yUKoIEZ+hgSqENtPaFxUx+pFrSaJ3ch1jiLIrte3wGuHc6HGSTDRjLXGh&#10;wpZWFRXf+Q8bWNNxf9vkW7fd3ZjP6X5sP1M25nnYv7+BCtSH//Bf+8MaeJ1O4XEmHgG9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HgWOxAAAANwAAAAPAAAAAAAAAAAA&#10;AAAAAKECAABkcnMvZG93bnJldi54bWxQSwUGAAAAAAQABAD5AAAAkgMAAAAA&#10;" strokecolor="#275966">
                  <v:stroke joinstyle="miter"/>
                </v:line>
                <v:line id="Line 286" o:spid="_x0000_s1029" style="position:absolute;flip:x y;visibility:visible;mso-wrap-style:square" from="952,952" to="5530,9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QqnsIAAADcAAAADwAAAGRycy9kb3ducmV2LnhtbERPy4rCMBTdD/gP4QruxtQBH1SjiGOx&#10;i9mMCm6vzbWtbW5KE7X69ZPFgMvDeS9WnanFnVpXWlYwGkYgiDOrS84VHA/J5wyE88gaa8uk4EkO&#10;VsvexwJjbR/8S/e9z0UIYRejgsL7JpbSZQUZdEPbEAfuYluDPsA2l7rFRwg3tfyKook0WHJoKLCh&#10;TUFZtb8ZBU11S7rrM/3+yXa62l7Tc3J6TZUa9Lv1HISnzr/F/+5UKxhPw9pwJhwBuf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QqnsIAAADcAAAADwAAAAAAAAAAAAAA&#10;AAChAgAAZHJzL2Rvd25yZXYueG1sUEsFBgAAAAAEAAQA+QAAAJADAAAAAA==&#10;" strokecolor="#275966">
                  <v:stroke joinstyle="miter"/>
                </v:line>
                <v:line id="Line 287" o:spid="_x0000_s1030" style="position:absolute;visibility:visible;mso-wrap-style:square" from="952,952" to="14401,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00Z8UAAADcAAAADwAAAGRycy9kb3ducmV2LnhtbESPUWvCQBCE3wv+h2MF3+olQm2beoqU&#10;KkIFMfYHLLltkprdC7mrRn99Tyj4OMzMN8xs0XOjTtT52omBdJyAIimcraU08HVYPb6A8gHFYuOE&#10;DFzIw2I+eJhhZt1Z9nTKQ6kiRHyGBqoQ2kxrX1TE6MeuJYnet+sYQ5RdqW2H5wjnRk+SZKoZa4kL&#10;Fbb0XlFxzH/ZwAcddtdVvnbr7ZX5J91N7GfKxoyG/fINVKA+3MP/7Y018PT8Crcz8Qj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800Z8UAAADcAAAADwAAAAAAAAAA&#10;AAAAAAChAgAAZHJzL2Rvd25yZXYueG1sUEsFBgAAAAAEAAQA+QAAAJMDAAAAAA==&#10;" strokecolor="#275966">
                  <v:stroke joinstyle="miter"/>
                </v:line>
                <v:line id="Line 288" o:spid="_x0000_s1031" style="position:absolute;flip:x y;visibility:visible;mso-wrap-style:square" from="14401,952" to="18973,9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dWv8IAAADcAAAADwAAAGRycy9kb3ducmV2LnhtbERPTYvCMBC9L/gfwgje1tQFXalGEd1i&#10;D15WBa9jM7a1zaQ0Uev++s1B8Ph43/NlZ2pxp9aVlhWMhhEI4szqknMFx0PyOQXhPLLG2jIpeJKD&#10;5aL3McdY2wf/0n3vcxFC2MWooPC+iaV0WUEG3dA2xIG72NagD7DNpW7xEcJNLb+iaCINlhwaCmxo&#10;XVBW7W9GQVPdku76TDe7bKurn2t6Tk5/30oN+t1qBsJT59/ilzvVCsbTMD+cCUdAL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VdWv8IAAADcAAAADwAAAAAAAAAAAAAA&#10;AAChAgAAZHJzL2Rvd25yZXYueG1sUEsFBgAAAAAEAAQA+QAAAJADAAAAAA==&#10;" strokecolor="#275966">
                  <v:stroke joinstyle="miter"/>
                </v:line>
                <w10:anchorlock/>
              </v:group>
            </w:pict>
          </mc:Fallback>
        </mc:AlternateContent>
      </w:r>
      <w:r>
        <w:rPr>
          <w:rFonts w:eastAsia="Times New Roman" w:cs="Arial"/>
          <w:color w:val="222222"/>
          <w:szCs w:val="20"/>
        </w:rPr>
        <w:t xml:space="preserve">                         </w:t>
      </w:r>
      <w:r w:rsidR="003E1886">
        <w:rPr>
          <w:rFonts w:eastAsia="Times New Roman" w:cs="Arial"/>
          <w:noProof/>
          <w:color w:val="222222"/>
          <w:szCs w:val="20"/>
        </w:rPr>
        <mc:AlternateContent>
          <mc:Choice Requires="wpc">
            <w:drawing>
              <wp:inline distT="0" distB="0" distL="0" distR="0" wp14:anchorId="4655678B" wp14:editId="2CE1A1EA">
                <wp:extent cx="1992630" cy="1026795"/>
                <wp:effectExtent l="0" t="0" r="0" b="0"/>
                <wp:docPr id="586" name="Canvas 5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82" name="Line 285"/>
                        <wps:cNvCnPr/>
                        <wps:spPr bwMode="auto">
                          <a:xfrm>
                            <a:off x="553085" y="931545"/>
                            <a:ext cx="1344295" cy="0"/>
                          </a:xfrm>
                          <a:prstGeom prst="line">
                            <a:avLst/>
                          </a:prstGeom>
                          <a:noFill/>
                          <a:ln w="9525" cap="flat">
                            <a:solidFill>
                              <a:srgbClr val="858585"/>
                            </a:solidFill>
                            <a:prstDash val="dash"/>
                            <a:miter lim="800000"/>
                            <a:headEnd/>
                            <a:tailEnd/>
                          </a:ln>
                          <a:extLst>
                            <a:ext uri="{909E8E84-426E-40DD-AFC4-6F175D3DCCD1}">
                              <a14:hiddenFill xmlns:a14="http://schemas.microsoft.com/office/drawing/2010/main">
                                <a:noFill/>
                              </a14:hiddenFill>
                            </a:ext>
                          </a:extLst>
                        </wps:spPr>
                        <wps:bodyPr/>
                      </wps:wsp>
                      <wps:wsp>
                        <wps:cNvPr id="583" name="Line 286"/>
                        <wps:cNvCnPr/>
                        <wps:spPr bwMode="auto">
                          <a:xfrm flipH="1" flipV="1">
                            <a:off x="95250" y="95250"/>
                            <a:ext cx="457835" cy="836295"/>
                          </a:xfrm>
                          <a:prstGeom prst="line">
                            <a:avLst/>
                          </a:prstGeom>
                          <a:noFill/>
                          <a:ln w="9525" cap="flat">
                            <a:solidFill>
                              <a:srgbClr val="858585"/>
                            </a:solidFill>
                            <a:prstDash val="dash"/>
                            <a:miter lim="800000"/>
                            <a:headEnd/>
                            <a:tailEnd/>
                          </a:ln>
                          <a:extLst>
                            <a:ext uri="{909E8E84-426E-40DD-AFC4-6F175D3DCCD1}">
                              <a14:hiddenFill xmlns:a14="http://schemas.microsoft.com/office/drawing/2010/main">
                                <a:noFill/>
                              </a14:hiddenFill>
                            </a:ext>
                          </a:extLst>
                        </wps:spPr>
                        <wps:bodyPr/>
                      </wps:wsp>
                      <wps:wsp>
                        <wps:cNvPr id="584" name="Line 287"/>
                        <wps:cNvCnPr/>
                        <wps:spPr bwMode="auto">
                          <a:xfrm>
                            <a:off x="95250" y="95250"/>
                            <a:ext cx="1344930" cy="0"/>
                          </a:xfrm>
                          <a:prstGeom prst="line">
                            <a:avLst/>
                          </a:prstGeom>
                          <a:noFill/>
                          <a:ln w="9525" cap="flat">
                            <a:solidFill>
                              <a:srgbClr val="858585"/>
                            </a:solidFill>
                            <a:prstDash val="dash"/>
                            <a:miter lim="800000"/>
                            <a:headEnd/>
                            <a:tailEnd/>
                          </a:ln>
                          <a:extLst>
                            <a:ext uri="{909E8E84-426E-40DD-AFC4-6F175D3DCCD1}">
                              <a14:hiddenFill xmlns:a14="http://schemas.microsoft.com/office/drawing/2010/main">
                                <a:noFill/>
                              </a14:hiddenFill>
                            </a:ext>
                          </a:extLst>
                        </wps:spPr>
                        <wps:bodyPr/>
                      </wps:wsp>
                      <wps:wsp>
                        <wps:cNvPr id="585" name="Line 288"/>
                        <wps:cNvCnPr/>
                        <wps:spPr bwMode="auto">
                          <a:xfrm flipH="1" flipV="1">
                            <a:off x="1440180" y="95250"/>
                            <a:ext cx="457200" cy="836295"/>
                          </a:xfrm>
                          <a:prstGeom prst="line">
                            <a:avLst/>
                          </a:prstGeom>
                          <a:noFill/>
                          <a:ln w="9525" cap="flat">
                            <a:solidFill>
                              <a:srgbClr val="858585"/>
                            </a:solidFill>
                            <a:prstDash val="dash"/>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586" o:spid="_x0000_s1026" editas="canvas" style="width:156.9pt;height:80.85pt;mso-position-horizontal-relative:char;mso-position-vertical-relative:line" coordsize="19926,10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">
                <v:shape id="_x0000_s1027" type="#_x0000_t75" style="position:absolute;width:19926;height:10267;visibility:visible;mso-wrap-style:square">
                  <v:fill o:detectmouseclick="t"/>
                  <v:path o:connecttype="none"/>
                </v:shape>
                <v:line id="Line 285" o:spid="_x0000_s1028" style="position:absolute;visibility:visible;mso-wrap-style:square" from="5530,9315" to="18973,9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FTDMQAAADcAAAADwAAAGRycy9kb3ducmV2LnhtbESPQWvCQBSE74X+h+UVetONQjVEN0FE&#10;Sz1UMS14fWSfyWL2bchuTfrvu4VCj8PMfMOsi9G24k69N44VzKYJCOLKacO1gs+P/SQF4QOyxtYx&#10;KfgmD0X++LDGTLuBz3QvQy0ihH2GCpoQukxKXzVk0U9dRxy9q+sthij7Wuoehwi3rZwnyUJaNBwX&#10;Guxo21B1K7+sghMPen9wl93yKJ15T4/mNQ1GqeencbMCEWgM/+G/9ptW8JLO4fdMPAIy/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YVMMxAAAANwAAAAPAAAAAAAAAAAA&#10;AAAAAKECAABkcnMvZG93bnJldi54bWxQSwUGAAAAAAQABAD5AAAAkgMAAAAA&#10;" strokecolor="#858585">
                  <v:stroke dashstyle="dash" joinstyle="miter"/>
                </v:line>
                <v:line id="Line 286" o:spid="_x0000_s1029" style="position:absolute;flip:x y;visibility:visible;mso-wrap-style:square" from="952,952" to="5530,9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F48sMAAADcAAAADwAAAGRycy9kb3ducmV2LnhtbESPUWvCMBSF3wf+h3AF32aqsiHVKFoR&#10;ZDCY1R9waa5pMbkpTazdv18Ggz0ezjnf4ay3g7Oipy40nhXMphkI4srrho2C6+X4ugQRIrJG65kU&#10;fFOA7Wb0ssZc+yefqS+jEQnCIUcFdYxtLmWoanIYpr4lTt7Ndw5jkp2RusNngjsr51n2Lh02nBZq&#10;bKmoqbqXD6dg//lhD8XBsDeP0576r8IaWyo1GQ+7FYhIQ/wP/7VPWsHbcgG/Z9IRkJ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ghePLDAAAA3AAAAA8AAAAAAAAAAAAA&#10;AAAAoQIAAGRycy9kb3ducmV2LnhtbFBLBQYAAAAABAAEAPkAAACRAwAAAAA=&#10;" strokecolor="#858585">
                  <v:stroke dashstyle="dash" joinstyle="miter"/>
                </v:line>
                <v:line id="Line 287" o:spid="_x0000_s1030" style="position:absolute;visibility:visible;mso-wrap-style:square" from="952,952" to="14401,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Ru48QAAADcAAAADwAAAGRycy9kb3ducmV2LnhtbESPT2vCQBTE70K/w/KE3nRjaTVEVyml&#10;lnpQ8Q94fWSfyWL2bchuTfrtXUHwOMzMb5jZorOVuFLjjWMFo2ECgjh32nCh4HhYDlIQPiBrrByT&#10;gn/ysJi/9GaYadfyjq77UIgIYZ+hgjKEOpPS5yVZ9ENXE0fv7BqLIcqmkLrBNsJtJd+SZCwtGo4L&#10;Jdb0VVJ+2f9ZBVtu9XLlTt+TjXRmnW7MTxqMUq/97nMKIlAXnuFH+1cr+Ejf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xG7jxAAAANwAAAAPAAAAAAAAAAAA&#10;AAAAAKECAABkcnMvZG93bnJldi54bWxQSwUGAAAAAAQABAD5AAAAkgMAAAAA&#10;" strokecolor="#858585">
                  <v:stroke dashstyle="dash" joinstyle="miter"/>
                </v:line>
                <v:line id="Line 288" o:spid="_x0000_s1031" style="position:absolute;flip:x y;visibility:visible;mso-wrap-style:square" from="14401,952" to="18973,9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RFHcIAAADcAAAADwAAAGRycy9kb3ducmV2LnhtbESP0YrCMBRE3xf8h3CFfVtTBRepRtHK&#10;giwsaHc/4NJc02JyU5pY69+bBcHHYWbOMKvN4KzoqQuNZwXTSQaCuPK6YaPg7/frYwEiRGSN1jMp&#10;uFOAzXr0tsJc+xufqC+jEQnCIUcFdYxtLmWoanIYJr4lTt7Zdw5jkp2RusNbgjsrZ1n2KR02nBZq&#10;bKmoqbqUV6dg9/Nt98XesDfXw476Y2GNLZV6Hw/bJYhIQ3yFn+2DVjBfzOH/TDoCc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IRFHcIAAADcAAAADwAAAAAAAAAAAAAA&#10;AAChAgAAZHJzL2Rvd25yZXYueG1sUEsFBgAAAAAEAAQA+QAAAJADAAAAAA==&#10;" strokecolor="#858585">
                  <v:stroke dashstyle="dash" joinstyle="miter"/>
                </v:line>
                <w10:anchorlock/>
              </v:group>
            </w:pict>
          </mc:Fallback>
        </mc:AlternateContent>
      </w:r>
      <w:r>
        <w:rPr>
          <w:rFonts w:eastAsia="Times New Roman" w:cs="Arial"/>
          <w:color w:val="222222"/>
          <w:szCs w:val="20"/>
        </w:rPr>
        <w:t xml:space="preserve">      </w:t>
      </w:r>
    </w:p>
    <w:p w14:paraId="4F3F7D08" w14:textId="77777777" w:rsidR="00951F1C" w:rsidRDefault="00951F1C" w:rsidP="00CD33FB">
      <w:pPr>
        <w:spacing w:before="240" w:after="240" w:line="273" w:lineRule="atLeast"/>
        <w:rPr>
          <w:rFonts w:eastAsia="Times New Roman" w:cs="Arial"/>
          <w:color w:val="F4473C" w:themeColor="accent6"/>
          <w:szCs w:val="20"/>
        </w:rPr>
      </w:pPr>
    </w:p>
    <w:p w14:paraId="52BC5266" w14:textId="77777777" w:rsidR="00CD33FB" w:rsidRDefault="00CD33FB" w:rsidP="00CD33FB">
      <w:pPr>
        <w:spacing w:before="240" w:after="240" w:line="273" w:lineRule="atLeast"/>
        <w:rPr>
          <w:rFonts w:eastAsia="Times New Roman" w:cs="Arial"/>
          <w:color w:val="F4473C" w:themeColor="accent6"/>
          <w:szCs w:val="20"/>
        </w:rPr>
      </w:pPr>
    </w:p>
    <w:p w14:paraId="1DB1FEBB" w14:textId="77777777" w:rsidR="00CD33FB" w:rsidRDefault="00CD33FB" w:rsidP="00CD33FB">
      <w:pPr>
        <w:spacing w:before="240" w:after="240" w:line="273" w:lineRule="atLeast"/>
        <w:rPr>
          <w:rFonts w:eastAsia="Times New Roman" w:cs="Arial"/>
          <w:color w:val="F4473C" w:themeColor="accent6"/>
          <w:szCs w:val="20"/>
        </w:rPr>
      </w:pPr>
    </w:p>
    <w:p w14:paraId="50860015" w14:textId="77777777" w:rsidR="00CD33FB" w:rsidRDefault="00CD33FB" w:rsidP="00CD33FB">
      <w:pPr>
        <w:spacing w:before="240" w:after="240" w:line="273" w:lineRule="atLeast"/>
        <w:rPr>
          <w:rFonts w:eastAsia="Times New Roman" w:cs="Arial"/>
          <w:color w:val="F4473C" w:themeColor="accent6"/>
          <w:szCs w:val="20"/>
        </w:rPr>
      </w:pPr>
    </w:p>
    <w:p w14:paraId="3FBE0FA7" w14:textId="77777777" w:rsidR="00CD33FB" w:rsidRPr="00CD33FB" w:rsidRDefault="00CD33FB" w:rsidP="00CD33FB">
      <w:pPr>
        <w:spacing w:before="240" w:after="240" w:line="273" w:lineRule="atLeast"/>
        <w:rPr>
          <w:rFonts w:eastAsia="Times New Roman" w:cs="Arial"/>
          <w:color w:val="F4473C" w:themeColor="accent6"/>
          <w:szCs w:val="20"/>
        </w:rPr>
      </w:pPr>
    </w:p>
    <w:p w14:paraId="2E7C908E" w14:textId="33519A34" w:rsidR="00F311C6" w:rsidRPr="00F311C6" w:rsidRDefault="00EC77CD" w:rsidP="00486168">
      <w:pPr>
        <w:pStyle w:val="ListParagraph"/>
        <w:numPr>
          <w:ilvl w:val="0"/>
          <w:numId w:val="12"/>
        </w:numPr>
        <w:spacing w:before="240" w:after="240" w:line="273" w:lineRule="atLeast"/>
        <w:rPr>
          <w:rFonts w:eastAsia="Times New Roman" w:cs="Arial"/>
          <w:color w:val="222222"/>
          <w:szCs w:val="20"/>
        </w:rPr>
      </w:pPr>
      <w:r>
        <w:rPr>
          <w:rFonts w:eastAsia="Times New Roman" w:cs="Arial"/>
          <w:color w:val="222222"/>
          <w:szCs w:val="20"/>
        </w:rPr>
        <w:t xml:space="preserve">Create an irregular tessellation using the grid below by modifying one of the </w:t>
      </w:r>
      <w:r w:rsidR="00B92600">
        <w:rPr>
          <w:rFonts w:eastAsia="Times New Roman" w:cs="Arial"/>
          <w:color w:val="222222"/>
          <w:szCs w:val="20"/>
        </w:rPr>
        <w:t>squares</w:t>
      </w:r>
      <w:r>
        <w:rPr>
          <w:rFonts w:eastAsia="Times New Roman" w:cs="Arial"/>
          <w:color w:val="222222"/>
          <w:szCs w:val="20"/>
        </w:rPr>
        <w:t>, performing a glide reflection, and continuing the pattern</w:t>
      </w:r>
      <w:r w:rsidR="00B33D1C">
        <w:rPr>
          <w:rFonts w:eastAsia="Times New Roman" w:cs="Arial"/>
          <w:color w:val="222222"/>
          <w:szCs w:val="20"/>
        </w:rPr>
        <w:t xml:space="preserve"> to fill the grid</w:t>
      </w:r>
      <w:r>
        <w:rPr>
          <w:rFonts w:eastAsia="Times New Roman" w:cs="Arial"/>
          <w:color w:val="222222"/>
          <w:szCs w:val="20"/>
        </w:rPr>
        <w:t>.</w:t>
      </w:r>
      <w:r w:rsidR="00127771" w:rsidRPr="00127771">
        <w:rPr>
          <w:rFonts w:cs="Arial"/>
          <w:color w:val="0070C0"/>
        </w:rPr>
        <w:t xml:space="preserve"> </w:t>
      </w:r>
      <w:r w:rsidR="001E1A1F" w:rsidRPr="005B4C76">
        <w:rPr>
          <w:rFonts w:cs="Arial"/>
          <w:color w:val="0070C0"/>
        </w:rPr>
        <w:t>(</w:t>
      </w:r>
      <w:r w:rsidR="00313017">
        <w:rPr>
          <w:rFonts w:cs="Arial"/>
          <w:color w:val="0070C0"/>
        </w:rPr>
        <w:t>10</w:t>
      </w:r>
      <w:r w:rsidR="001E1A1F" w:rsidRPr="005B4C76">
        <w:rPr>
          <w:rFonts w:cs="Arial"/>
          <w:color w:val="0070C0"/>
        </w:rPr>
        <w:t xml:space="preserve"> points)</w:t>
      </w:r>
    </w:p>
    <w:p w14:paraId="76195ABA" w14:textId="28447AC1" w:rsidR="00F311C6" w:rsidRDefault="00F311C6" w:rsidP="00F311C6">
      <w:pPr>
        <w:pStyle w:val="ListParagraph"/>
        <w:spacing w:before="240" w:after="240" w:line="273" w:lineRule="atLeast"/>
        <w:rPr>
          <w:rFonts w:eastAsia="Times New Roman" w:cs="Arial"/>
          <w:color w:val="F4473C" w:themeColor="accent6"/>
          <w:szCs w:val="20"/>
        </w:rPr>
      </w:pPr>
      <w:r w:rsidRPr="00F311C6">
        <w:rPr>
          <w:rFonts w:eastAsia="Times New Roman" w:cs="Arial"/>
          <w:color w:val="F4473C" w:themeColor="accent6"/>
          <w:szCs w:val="20"/>
        </w:rPr>
        <w:t xml:space="preserve"> </w:t>
      </w:r>
      <w:r w:rsidR="0078312C">
        <w:rPr>
          <w:rFonts w:eastAsia="Times New Roman" w:cs="Arial"/>
          <w:noProof/>
          <w:color w:val="F4473C" w:themeColor="accent6"/>
          <w:szCs w:val="20"/>
        </w:rPr>
        <mc:AlternateContent>
          <mc:Choice Requires="wpc">
            <w:drawing>
              <wp:inline distT="0" distB="0" distL="0" distR="0" wp14:anchorId="6AD8CF56" wp14:editId="5A47709D">
                <wp:extent cx="2630805" cy="2553335"/>
                <wp:effectExtent l="0" t="0" r="0" b="0"/>
                <wp:docPr id="715" name="Canvas 7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91" name="Line 60"/>
                        <wps:cNvCnPr/>
                        <wps:spPr bwMode="auto">
                          <a:xfrm>
                            <a:off x="95250" y="92075"/>
                            <a:ext cx="61023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592" name="Line 61"/>
                        <wps:cNvCnPr/>
                        <wps:spPr bwMode="auto">
                          <a:xfrm>
                            <a:off x="705485" y="92075"/>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29" name="Line 62"/>
                        <wps:cNvCnPr/>
                        <wps:spPr bwMode="auto">
                          <a:xfrm flipH="1">
                            <a:off x="95250" y="688975"/>
                            <a:ext cx="610235"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30" name="Line 63"/>
                        <wps:cNvCnPr/>
                        <wps:spPr bwMode="auto">
                          <a:xfrm flipV="1">
                            <a:off x="95250" y="92075"/>
                            <a:ext cx="0" cy="5969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631" name="Line 64"/>
                        <wps:cNvCnPr/>
                        <wps:spPr bwMode="auto">
                          <a:xfrm>
                            <a:off x="705485" y="92075"/>
                            <a:ext cx="60960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632" name="Line 65"/>
                        <wps:cNvCnPr/>
                        <wps:spPr bwMode="auto">
                          <a:xfrm>
                            <a:off x="1315085" y="92075"/>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33" name="Line 66"/>
                        <wps:cNvCnPr/>
                        <wps:spPr bwMode="auto">
                          <a:xfrm flipH="1">
                            <a:off x="705485" y="688975"/>
                            <a:ext cx="609600"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34" name="Line 67"/>
                        <wps:cNvCnPr/>
                        <wps:spPr bwMode="auto">
                          <a:xfrm flipV="1">
                            <a:off x="705485" y="92075"/>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35" name="Line 68"/>
                        <wps:cNvCnPr/>
                        <wps:spPr bwMode="auto">
                          <a:xfrm>
                            <a:off x="1315085" y="92075"/>
                            <a:ext cx="61023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636" name="Line 69"/>
                        <wps:cNvCnPr/>
                        <wps:spPr bwMode="auto">
                          <a:xfrm>
                            <a:off x="1925320" y="92075"/>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37" name="Line 70"/>
                        <wps:cNvCnPr/>
                        <wps:spPr bwMode="auto">
                          <a:xfrm flipH="1">
                            <a:off x="1315085" y="688975"/>
                            <a:ext cx="610235"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38" name="Line 71"/>
                        <wps:cNvCnPr/>
                        <wps:spPr bwMode="auto">
                          <a:xfrm flipV="1">
                            <a:off x="1315085" y="92075"/>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39" name="Line 72"/>
                        <wps:cNvCnPr/>
                        <wps:spPr bwMode="auto">
                          <a:xfrm>
                            <a:off x="1925320" y="92075"/>
                            <a:ext cx="61023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672" name="Line 73"/>
                        <wps:cNvCnPr/>
                        <wps:spPr bwMode="auto">
                          <a:xfrm>
                            <a:off x="2535555" y="92075"/>
                            <a:ext cx="0" cy="5969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673" name="Line 74"/>
                        <wps:cNvCnPr/>
                        <wps:spPr bwMode="auto">
                          <a:xfrm flipH="1">
                            <a:off x="1925320" y="688975"/>
                            <a:ext cx="610235"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74" name="Line 75"/>
                        <wps:cNvCnPr/>
                        <wps:spPr bwMode="auto">
                          <a:xfrm flipV="1">
                            <a:off x="1925320" y="92075"/>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75" name="Line 76"/>
                        <wps:cNvCnPr/>
                        <wps:spPr bwMode="auto">
                          <a:xfrm>
                            <a:off x="705485" y="676275"/>
                            <a:ext cx="0" cy="59753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76" name="Line 77"/>
                        <wps:cNvCnPr/>
                        <wps:spPr bwMode="auto">
                          <a:xfrm flipH="1">
                            <a:off x="95250" y="1273810"/>
                            <a:ext cx="610235"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77" name="Line 78"/>
                        <wps:cNvCnPr/>
                        <wps:spPr bwMode="auto">
                          <a:xfrm flipV="1">
                            <a:off x="95250" y="676275"/>
                            <a:ext cx="0" cy="59753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678" name="Line 79"/>
                        <wps:cNvCnPr/>
                        <wps:spPr bwMode="auto">
                          <a:xfrm>
                            <a:off x="1315085" y="676275"/>
                            <a:ext cx="0" cy="59753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79" name="Line 80"/>
                        <wps:cNvCnPr/>
                        <wps:spPr bwMode="auto">
                          <a:xfrm flipH="1">
                            <a:off x="705485" y="1273810"/>
                            <a:ext cx="609600"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80" name="Line 81"/>
                        <wps:cNvCnPr/>
                        <wps:spPr bwMode="auto">
                          <a:xfrm flipV="1">
                            <a:off x="705485" y="676275"/>
                            <a:ext cx="0" cy="59753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81" name="Line 82"/>
                        <wps:cNvCnPr/>
                        <wps:spPr bwMode="auto">
                          <a:xfrm>
                            <a:off x="1925320" y="676275"/>
                            <a:ext cx="0" cy="59753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82" name="Line 83"/>
                        <wps:cNvCnPr/>
                        <wps:spPr bwMode="auto">
                          <a:xfrm flipH="1">
                            <a:off x="1315085" y="1273810"/>
                            <a:ext cx="610235"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83" name="Line 84"/>
                        <wps:cNvCnPr/>
                        <wps:spPr bwMode="auto">
                          <a:xfrm flipV="1">
                            <a:off x="1315085" y="676275"/>
                            <a:ext cx="0" cy="59753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84" name="Line 85"/>
                        <wps:cNvCnPr/>
                        <wps:spPr bwMode="auto">
                          <a:xfrm>
                            <a:off x="2535555" y="676275"/>
                            <a:ext cx="0" cy="59753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685" name="Line 86"/>
                        <wps:cNvCnPr/>
                        <wps:spPr bwMode="auto">
                          <a:xfrm flipH="1">
                            <a:off x="1925320" y="1273810"/>
                            <a:ext cx="610235"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86" name="Line 87"/>
                        <wps:cNvCnPr/>
                        <wps:spPr bwMode="auto">
                          <a:xfrm flipV="1">
                            <a:off x="1925320" y="676275"/>
                            <a:ext cx="0" cy="59753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87" name="Line 88"/>
                        <wps:cNvCnPr/>
                        <wps:spPr bwMode="auto">
                          <a:xfrm>
                            <a:off x="705485" y="12674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88" name="Line 89"/>
                        <wps:cNvCnPr/>
                        <wps:spPr bwMode="auto">
                          <a:xfrm flipH="1">
                            <a:off x="95250" y="1864360"/>
                            <a:ext cx="610235"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89" name="Line 90"/>
                        <wps:cNvCnPr/>
                        <wps:spPr bwMode="auto">
                          <a:xfrm flipV="1">
                            <a:off x="95250" y="1267460"/>
                            <a:ext cx="0" cy="5969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690" name="Line 91"/>
                        <wps:cNvCnPr/>
                        <wps:spPr bwMode="auto">
                          <a:xfrm>
                            <a:off x="1315085" y="12674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91" name="Line 92"/>
                        <wps:cNvCnPr/>
                        <wps:spPr bwMode="auto">
                          <a:xfrm flipH="1">
                            <a:off x="705485" y="1864360"/>
                            <a:ext cx="609600"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92" name="Line 93"/>
                        <wps:cNvCnPr/>
                        <wps:spPr bwMode="auto">
                          <a:xfrm flipV="1">
                            <a:off x="705485" y="12674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93" name="Line 94"/>
                        <wps:cNvCnPr/>
                        <wps:spPr bwMode="auto">
                          <a:xfrm>
                            <a:off x="1925320" y="12674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94" name="Line 95"/>
                        <wps:cNvCnPr/>
                        <wps:spPr bwMode="auto">
                          <a:xfrm flipH="1">
                            <a:off x="1315085" y="1864360"/>
                            <a:ext cx="610235"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95" name="Line 96"/>
                        <wps:cNvCnPr/>
                        <wps:spPr bwMode="auto">
                          <a:xfrm flipV="1">
                            <a:off x="1315085" y="12674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96" name="Line 97"/>
                        <wps:cNvCnPr/>
                        <wps:spPr bwMode="auto">
                          <a:xfrm flipH="1">
                            <a:off x="1925320" y="1864360"/>
                            <a:ext cx="610235" cy="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97" name="Line 98"/>
                        <wps:cNvCnPr/>
                        <wps:spPr bwMode="auto">
                          <a:xfrm flipV="1">
                            <a:off x="1925320" y="12674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98" name="Line 99"/>
                        <wps:cNvCnPr/>
                        <wps:spPr bwMode="auto">
                          <a:xfrm>
                            <a:off x="705485" y="18643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699" name="Line 100"/>
                        <wps:cNvCnPr/>
                        <wps:spPr bwMode="auto">
                          <a:xfrm flipH="1">
                            <a:off x="95250" y="2461260"/>
                            <a:ext cx="61023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00" name="Line 101"/>
                        <wps:cNvCnPr/>
                        <wps:spPr bwMode="auto">
                          <a:xfrm flipV="1">
                            <a:off x="95250" y="1864360"/>
                            <a:ext cx="0" cy="5969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01" name="Line 102"/>
                        <wps:cNvCnPr/>
                        <wps:spPr bwMode="auto">
                          <a:xfrm>
                            <a:off x="1315085" y="18643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703" name="Line 103"/>
                        <wps:cNvCnPr/>
                        <wps:spPr bwMode="auto">
                          <a:xfrm flipH="1">
                            <a:off x="705485" y="2461260"/>
                            <a:ext cx="60960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04" name="Line 104"/>
                        <wps:cNvCnPr/>
                        <wps:spPr bwMode="auto">
                          <a:xfrm flipV="1">
                            <a:off x="705485" y="18643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705" name="Line 105"/>
                        <wps:cNvCnPr/>
                        <wps:spPr bwMode="auto">
                          <a:xfrm>
                            <a:off x="1925320" y="18643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707" name="Line 106"/>
                        <wps:cNvCnPr/>
                        <wps:spPr bwMode="auto">
                          <a:xfrm flipH="1">
                            <a:off x="1315085" y="2461260"/>
                            <a:ext cx="61023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08" name="Line 107"/>
                        <wps:cNvCnPr/>
                        <wps:spPr bwMode="auto">
                          <a:xfrm flipV="1">
                            <a:off x="1315085" y="18643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709" name="Line 108"/>
                        <wps:cNvCnPr/>
                        <wps:spPr bwMode="auto">
                          <a:xfrm>
                            <a:off x="2535555" y="1864360"/>
                            <a:ext cx="0" cy="5969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11" name="Line 109"/>
                        <wps:cNvCnPr/>
                        <wps:spPr bwMode="auto">
                          <a:xfrm flipH="1">
                            <a:off x="1925320" y="2461260"/>
                            <a:ext cx="61023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12" name="Line 110"/>
                        <wps:cNvCnPr/>
                        <wps:spPr bwMode="auto">
                          <a:xfrm flipV="1">
                            <a:off x="1925320" y="1864360"/>
                            <a:ext cx="0" cy="596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713" name="Line 111"/>
                        <wps:cNvCnPr/>
                        <wps:spPr bwMode="auto">
                          <a:xfrm>
                            <a:off x="2535555" y="1267460"/>
                            <a:ext cx="0" cy="5969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715" o:spid="_x0000_s1026" editas="canvas" style="width:207.15pt;height:201.05pt;mso-position-horizontal-relative:char;mso-position-vertical-relative:line" coordsize="26308,25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6308;height:25533;visibility:visible;mso-wrap-style:square">
                  <v:fill o:detectmouseclick="t"/>
                  <v:path o:connecttype="none"/>
                </v:shape>
                <v:line id="Line 60" o:spid="_x0000_s1028" style="position:absolute;visibility:visible;mso-wrap-style:square" from="952,920" to="7054,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fem8QAAADcAAAADwAAAGRycy9kb3ducmV2LnhtbESPUWvCQBCE3wv9D8cKfauXCJWaeooU&#10;FcGCmPgDltw2SZvdC7lTo7++Vyj0cZiZb5j5cuBWXaj3jRMD6TgBRVI620hl4FRsnl9B+YBisXVC&#10;Bm7kYbl4fJhjZt1VjnTJQ6UiRHyGBuoQukxrX9bE6MeuI4nep+sZQ5R9pW2P1wjnVk+SZKoZG4kL&#10;NXb0XlP5nZ/ZwJqKw32Tb9324878lR4mdp+yMU+jYfUGKtAQ/sN/7Z018DJL4fdMPAJ68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t96bxAAAANwAAAAPAAAAAAAAAAAA&#10;AAAAAKECAABkcnMvZG93bnJldi54bWxQSwUGAAAAAAQABAD5AAAAkgMAAAAA&#10;" strokecolor="#275966">
                  <v:stroke joinstyle="miter"/>
                </v:line>
                <v:line id="Line 61" o:spid="_x0000_s1029" style="position:absolute;visibility:visible;mso-wrap-style:square" from="7054,920" to="7054,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yi88MAAADcAAAADwAAAGRycy9kb3ducmV2LnhtbESPX2vCMBTF3wW/Q7iCb5pacNNqFBGE&#10;PThQp+Djpbm2xeamJJmt+/SLMNjj4fz5cZbrztTiQc5XlhVMxgkI4tzqigsF56/daAbCB2SNtWVS&#10;8CQP61W/t8RM25aP9DiFQsQR9hkqKENoMil9XpJBP7YNcfRu1hkMUbpCaodtHDe1TJPkTRqsOBJK&#10;bGhbUn4/fZsIOc72h/dWyuv882frQ3ppHF6UGg66zQJEoC78h//aH1rBdJ7C60w8AnL1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AcovPDAAAA3AAAAA8AAAAAAAAAAAAA&#10;AAAAoQIAAGRycy9kb3ducmV2LnhtbFBLBQYAAAAABAAEAPkAAACRAwAAAAA=&#10;" strokecolor="gray">
                  <v:stroke joinstyle="miter"/>
                </v:line>
                <v:line id="Line 62" o:spid="_x0000_s1030" style="position:absolute;flip:x;visibility:visible;mso-wrap-style:square" from="952,6889" to="7054,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cm/MQAAADcAAAADwAAAGRycy9kb3ducmV2LnhtbESPQWsCMRSE7wX/Q3gFbzW7gmK3RhGh&#10;VOup1oPHx+Z1s3XzsiRxd/33piD0OMzMN8xyPdhGdORD7VhBPslAEJdO11wpOH2/vyxAhIissXFM&#10;Cm4UYL0aPS2x0K7nL+qOsRIJwqFABSbGtpAylIYsholriZP347zFmKSvpPbYJ7ht5DTL5tJizWnB&#10;YEtbQ+XleLUK8PCRW/rtFrf88xL7vW/N5jxTavw8bN5ARBrif/jR3mkF8+kr/J1JR0C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xyb8xAAAANwAAAAPAAAAAAAAAAAA&#10;AAAAAKECAABkcnMvZG93bnJldi54bWxQSwUGAAAAAAQABAD5AAAAkgMAAAAA&#10;" strokecolor="gray">
                  <v:stroke joinstyle="miter"/>
                </v:line>
                <v:line id="Line 63" o:spid="_x0000_s1031" style="position:absolute;flip:y;visibility:visible;mso-wrap-style:square" from="952,920" to="952,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5ALcIAAADcAAAADwAAAGRycy9kb3ducmV2LnhtbERPXWvCMBR9F/wP4Qq+iKbbWCnVKDIQ&#10;Bs6BVXy+NNc22tyUJtbu3y8Pgz0ezvdqM9hG9NR541jByyIBQVw6bbhScD7t5hkIH5A1No5JwQ95&#10;2KzHoxXm2j35SH0RKhFD2OeooA6hzaX0ZU0W/cK1xJG7us5iiLCrpO7wGcNtI1+TJJUWDceGGlv6&#10;qKm8Fw+r4Ovd9t+7w21m9ln7OBQmufj0rNR0MmyXIAIN4V/85/7UCtK3OD+eiUdA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f5ALcIAAADcAAAADwAAAAAAAAAAAAAA&#10;AAChAgAAZHJzL2Rvd25yZXYueG1sUEsFBgAAAAAEAAQA+QAAAJADAAAAAA==&#10;" strokecolor="#275966">
                  <v:stroke joinstyle="miter"/>
                </v:line>
                <v:line id="Line 64" o:spid="_x0000_s1032" style="position:absolute;visibility:visible;mso-wrap-style:square" from="7054,920" to="13150,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Tg3cMAAADcAAAADwAAAGRycy9kb3ducmV2LnhtbESPUWvCQBCE3wX/w7FC3/QSCyLRU0pR&#10;KVgQoz9gya1J2uxeyJ2a+uu9QqGPw8x8wyzXPTfqRp2vnRhIJwkoksLZWkoD59N2PAflA4rFxgkZ&#10;+CEP69VwsMTMursc6ZaHUkWI+AwNVCG0mda+qIjRT1xLEr2L6xhDlF2pbYf3COdGT5NkphlriQsV&#10;tvReUfGdX9nAhk6Hxzbfud3ng/krPUztPmVjXkb92wJUoD78h//aH9bA7DWF3zPxCOjV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04N3DAAAA3AAAAA8AAAAAAAAAAAAA&#10;AAAAoQIAAGRycy9kb3ducmV2LnhtbFBLBQYAAAAABAAEAPkAAACRAwAAAAA=&#10;" strokecolor="#275966">
                  <v:stroke joinstyle="miter"/>
                </v:line>
                <v:line id="Line 65" o:spid="_x0000_s1033" style="position:absolute;visibility:visible;mso-wrap-style:square" from="13150,920" to="13150,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ctcMAAADcAAAADwAAAGRycy9kb3ducmV2LnhtbESPX2vCMBTF3wW/Q7iCb5paQV01iggD&#10;HxSmTvDx0ty1Zc1NSTLb7dObgeDj4fz5cVabztTiTs5XlhVMxgkI4tzqigsFn5f30QKED8gaa8uk&#10;4Jc8bNb93gozbVs+0f0cChFH2GeooAyhyaT0eUkG/dg2xNH7ss5giNIVUjts47ipZZokM2mw4kgo&#10;saFdSfn3+cdEyGlx+Ji3Ut7ejn87H9Jr4/Cq1HDQbZcgAnXhFX6291rBbJrC/5l4BOT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1fnLXDAAAA3AAAAA8AAAAAAAAAAAAA&#10;AAAAoQIAAGRycy9kb3ducmV2LnhtbFBLBQYAAAAABAAEAPkAAACRAwAAAAA=&#10;" strokecolor="gray">
                  <v:stroke joinstyle="miter"/>
                </v:line>
                <v:line id="Line 66" o:spid="_x0000_s1034" style="position:absolute;flip:x;visibility:visible;mso-wrap-style:square" from="7054,6889" to="13150,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aHy8QAAADcAAAADwAAAGRycy9kb3ducmV2LnhtbESPQWvCQBSE74L/YXlCb7pJpSKpq0ih&#10;tLUno4ceH9nXbGr2bdjdJvHfu4WCx2FmvmE2u9G2oicfGscK8kUGgrhyuuFawfn0Ol+DCBFZY+uY&#10;FFwpwG47nWyw0G7gI/VlrEWCcChQgYmxK6QMlSGLYeE64uR9O28xJulrqT0OCW5b+ZhlK2mx4bRg&#10;sKMXQ9Wl/LUK8PMtt/TTr6/54RKHD9+Z/deTUg+zcf8MItIY7+H/9rtWsFou4e9MOgJye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9ofLxAAAANwAAAAPAAAAAAAAAAAA&#10;AAAAAKECAABkcnMvZG93bnJldi54bWxQSwUGAAAAAAQABAD5AAAAkgMAAAAA&#10;" strokecolor="gray">
                  <v:stroke joinstyle="miter"/>
                </v:line>
                <v:line id="Line 67" o:spid="_x0000_s1035" style="position:absolute;flip:y;visibility:visible;mso-wrap-style:square" from="7054,920" to="7054,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8fv8QAAADcAAAADwAAAGRycy9kb3ducmV2LnhtbESPQWsCMRSE7wX/Q3hCbzW7akW2RhGh&#10;WNtT1UOPj83rZuvmZUnS3fXfN4LQ4zAz3zCrzWAb0ZEPtWMF+SQDQVw6XXOl4Hx6fVqCCBFZY+OY&#10;FFwpwGY9elhhoV3Pn9QdYyUShEOBCkyMbSFlKA1ZDBPXEifv23mLMUlfSe2xT3DbyGmWLaTFmtOC&#10;wZZ2hsrL8dcqwI99bumnW17z90vsD741269npR7Hw/YFRKQh/ofv7TetYDGbw+1MOg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Hx+/xAAAANwAAAAPAAAAAAAAAAAA&#10;AAAAAKECAABkcnMvZG93bnJldi54bWxQSwUGAAAAAAQABAD5AAAAkgMAAAAA&#10;" strokecolor="gray">
                  <v:stroke joinstyle="miter"/>
                </v:line>
                <v:line id="Line 68" o:spid="_x0000_s1036" style="position:absolute;visibility:visible;mso-wrap-style:square" from="13150,920" to="19253,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m3sQAAADcAAAADwAAAGRycy9kb3ducmV2LnhtbESPUWvCQBCE3wv+h2OFvtVLLIqknlJE&#10;pVBBjP0BS25NYrN7IXfV1F/vCYU+DjPzDTNf9tyoC3W+dmIgHSWgSApnaykNfB03LzNQPqBYbJyQ&#10;gV/ysFwMnuaYWXeVA13yUKoIEZ+hgSqENtPaFxUx+pFrSaJ3ch1jiLIrte3wGuHc6HGSTDVjLXGh&#10;wpZWFRXf+Q8bWNNxf9vkW7fd3ZjP6X5sP1M25nnYv7+BCtSH//Bf+8MamL5O4HEmHgG9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z+bexAAAANwAAAAPAAAAAAAAAAAA&#10;AAAAAKECAABkcnMvZG93bnJldi54bWxQSwUGAAAAAAQABAD5AAAAkgMAAAAA&#10;" strokecolor="#275966">
                  <v:stroke joinstyle="miter"/>
                </v:line>
                <v:line id="Line 69" o:spid="_x0000_s1037" style="position:absolute;visibility:visible;mso-wrap-style:square" from="19253,920" to="19253,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SatsMAAADcAAAADwAAAGRycy9kb3ducmV2LnhtbESPX2vCMBTF3wd+h3AF32aqQnXVKCII&#10;PjhQN8HHS3PXljU3JYm2+ukXQdjj4fz5cRarztTiRs5XlhWMhgkI4tzqigsF31/b9xkIH5A11pZJ&#10;wZ08rJa9twVm2rZ8pNspFCKOsM9QQRlCk0np85IM+qFtiKP3Y53BEKUrpHbYxnFTy3GSpNJgxZFQ&#10;YkObkvLf09VEyHG2P0xbKS8fn4+ND+Nz4/Cs1KDfrecgAnXhP/xq77SCdJLC80w8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kmrbDAAAA3AAAAA8AAAAAAAAAAAAA&#10;AAAAoQIAAGRycy9kb3ducmV2LnhtbFBLBQYAAAAABAAEAPkAAACRAwAAAAA=&#10;" strokecolor="gray">
                  <v:stroke joinstyle="miter"/>
                </v:line>
                <v:line id="Line 70" o:spid="_x0000_s1038" style="position:absolute;flip:x;visibility:visible;mso-wrap-style:square" from="13150,6889" to="19253,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2ByMQAAADcAAAADwAAAGRycy9kb3ducmV2LnhtbESPQWsCMRSE7wX/Q3hCbzW7ila2RhGh&#10;WNtT1UOPj83rZuvmZUnS3fXfN4LQ4zAz3zCrzWAb0ZEPtWMF+SQDQVw6XXOl4Hx6fVqCCBFZY+OY&#10;FFwpwGY9elhhoV3Pn9QdYyUShEOBCkyMbSFlKA1ZDBPXEifv23mLMUlfSe2xT3DbyGmWLaTFmtOC&#10;wZZ2hsrL8dcqwI99bumnW17z90vsD74126+5Uo/jYfsCItIQ/8P39ptWsJg9w+1MOg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zYHIxAAAANwAAAAPAAAAAAAAAAAA&#10;AAAAAKECAABkcnMvZG93bnJldi54bWxQSwUGAAAAAAQABAD5AAAAkgMAAAAA&#10;" strokecolor="gray">
                  <v:stroke joinstyle="miter"/>
                </v:line>
                <v:line id="Line 71" o:spid="_x0000_s1039" style="position:absolute;flip:y;visibility:visible;mso-wrap-style:square" from="13150,920" to="13150,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IVusEAAADcAAAADwAAAGRycy9kb3ducmV2LnhtbERPz2vCMBS+D/wfwhN2m2kdE6lGEUF0&#10;8zS3g8dH82yqzUtJYlv/++Ug7Pjx/V6uB9uIjnyoHSvIJxkI4tLpmisFvz+7tzmIEJE1No5JwYMC&#10;rFejlyUW2vX8Td0pViKFcChQgYmxLaQMpSGLYeJa4sRdnLcYE/SV1B77FG4bOc2ymbRYc2ow2NLW&#10;UHk73a0CPO5zS9du/si/brH/9K3ZnD+Ueh0PmwWISEP8Fz/dB61g9p7WpjPpCMjV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UhW6wQAAANwAAAAPAAAAAAAAAAAAAAAA&#10;AKECAABkcnMvZG93bnJldi54bWxQSwUGAAAAAAQABAD5AAAAjwMAAAAA&#10;" strokecolor="gray">
                  <v:stroke joinstyle="miter"/>
                </v:line>
                <v:line id="Line 72" o:spid="_x0000_s1040" style="position:absolute;visibility:visible;mso-wrap-style:square" from="19253,920" to="25355,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Ls28QAAADcAAAADwAAAGRycy9kb3ducmV2LnhtbESPUWvCQBCE3wv+h2OFvuklFkRTTymi&#10;UmhBjP0BS25NYrN7IXfV1F/fE4Q+DjPzDbNY9dyoC3W+dmIgHSegSApnaykNfB23oxkoH1AsNk7I&#10;wC95WC0HTwvMrLvKgS55KFWEiM/QQBVCm2nti4oY/di1JNE7uY4xRNmV2nZ4jXBu9CRJppqxlrhQ&#10;YUvriorv/IcNbOi4v23zndt93pjP6X5iP1I25nnYv72CCtSH//Cj/W4NTF/mcD8Tj4B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guzbxAAAANwAAAAPAAAAAAAAAAAA&#10;AAAAAKECAABkcnMvZG93bnJldi54bWxQSwUGAAAAAAQABAD5AAAAkgMAAAAA&#10;" strokecolor="#275966">
                  <v:stroke joinstyle="miter"/>
                </v:line>
                <v:line id="Line 73" o:spid="_x0000_s1041" style="position:absolute;visibility:visible;mso-wrap-style:square" from="25355,920" to="25355,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zHasQAAADcAAAADwAAAGRycy9kb3ducmV2LnhtbESPUWvCQBCE3wv9D8cWfKuX5EFL6iki&#10;VYQWpNEfsOS2STS7F3JXTf31PUHwcZiZb5jZYuBWnan3jRMD6TgBRVI620hl4LBfv76B8gHFYuuE&#10;DPyRh8X8+WmGuXUX+aZzESoVIeJzNFCH0OVa+7ImRj92HUn0flzPGKLsK217vEQ4tzpLkolmbCQu&#10;1NjRqqbyVPyygQ/a767rYuM2X1fmY7rL7GfKxoxehuU7qEBDeITv7a01MJlmcDsTj4Ce/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TMdqxAAAANwAAAAPAAAAAAAAAAAA&#10;AAAAAKECAABkcnMvZG93bnJldi54bWxQSwUGAAAAAAQABAD5AAAAkgMAAAAA&#10;" strokecolor="#275966">
                  <v:stroke joinstyle="miter"/>
                </v:line>
                <v:line id="Line 74" o:spid="_x0000_s1042" style="position:absolute;flip:x;visibility:visible;mso-wrap-style:square" from="19253,6889" to="25355,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C8QAAADcAAAADwAAAGRycy9kb3ducmV2LnhtbESPQWsCMRSE7wX/Q3hCbzW7ila2RhGh&#10;WNtT1UOPj83rZuvmZUnS3fXfN4LQ4zAz3zCrzWAb0ZEPtWMF+SQDQVw6XXOl4Hx6fVqCCBFZY+OY&#10;FFwpwGY9elhhoV3Pn9QdYyUShEOBCkyMbSFlKA1ZDBPXEifv23mLMUlfSe2xT3DbyGmWLaTFmtOC&#10;wZZ2hsrL8dcqwI99bumnW17z90vsD74126+5Uo/jYfsCItIQ/8P39ptWsHiewe1MOg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nD4LxAAAANwAAAAPAAAAAAAAAAAA&#10;AAAAAKECAABkcnMvZG93bnJldi54bWxQSwUGAAAAAAQABAD5AAAAkgMAAAAA&#10;" strokecolor="gray">
                  <v:stroke joinstyle="miter"/>
                </v:line>
                <v:line id="Line 75" o:spid="_x0000_s1043" style="position:absolute;flip:y;visibility:visible;mso-wrap-style:square" from="19253,920" to="19253,6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Wmf8QAAADcAAAADwAAAGRycy9kb3ducmV2LnhtbESPQWsCMRSE7wX/Q3hCbzW7ola2RhGh&#10;WNtT1UOPj83rZuvmZUnS3fXfN4LQ4zAz3zCrzWAb0ZEPtWMF+SQDQVw6XXOl4Hx6fVqCCBFZY+OY&#10;FFwpwGY9elhhoV3Pn9QdYyUShEOBCkyMbSFlKA1ZDBPXEifv23mLMUlfSe2xT3DbyGmWLaTFmtOC&#10;wZZ2hsrL8dcqwI99bumnW17z90vsD74126+5Uo/jYfsCItIQ/8P39ptWsHiewe1MOg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daZ/xAAAANwAAAAPAAAAAAAAAAAA&#10;AAAAAKECAABkcnMvZG93bnJldi54bWxQSwUGAAAAAAQABAD5AAAAkgMAAAAA&#10;" strokecolor="gray">
                  <v:stroke joinstyle="miter"/>
                </v:line>
                <v:line id="Line 76" o:spid="_x0000_s1044" style="position:absolute;visibility:visible;mso-wrap-style:square" from="7054,6762" to="7054,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y9AcMAAADcAAAADwAAAGRycy9kb3ducmV2LnhtbESPS4vCMBSF94L/IVzBnaYKvqpRRBBm&#10;4cD4ApeX5toWm5uSZGydXz8ZGHB5OI+Ps9q0phJPcr60rGA0TEAQZ1aXnCu4nPeDOQgfkDVWlknB&#10;izxs1t3OClNtGz7S8xRyEUfYp6igCKFOpfRZQQb90NbE0btbZzBE6XKpHTZx3FRynCRTabDkSCiw&#10;pl1B2eP0bSLkOD98zRopb4vPn50P42vt8KpUv9dulyACteEd/m9/aAXT2QT+zsQjI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cvQHDAAAA3AAAAA8AAAAAAAAAAAAA&#10;AAAAoQIAAGRycy9kb3ducmV2LnhtbFBLBQYAAAAABAAEAPkAAACRAwAAAAA=&#10;" strokecolor="gray">
                  <v:stroke joinstyle="miter"/>
                </v:line>
                <v:line id="Line 77" o:spid="_x0000_s1045" style="position:absolute;flip:x;visibility:visible;mso-wrap-style:square" from="952,12738" to="7054,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udk8QAAADcAAAADwAAAGRycy9kb3ducmV2LnhtbESPQWvCQBSE74X+h+UJvdVNCo2SuooU&#10;Sls9qT30+Mi+ZqPZt2F3m8R/7wqCx2FmvmEWq9G2oicfGscK8mkGgrhyuuFawc/h43kOIkRkja1j&#10;UnCmAKvl48MCS+0G3lG/j7VIEA4lKjAxdqWUoTJkMUxdR5y8P+ctxiR9LbXHIcFtK1+yrJAWG04L&#10;Bjt6N1Sd9v9WAW4/c0vHfn7ON6c4fPvOrH9flXqajOs3EJHGeA/f2l9aQTEr4HomHQG5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652TxAAAANwAAAAPAAAAAAAAAAAA&#10;AAAAAKECAABkcnMvZG93bnJldi54bWxQSwUGAAAAAAQABAD5AAAAkgMAAAAA&#10;" strokecolor="gray">
                  <v:stroke joinstyle="miter"/>
                </v:line>
                <v:line id="Line 78" o:spid="_x0000_s1046" style="position:absolute;flip:y;visibility:visible;mso-wrap-style:square" from="952,6762" to="952,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1hmcUAAADcAAAADwAAAGRycy9kb3ducmV2LnhtbESPQWvCQBSE7wX/w/IEL6VuFBoluooI&#10;gmAtNJWeH9lnsm32bciuMf57Vyh4HGbmG2a57m0tOmq9caxgMk5AEBdOGy4VnL53b3MQPiBrrB2T&#10;ght5WK8GL0vMtLvyF3V5KEWEsM9QQRVCk0npi4os+rFriKN3dq3FEGVbSt3iNcJtLadJkkqLhuNC&#10;hQ1tKyr+8otV8PFuu8/d8ffVHObN5Zib5MenJ6VGw36zABGoD8/wf3uvFaSzGTzOx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H1hmcUAAADcAAAADwAAAAAAAAAA&#10;AAAAAAChAgAAZHJzL2Rvd25yZXYueG1sUEsFBgAAAAAEAAQA+QAAAJMDAAAAAA==&#10;" strokecolor="#275966">
                  <v:stroke joinstyle="miter"/>
                </v:line>
                <v:line id="Line 79" o:spid="_x0000_s1047" style="position:absolute;visibility:visible;mso-wrap-style:square" from="13150,6762" to="13150,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0Sn8EAAADcAAAADwAAAGRycy9kb3ducmV2LnhtbERPS2vCQBC+F/wPywje6kYPPqKriCD0&#10;0EJ9gcchO01Cs7NhdzWxv75zKPT48b3X29416kEh1p4NTMYZKOLC25pLA5fz4XUBKiZki41nMvCk&#10;CNvN4GWNufUdH+lxSqWSEI45GqhSanOtY1GRwzj2LbFwXz44TAJDqW3ATsJdo6dZNtMOa5aGClva&#10;V1R8n+5OSo6L9895p/Vt+fGzj2l6bQNejRkN+90KVKI+/Yv/3G/WwGwua+WMHAG9+Q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3RKfwQAAANwAAAAPAAAAAAAAAAAAAAAA&#10;AKECAABkcnMvZG93bnJldi54bWxQSwUGAAAAAAQABAD5AAAAjwMAAAAA&#10;" strokecolor="gray">
                  <v:stroke joinstyle="miter"/>
                </v:line>
                <v:line id="Line 80" o:spid="_x0000_s1048" style="position:absolute;flip:x;visibility:visible;mso-wrap-style:square" from="7054,12738" to="13150,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QJ4cQAAADcAAAADwAAAGRycy9kb3ducmV2LnhtbESPQWsCMRSE74L/IbxCb5rdQq1ujSJC&#10;sbWnqgePj83rZuvmZUni7vrvTaHQ4zAz3zDL9WAb0ZEPtWMF+TQDQVw6XXOl4HR8m8xBhIissXFM&#10;Cm4UYL0aj5ZYaNfzF3WHWIkE4VCgAhNjW0gZSkMWw9S1xMn7dt5iTNJXUnvsE9w28inLZtJizWnB&#10;YEtbQ+XlcLUK8HOXW/rp5rd8f4n9h2/N5vys1OPDsHkFEWmI/+G/9rtWMHtZwO+ZdAT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dAnhxAAAANwAAAAPAAAAAAAAAAAA&#10;AAAAAKECAABkcnMvZG93bnJldi54bWxQSwUGAAAAAAQABAD5AAAAkgMAAAAA&#10;" strokecolor="gray">
                  <v:stroke joinstyle="miter"/>
                </v:line>
                <v:line id="Line 81" o:spid="_x0000_s1049" style="position:absolute;flip:y;visibility:visible;mso-wrap-style:square" from="7054,6762" to="7054,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vQW8EAAADcAAAADwAAAGRycy9kb3ducmV2LnhtbERPyWrDMBC9F/IPYgK9NbILDcaNEkIh&#10;ZOkpyyHHwZpabqyRkVTb+fvoUMjx8fbFarSt6MmHxrGCfJaBIK6cbrhWcDlv3goQISJrbB2TgjsF&#10;WC0nLwsstRv4SP0p1iKFcChRgYmxK6UMlSGLYeY64sT9OG8xJuhrqT0OKdy28j3L5tJiw6nBYEdf&#10;hqrb6c8qwO9tbum3L+754RaHve/M+vqh1Ot0XH+CiDTGp/jfvdMK5kWan86kIyC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9BbwQAAANwAAAAPAAAAAAAAAAAAAAAA&#10;AKECAABkcnMvZG93bnJldi54bWxQSwUGAAAAAAQABAD5AAAAjwMAAAAA&#10;" strokecolor="gray">
                  <v:stroke joinstyle="miter"/>
                </v:line>
                <v:line id="Line 82" o:spid="_x0000_s1050" style="position:absolute;visibility:visible;mso-wrap-style:square" from="19253,6762" to="19253,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LLJcMAAADcAAAADwAAAGRycy9kb3ducmV2LnhtbESPzYrCMBSF9wO+Q7iCuzHVhVOrUUQQ&#10;ZjGCOiO4vDTXttjclCTa6tObAcHl4fx8nPmyM7W4kfOVZQWjYQKCOLe64kLB3+/mMwXhA7LG2jIp&#10;uJOH5aL3McdM25b3dDuEQsQR9hkqKENoMil9XpJBP7QNcfTO1hkMUbpCaodtHDe1HCfJRBqsOBJK&#10;bGhdUn45XE2E7NOf3Vcr5Wm6fax9GB8bh0elBv1uNQMRqAvv8Kv9rRVM0hH8n4lHQC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4yyyXDAAAA3AAAAA8AAAAAAAAAAAAA&#10;AAAAoQIAAGRycy9kb3ducmV2LnhtbFBLBQYAAAAABAAEAPkAAACRAwAAAAA=&#10;" strokecolor="gray">
                  <v:stroke joinstyle="miter"/>
                </v:line>
                <v:line id="Line 83" o:spid="_x0000_s1051" style="position:absolute;flip:x;visibility:visible;mso-wrap-style:square" from="13150,12738" to="19253,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Xrt8QAAADcAAAADwAAAGRycy9kb3ducmV2LnhtbESPQWvCQBSE74X+h+UVequbCEpIXUWE&#10;0lpPVQ8eH9nXbDT7Nuxuk/jvXUHocZiZb5jFarSt6MmHxrGCfJKBIK6cbrhWcDx8vBUgQkTW2Dom&#10;BVcKsFo+Py2w1G7gH+r3sRYJwqFEBSbGrpQyVIYshonriJP367zFmKSvpfY4JLht5TTL5tJiw2nB&#10;YEcbQ9Vl/2cV4O4zt3Tui2v+fYnD1ndmfZop9foyrt9BRBrjf/jR/tIK5sUU7mfSEZD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Beu3xAAAANwAAAAPAAAAAAAAAAAA&#10;AAAAAKECAABkcnMvZG93bnJldi54bWxQSwUGAAAAAAQABAD5AAAAkgMAAAAA&#10;" strokecolor="gray">
                  <v:stroke joinstyle="miter"/>
                </v:line>
                <v:line id="Line 84" o:spid="_x0000_s1052" style="position:absolute;flip:y;visibility:visible;mso-wrap-style:square" from="13150,6762" to="13150,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lOLMQAAADcAAAADwAAAGRycy9kb3ducmV2LnhtbESPQWvCQBSE74X+h+UJvdVNLEpIXUUK&#10;0lZP1R56fGRfs9Hs27C7TeK/dwWhx2FmvmGW69G2oicfGscK8mkGgrhyuuFawfdx+1yACBFZY+uY&#10;FFwowHr1+LDEUruBv6g/xFokCIcSFZgYu1LKUBmyGKauI07er/MWY5K+ltrjkOC2lbMsW0iLDacF&#10;gx29GarOhz+rAPfvuaVTX1zy3TkOn74zm5+5Uk+TcfMKItIY/8P39odWsChe4HYmHQG5u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SU4sxAAAANwAAAAPAAAAAAAAAAAA&#10;AAAAAKECAABkcnMvZG93bnJldi54bWxQSwUGAAAAAAQABAD5AAAAkgMAAAAA&#10;" strokecolor="gray">
                  <v:stroke joinstyle="miter"/>
                </v:line>
                <v:line id="Line 85" o:spid="_x0000_s1053" style="position:absolute;visibility:visible;mso-wrap-style:square" from="25355,6762" to="25355,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yKosQAAADcAAAADwAAAGRycy9kb3ducmV2LnhtbESPUWvCQBCE3wv+h2MLfauXSBGJnlKK&#10;ilBBjP6AJbdN0mb3Qu7U1F/vCYKPw8x8w8wWPTfqTJ2vnRhIhwkoksLZWkoDx8PqfQLKBxSLjRMy&#10;8E8eFvPBywwz6y6yp3MeShUh4jM0UIXQZlr7oiJGP3QtSfR+XMcYouxKbTu8RDg3epQkY81YS1yo&#10;sKWvioq//MQGlnTYXVf52q23V+bfdDey3ykb8/baf05BBerDM/xob6yB8eQD7mfiEd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PIqixAAAANwAAAAPAAAAAAAAAAAA&#10;AAAAAKECAABkcnMvZG93bnJldi54bWxQSwUGAAAAAAQABAD5AAAAkgMAAAAA&#10;" strokecolor="#275966">
                  <v:stroke joinstyle="miter"/>
                </v:line>
                <v:line id="Line 86" o:spid="_x0000_s1054" style="position:absolute;flip:x;visibility:visible;mso-wrap-style:square" from="19253,12738" to="25355,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zw8QAAADcAAAADwAAAGRycy9kb3ducmV2LnhtbESPQWvCQBSE74X+h+UVequbCEpIXUWE&#10;Um1PVQ8eH9nXbDT7NuyuSfz3XUHocZiZb5jFarSt6MmHxrGCfJKBIK6cbrhWcDx8vBUgQkTW2Dom&#10;BTcKsFo+Py2w1G7gH+r3sRYJwqFEBSbGrpQyVIYshonriJP367zFmKSvpfY4JLht5TTL5tJiw2nB&#10;YEcbQ9Vlf7UK8Pszt3Tui1v+dYnDzndmfZop9foyrt9BRBrjf/jR3moF82IG9zPp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7HPDxAAAANwAAAAPAAAAAAAAAAAA&#10;AAAAAKECAABkcnMvZG93bnJldi54bWxQSwUGAAAAAAQABAD5AAAAkgMAAAAA&#10;" strokecolor="gray">
                  <v:stroke joinstyle="miter"/>
                </v:line>
                <v:line id="Line 87" o:spid="_x0000_s1055" style="position:absolute;flip:y;visibility:visible;mso-wrap-style:square" from="19253,6762" to="19253,12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7ttMQAAADcAAAADwAAAGRycy9kb3ducmV2LnhtbESPwWrDMBBE74X+g9hCb43sQI1xo4RQ&#10;KGmbU9IeelysjeXEWhlJtZ2/jwKBHIeZecMsVpPtxEA+tI4V5LMMBHHtdMuNgt+fj5cSRIjIGjvH&#10;pOBMAVbLx4cFVtqNvKNhHxuRIBwqVGBi7CspQ23IYpi5njh5B+ctxiR9I7XHMcFtJ+dZVkiLLacF&#10;gz29G6pP+3+rALeb3NJxKM/59ymOX743679XpZ6fpvUbiEhTvIdv7U+toCgLuJ5JR0Au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Pu20xAAAANwAAAAPAAAAAAAAAAAA&#10;AAAAAKECAABkcnMvZG93bnJldi54bWxQSwUGAAAAAAQABAD5AAAAkgMAAAAA&#10;" strokecolor="gray">
                  <v:stroke joinstyle="miter"/>
                </v:line>
                <v:line id="Line 88" o:spid="_x0000_s1056" style="position:absolute;visibility:visible;mso-wrap-style:square" from="7054,12674" to="7054,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f2ysUAAADcAAAADwAAAGRycy9kb3ducmV2LnhtbESPzWrCQBSF9wXfYbiCuzrRRZKmjiKC&#10;0IVCk1bo8pK5TYKZO2FmamKfvlModHk4Px9ns5tML27kfGdZwWqZgCCure64UfD+dnzMQfiArLG3&#10;TAru5GG3nT1ssNB25JJuVWhEHGFfoII2hKGQ0tctGfRLOxBH79M6gyFK10jtcIzjppfrJEmlwY4j&#10;ocWBDi3V1+rLREiZn16zUcqPp/P3wYf1ZXB4UWoxn/bPIAJN4T/8137RCtI8g98z8QjI7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f2ysUAAADcAAAADwAAAAAAAAAA&#10;AAAAAAChAgAAZHJzL2Rvd25yZXYueG1sUEsFBgAAAAAEAAQA+QAAAJMDAAAAAA==&#10;" strokecolor="gray">
                  <v:stroke joinstyle="miter"/>
                </v:line>
                <v:line id="Line 89" o:spid="_x0000_s1057" style="position:absolute;flip:x;visibility:visible;mso-wrap-style:square" from="952,18643" to="7054,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3cXcEAAADcAAAADwAAAGRycy9kb3ducmV2LnhtbERPyWrDMBC9F/IPYgK9NbILDcaNEkIh&#10;ZOkpyyHHwZpabqyRkVTb+fvoUMjx8fbFarSt6MmHxrGCfJaBIK6cbrhWcDlv3goQISJrbB2TgjsF&#10;WC0nLwsstRv4SP0p1iKFcChRgYmxK6UMlSGLYeY64sT9OG8xJuhrqT0OKdy28j3L5tJiw6nBYEdf&#10;hqrb6c8qwO9tbum3L+754RaHve/M+vqh1Ot0XH+CiDTGp/jfvdMK5kVam86kIyC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7dxdwQAAANwAAAAPAAAAAAAAAAAAAAAA&#10;AKECAABkcnMvZG93bnJldi54bWxQSwUGAAAAAAQABAD5AAAAjwMAAAAA&#10;" strokecolor="gray">
                  <v:stroke joinstyle="miter"/>
                </v:line>
                <v:line id="Line 90" o:spid="_x0000_s1058" style="position:absolute;flip:y;visibility:visible;mso-wrap-style:square" from="952,12674" to="952,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3sgV8UAAADcAAAADwAAAGRycy9kb3ducmV2LnhtbESPQWvCQBSE7wX/w/KEXopuWmiIqauU&#10;glBoFYzB8yP7mmybfRuya0z/vSsIHoeZ+YZZrkfbioF6bxwreJ4nIIgrpw3XCsrDZpaB8AFZY+uY&#10;FPyTh/Vq8rDEXLsz72koQi0ihH2OCpoQulxKXzVk0c9dRxy9H9dbDFH2tdQ9niPctvIlSVJp0XBc&#10;aLCjj4aqv+JkFXy/2mG32f4+ma+sO20Lkxx9Wir1OB3f30AEGsM9fGt/agVptoDrmXgE5O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3sgV8UAAADcAAAADwAAAAAAAAAA&#10;AAAAAAChAgAAZHJzL2Rvd25yZXYueG1sUEsFBgAAAAAEAAQA+QAAAJMDAAAAAA==&#10;" strokecolor="#275966">
                  <v:stroke joinstyle="miter"/>
                </v:line>
                <v:line id="Line 91" o:spid="_x0000_s1059" style="position:absolute;visibility:visible;mso-wrap-style:square" from="13150,12674" to="13150,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f4Y8EAAADcAAAADwAAAGRycy9kb3ducmV2LnhtbERPS2vCQBC+C/6HZQRvutGD1dRViiD0&#10;YKG+wOOQnSah2dmwuzVpf33nIHj8+N7rbe8adacQa88GZtMMFHHhbc2lgct5P1mCignZYuOZDPxS&#10;hO1mOFhjbn3HR7qfUqkkhGOOBqqU2lzrWFTkME59Syzclw8Ok8BQahuwk3DX6HmWLbTDmqWhwpZ2&#10;FRXfpx8nJcfl4fOl0/q2+vjbxTS/tgGvxoxH/dsrqER9eoof7ndrYLGS+XJGjoDe/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p/hjwQAAANwAAAAPAAAAAAAAAAAAAAAA&#10;AKECAABkcnMvZG93bnJldi54bWxQSwUGAAAAAAQABAD5AAAAjwMAAAAA&#10;" strokecolor="gray">
                  <v:stroke joinstyle="miter"/>
                </v:line>
                <v:line id="Line 92" o:spid="_x0000_s1060" style="position:absolute;flip:x;visibility:visible;mso-wrap-style:square" from="7054,18643" to="13150,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7jHcQAAADcAAAADwAAAGRycy9kb3ducmV2LnhtbESPQWvCQBSE7wX/w/IEb3WTgqKpq0ih&#10;tNpTo4ceH9nXbGr2bdjdJvHfu0Khx2FmvmE2u9G2oicfGscK8nkGgrhyuuFawfn0+rgCESKyxtYx&#10;KbhSgN128rDBQruBP6kvYy0ShEOBCkyMXSFlqAxZDHPXESfv23mLMUlfS+1xSHDbyqcsW0qLDacF&#10;gx29GKou5a9VgB9vuaWffnXNj5c4HHxn9l8LpWbTcf8MItIY/8N/7XetYLnO4X4mHQG5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DuMdxAAAANwAAAAPAAAAAAAAAAAA&#10;AAAAAKECAABkcnMvZG93bnJldi54bWxQSwUGAAAAAAQABAD5AAAAkgMAAAAA&#10;" strokecolor="gray">
                  <v:stroke joinstyle="miter"/>
                </v:line>
                <v:line id="Line 93" o:spid="_x0000_s1061" style="position:absolute;flip:y;visibility:visible;mso-wrap-style:square" from="7054,12674" to="7054,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x9asQAAADcAAAADwAAAGRycy9kb3ducmV2LnhtbESPQWsCMRSE7wX/Q3gFbzW7gmK3RhGh&#10;VOup1oPHx+Z1s3XzsiRxd/33piD0OMzMN8xyPdhGdORD7VhBPslAEJdO11wpOH2/vyxAhIissXFM&#10;Cm4UYL0aPS2x0K7nL+qOsRIJwqFABSbGtpAylIYsholriZP347zFmKSvpPbYJ7ht5DTL5tJizWnB&#10;YEtbQ+XleLUK8PCRW/rtFrf88xL7vW/N5jxTavw8bN5ARBrif/jR3mkF89cp/J1JR0C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3H1qxAAAANwAAAAPAAAAAAAAAAAA&#10;AAAAAKECAABkcnMvZG93bnJldi54bWxQSwUGAAAAAAQABAD5AAAAkgMAAAAA&#10;" strokecolor="gray">
                  <v:stroke joinstyle="miter"/>
                </v:line>
                <v:line id="Line 94" o:spid="_x0000_s1062" style="position:absolute;visibility:visible;mso-wrap-style:square" from="19253,12674" to="19253,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VmFMUAAADcAAAADwAAAGRycy9kb3ducmV2LnhtbESPy2rDMBBF94X8g5hCdo1cB9zEjWJC&#10;oJBFCnUe0OVgTWwTa2QkNXb79VWhkOXlPg53VYymEzdyvrWs4HmWgCCurG65VnA6vj0tQPiArLGz&#10;TAq+yUOxnjysMNd24JJuh1CLOMI+RwVNCH0upa8aMuhntieO3sU6gyFKV0vtcIjjppNpkmTSYMuR&#10;0GBP24aq6+HLREi52H+8DFJ+Lt9/tj6k597hWanp47h5BRFoDPfwf3unFWTLO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HVmFMUAAADcAAAADwAAAAAAAAAA&#10;AAAAAAChAgAAZHJzL2Rvd25yZXYueG1sUEsFBgAAAAAEAAQA+QAAAJMDAAAAAA==&#10;" strokecolor="gray">
                  <v:stroke joinstyle="miter"/>
                </v:line>
                <v:line id="Line 95" o:spid="_x0000_s1063" style="position:absolute;flip:x;visibility:visible;mso-wrap-style:square" from="13150,18643" to="19253,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lAhcQAAADcAAAADwAAAGRycy9kb3ducmV2LnhtbESPQWsCMRSE74L/IbyCN81uUbFbo4hQ&#10;2tqTtoceH5vXzdbNy5Kku+u/N0LB4zAz3zDr7WAb0ZEPtWMF+SwDQVw6XXOl4OvzZboCESKyxsYx&#10;KbhQgO1mPFpjoV3PR+pOsRIJwqFABSbGtpAylIYshplriZP347zFmKSvpPbYJ7ht5GOWLaXFmtOC&#10;wZb2hsrz6c8qwI/X3NJvt7rkh3Ps331rdt8LpSYPw+4ZRKQh3sP/7TetYPk0h9uZdATk5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eUCFxAAAANwAAAAPAAAAAAAAAAAA&#10;AAAAAKECAABkcnMvZG93bnJldi54bWxQSwUGAAAAAAQABAD5AAAAkgMAAAAA&#10;" strokecolor="gray">
                  <v:stroke joinstyle="miter"/>
                </v:line>
                <v:line id="Line 96" o:spid="_x0000_s1064" style="position:absolute;flip:y;visibility:visible;mso-wrap-style:square" from="13150,12674" to="13150,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XlHsQAAADcAAAADwAAAGRycy9kb3ducmV2LnhtbESPQWsCMRSE74X+h/AEbzW7BcWuRpFC&#10;UeuptoceH5vnZnXzsiRxd/33piD0OMzMN8xyPdhGdORD7VhBPslAEJdO11wp+Pn+eJmDCBFZY+OY&#10;FNwowHr1/LTEQruev6g7xkokCIcCFZgY20LKUBqyGCauJU7eyXmLMUlfSe2xT3DbyNcsm0mLNacF&#10;gy29Gyovx6tVgIdtbunczW/55yX2e9+aze9UqfFo2CxARBrif/jR3mkFs7cp/J1JR0C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NeUexAAAANwAAAAPAAAAAAAAAAAA&#10;AAAAAKECAABkcnMvZG93bnJldi54bWxQSwUGAAAAAAQABAD5AAAAkgMAAAAA&#10;" strokecolor="gray">
                  <v:stroke joinstyle="miter"/>
                </v:line>
                <v:line id="Line 97" o:spid="_x0000_s1065" style="position:absolute;flip:x;visibility:visible;mso-wrap-style:square" from="19253,18643" to="25355,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d7acQAAADcAAAADwAAAGRycy9kb3ducmV2LnhtbESPQWvCQBSE74X+h+UVvNVNBINNXUUK&#10;RW1P1R56fGSf2Wj2bdhdk/jv3UKhx2FmvmGW69G2oicfGscK8mkGgrhyuuFawffx/XkBIkRkja1j&#10;UnCjAOvV48MSS+0G/qL+EGuRIBxKVGBi7EopQ2XIYpi6jjh5J+ctxiR9LbXHIcFtK2dZVkiLDacF&#10;gx29Gaouh6tVgJ/b3NK5X9zyj0sc9r4zm5+5UpOncfMKItIY/8N/7Z1WULwU8HsmHQG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53tpxAAAANwAAAAPAAAAAAAAAAAA&#10;AAAAAKECAABkcnMvZG93bnJldi54bWxQSwUGAAAAAAQABAD5AAAAkgMAAAAA&#10;" strokecolor="gray">
                  <v:stroke joinstyle="miter"/>
                </v:line>
                <v:line id="Line 98" o:spid="_x0000_s1066" style="position:absolute;flip:y;visibility:visible;mso-wrap-style:square" from="19253,12674" to="19253,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ve8sQAAADcAAAADwAAAGRycy9kb3ducmV2LnhtbESPQWsCMRSE74L/IbxCb5rdQq1ujSJC&#10;sbWnqgePj83rZuvmZUni7vrvTaHQ4zAz3zDL9WAb0ZEPtWMF+TQDQVw6XXOl4HR8m8xBhIissXFM&#10;Cm4UYL0aj5ZYaNfzF3WHWIkE4VCgAhNjW0gZSkMWw9S1xMn7dt5iTNJXUnvsE9w28inLZtJizWnB&#10;YEtbQ+XlcLUK8HOXW/rp5rd8f4n9h2/N5vys1OPDsHkFEWmI/+G/9rtWMFu8wO+ZdAT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q97yxAAAANwAAAAPAAAAAAAAAAAA&#10;AAAAAKECAABkcnMvZG93bnJldi54bWxQSwUGAAAAAAQABAD5AAAAkgMAAAAA&#10;" strokecolor="gray">
                  <v:stroke joinstyle="miter"/>
                </v:line>
                <v:line id="Line 99" o:spid="_x0000_s1067" style="position:absolute;visibility:visible;mso-wrap-style:square" from="7054,18643" to="7054,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H0ZcEAAADcAAAADwAAAGRycy9kb3ducmV2LnhtbERPS2vCQBC+C/6HZQRvutGD1dRViiD0&#10;YKG+wOOQnSah2dmwuzVpf33nIHj8+N7rbe8adacQa88GZtMMFHHhbc2lgct5P1mCignZYuOZDPxS&#10;hO1mOFhjbn3HR7qfUqkkhGOOBqqU2lzrWFTkME59Syzclw8Ok8BQahuwk3DX6HmWLbTDmqWhwpZ2&#10;FRXfpx8nJcfl4fOl0/q2+vjbxTS/tgGvxoxH/dsrqER9eoof7ndrYLGStXJGjoDe/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0fRlwQAAANwAAAAPAAAAAAAAAAAAAAAA&#10;AKECAABkcnMvZG93bnJldi54bWxQSwUGAAAAAAQABAD5AAAAjwMAAAAA&#10;" strokecolor="gray">
                  <v:stroke joinstyle="miter"/>
                </v:line>
                <v:line id="Line 100" o:spid="_x0000_s1068" style="position:absolute;flip:x;visibility:visible;mso-wrap-style:square" from="952,24612" to="7054,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K2isUAAADcAAAADwAAAGRycy9kb3ducmV2LnhtbESPQWvCQBSE7wX/w/IEL6VuFBo0uooI&#10;gmAtNJWeH9lnsm32bciuMf57Vyh4HGbmG2a57m0tOmq9caxgMk5AEBdOGy4VnL53bzMQPiBrrB2T&#10;ght5WK8GL0vMtLvyF3V5KEWEsM9QQRVCk0npi4os+rFriKN3dq3FEGVbSt3iNcJtLadJkkqLhuNC&#10;hQ1tKyr+8otV8PFuu8/d8ffVHGbN5Zib5MenJ6VGw36zABGoD8/wf3uvFaTzOTzOx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qK2isUAAADcAAAADwAAAAAAAAAA&#10;AAAAAAChAgAAZHJzL2Rvd25yZXYueG1sUEsFBgAAAAAEAAQA+QAAAJMDAAAAAA==&#10;" strokecolor="#275966">
                  <v:stroke joinstyle="miter"/>
                </v:line>
                <v:line id="Line 101" o:spid="_x0000_s1069" style="position:absolute;flip:y;visibility:visible;mso-wrap-style:square" from="952,18643" to="952,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OFDcIAAADcAAAADwAAAGRycy9kb3ducmV2LnhtbERPXWvCMBR9H/gfwhV8GZpMmEo1igjC&#10;YHNgFZ8vzbWNNjelibX798vDYI+H873a9K4WHbXBetbwNlEgiAtvLJcazqf9eAEiRGSDtWfS8EMB&#10;NuvBywoz4598pC6PpUghHDLUUMXYZFKGoiKHYeIb4sRdfeswJtiW0rT4TOGullOlZtKh5dRQYUO7&#10;iop7/nAavt5d970/3F7t56J5HHKrLmF21no07LdLEJH6+C/+c38YDXOV5qcz6Qj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XOFDcIAAADcAAAADwAAAAAAAAAAAAAA&#10;AAChAgAAZHJzL2Rvd25yZXYueG1sUEsFBgAAAAAEAAQA+QAAAJADAAAAAA==&#10;" strokecolor="#275966">
                  <v:stroke joinstyle="miter"/>
                </v:line>
                <v:line id="Line 102" o:spid="_x0000_s1070" style="position:absolute;visibility:visible;mso-wrap-style:square" from="13150,18643" to="13150,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DH4sUAAADcAAAADwAAAGRycy9kb3ducmV2LnhtbESPzWrCQBSF9wXfYbhCd3ViFjVNHUUE&#10;oYsKNRro8pK5TYKZO2FmTGKfvlModHk4Px9nvZ1MJwZyvrWsYLlIQBBXVrdcK7icD08ZCB+QNXaW&#10;ScGdPGw3s4c15tqOfKKhCLWII+xzVNCE0OdS+qohg35he+LofVlnMETpaqkdjnHcdDJNkmdpsOVI&#10;aLCnfUPVtbiZCDll7x+rUcrPl+P33oe07B2WSj3Op90riEBT+A//td+0glWyhN8z8QjI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QDH4sUAAADcAAAADwAAAAAAAAAA&#10;AAAAAAChAgAAZHJzL2Rvd25yZXYueG1sUEsFBgAAAAAEAAQA+QAAAJMDAAAAAA==&#10;" strokecolor="gray">
                  <v:stroke joinstyle="miter"/>
                </v:line>
                <v:line id="Line 103" o:spid="_x0000_s1071" style="position:absolute;flip:x;visibility:visible;mso-wrap-style:square" from="7054,24612" to="13150,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EbesUAAADcAAAADwAAAGRycy9kb3ducmV2LnhtbESPQWsCMRSE70L/Q3hCL0UTW6qyGqUI&#10;QqFVcBXPj83rburmZdnEdfvvm0LB4zAz3zDLde9q0VEbrGcNk7ECQVx4Y7nUcDpuR3MQISIbrD2T&#10;hh8KsF49DJaYGX/jA3V5LEWCcMhQQxVjk0kZioochrFviJP35VuHMcm2lKbFW4K7Wj4rNZUOLaeF&#10;ChvaVFRc8qvT8Pnquv129/1kP+bNdZdbdQ7Tk9aPw/5tASJSH+/h//a70TBTL/B3Jh0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aEbesUAAADcAAAADwAAAAAAAAAA&#10;AAAAAAChAgAAZHJzL2Rvd25yZXYueG1sUEsFBgAAAAAEAAQA+QAAAJMDAAAAAA==&#10;" strokecolor="#275966">
                  <v:stroke joinstyle="miter"/>
                </v:line>
                <v:line id="Line 104" o:spid="_x0000_s1072" style="position:absolute;flip:y;visibility:visible;mso-wrap-style:square" from="7054,18643" to="7054,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Lan8QAAADcAAAADwAAAGRycy9kb3ducmV2LnhtbESPQWsCMRSE70L/Q3iF3jS70qpsjSIF&#10;sa0ntYceH5vXzdbNy5LE3fXfNwXB4zAz3zDL9WAb0ZEPtWMF+SQDQVw6XXOl4Ou0HS9AhIissXFM&#10;Cq4UYL16GC2x0K7nA3XHWIkE4VCgAhNjW0gZSkMWw8S1xMn7cd5iTNJXUnvsE9w2cpplM2mx5rRg&#10;sKU3Q+X5eLEKcL/LLf12i2v+eY79h2/N5vtFqafHYfMKItIQ7+Fb+10rmGfP8H8mHQG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ktqfxAAAANwAAAAPAAAAAAAAAAAA&#10;AAAAAKECAABkcnMvZG93bnJldi54bWxQSwUGAAAAAAQABAD5AAAAkgMAAAAA&#10;" strokecolor="gray">
                  <v:stroke joinstyle="miter"/>
                </v:line>
                <v:line id="Line 105" o:spid="_x0000_s1073" style="position:absolute;visibility:visible;mso-wrap-style:square" from="19253,18643" to="19253,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B4cMAAADcAAAADwAAAGRycy9kb3ducmV2LnhtbESPS4vCMBSF9wP+h3AFd2Oq4KtjFBEE&#10;FwrqKMzy0txpyzQ3JYm2+uuNIMzycB4fZ75sTSVu5HxpWcGgn4AgzqwuOVdw/t58TkH4gKyxskwK&#10;7uRhueh8zDHVtuEj3U4hF3GEfYoKihDqVEqfFWTQ921NHL1f6wyGKF0utcMmjptKDpNkLA2WHAkF&#10;1rQuKPs7XU2EHKe7w6SR8me2f6x9GF5qhxelet129QUiUBv+w+/2ViuYJCN4nYlHQC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7weHDAAAA3AAAAA8AAAAAAAAAAAAA&#10;AAAAoQIAAGRycy9kb3ducmV2LnhtbFBLBQYAAAAABAAEAPkAAACRAwAAAAA=&#10;" strokecolor="gray">
                  <v:stroke joinstyle="miter"/>
                </v:line>
                <v:line id="Line 106" o:spid="_x0000_s1074" style="position:absolute;flip:x;visibility:visible;mso-wrap-style:square" from="13150,24612" to="19253,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podecUAAADcAAAADwAAAGRycy9kb3ducmV2LnhtbESPQWsCMRSE70L/Q3iFXqQmFqqyNYoI&#10;gmAVupWeH5vX3bSbl2UT1/XfG0HwOMzMN8x82btadNQG61nDeKRAEBfeWC41HL83rzMQISIbrD2T&#10;hgsFWC6eBnPMjD/zF3V5LEWCcMhQQxVjk0kZioochpFviJP361uHMcm2lKbFc4K7Wr4pNZEOLaeF&#10;ChtaV1T85yen4fPddYfN/m9od7PmtM+t+gmTo9Yvz/3qA0SkPj7C9/bWaJiqKdzOpCM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podecUAAADcAAAADwAAAAAAAAAA&#10;AAAAAAChAgAAZHJzL2Rvd25yZXYueG1sUEsFBgAAAAAEAAQA+QAAAJMDAAAAAA==&#10;" strokecolor="#275966">
                  <v:stroke joinstyle="miter"/>
                </v:line>
                <v:line id="Line 107" o:spid="_x0000_s1075" style="position:absolute;flip:y;visibility:visible;mso-wrap-style:square" from="13150,18643" to="13150,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QmsAAAADcAAAADwAAAGRycy9kb3ducmV2LnhtbERPz2vCMBS+D/wfwhN2m2kHOqlGEWHM&#10;udPUg8dH82yqzUtJsrb+9+Yg7Pjx/V6uB9uIjnyoHSvIJxkI4tLpmisFp+Pn2xxEiMgaG8ek4E4B&#10;1qvRyxIL7Xr+pe4QK5FCOBSowMTYFlKG0pDFMHEtceIuzluMCfpKao99CreNfM+ymbRYc2ow2NLW&#10;UHk7/FkF+POVW7p283u+v8X+27dmc54q9ToeNgsQkYb4L366d1rBR5bWpjPpCM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rf0JrAAAAA3AAAAA8AAAAAAAAAAAAAAAAA&#10;oQIAAGRycy9kb3ducmV2LnhtbFBLBQYAAAAABAAEAPkAAACOAwAAAAA=&#10;" strokecolor="gray">
                  <v:stroke joinstyle="miter"/>
                </v:line>
                <v:line id="Line 108" o:spid="_x0000_s1076" style="position:absolute;visibility:visible;mso-wrap-style:square" from="25355,18643" to="25355,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8p+8UAAADcAAAADwAAAGRycy9kb3ducmV2LnhtbESPUWvCQBCE3wv9D8cKfauX+FBr6ilS&#10;VAQLYuIPWHLbJG12L+ROjf76XqHQx2FmvmHmy4FbdaHeN04MpOMEFEnpbCOVgVOxeX4F5QOKxdYJ&#10;GbiRh+Xi8WGOmXVXOdIlD5WKEPEZGqhD6DKtfVkTox+7jiR6n65nDFH2lbY9XiOcWz1JkhfN2Ehc&#10;qLGj95rK7/zMBtZUHO6bfOu2H3fmr/QwsfuUjXkaDas3UIGG8B/+a++sgWkyg98z8Qjox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g8p+8UAAADcAAAADwAAAAAAAAAA&#10;AAAAAAChAgAAZHJzL2Rvd25yZXYueG1sUEsFBgAAAAAEAAQA+QAAAJMDAAAAAA==&#10;" strokecolor="#275966">
                  <v:stroke joinstyle="miter"/>
                </v:line>
                <v:line id="Line 109" o:spid="_x0000_s1077" style="position:absolute;flip:x;visibility:visible;mso-wrap-style:square" from="19253,24612" to="25355,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2S8UAAADcAAAADwAAAGRycy9kb3ducmV2LnhtbESPQWvCQBSE7wX/w/KEXkrdRNBKdBUR&#10;BKFaMJWeH9lnsm32bciuMf57VxB6HGbmG2ax6m0tOmq9cawgHSUgiAunDZcKTt/b9xkIH5A11o5J&#10;wY08rJaDlwVm2l35SF0eShEh7DNUUIXQZFL6oiKLfuQa4uidXWsxRNmWUrd4jXBby3GSTKVFw3Gh&#10;woY2FRV/+cUq2E9s97U9/L6Zz1lzOeQm+fHTk1Kvw349BxGoD//hZ3unFXykKTzOxCM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a2S8UAAADcAAAADwAAAAAAAAAA&#10;AAAAAAChAgAAZHJzL2Rvd25yZXYueG1sUEsFBgAAAAAEAAQA+QAAAJMDAAAAAA==&#10;" strokecolor="#275966">
                  <v:stroke joinstyle="miter"/>
                </v:line>
                <v:line id="Line 110" o:spid="_x0000_s1078" style="position:absolute;flip:y;visibility:visible;mso-wrap-style:square" from="19253,18643" to="19253,2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5xrcQAAADcAAAADwAAAGRycy9kb3ducmV2LnhtbESPQWsCMRSE7wX/Q3hCbzW7QltZjSJC&#10;qbanqgePj81zs7p5WZK4u/57Uyj0OMzMN8xiNdhGdORD7VhBPslAEJdO11wpOB4+XmYgQkTW2Dgm&#10;BXcKsFqOnhZYaNfzD3X7WIkE4VCgAhNjW0gZSkMWw8S1xMk7O28xJukrqT32CW4bOc2yN2mx5rRg&#10;sKWNofK6v1kF+P2ZW7p0s3v+dY39zrdmfXpV6nk8rOcgIg3xP/zX3moF7/kUfs+kI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nGtxAAAANwAAAAPAAAAAAAAAAAA&#10;AAAAAKECAABkcnMvZG93bnJldi54bWxQSwUGAAAAAAQABAD5AAAAkgMAAAAA&#10;" strokecolor="gray">
                  <v:stroke joinstyle="miter"/>
                </v:line>
                <v:line id="Line 111" o:spid="_x0000_s1079" style="position:absolute;visibility:visible;mso-wrap-style:square" from="25355,12674" to="25355,18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6IzMQAAADcAAAADwAAAGRycy9kb3ducmV2LnhtbESPUWvCQBCE3wv9D8cKfauXWLCSeooU&#10;FcGCmPgDltw2SZvdC7lTo7++Vyj0cZiZb5j5cuBWXaj3jRMD6TgBRVI620hl4FRsnmegfECx2Doh&#10;AzfysFw8Pswxs+4qR7rkoVIRIj5DA3UIXaa1L2ti9GPXkUTv0/WMIcq+0rbHa4RzqydJMtWMjcSF&#10;Gjt6r6n8zs9sYE3F4b7Jt277cWf+Sg8Tu0/ZmKfRsHoDFWgI/+G/9s4aeE1f4PdMPAJ68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PojMxAAAANwAAAAPAAAAAAAAAAAA&#10;AAAAAKECAABkcnMvZG93bnJldi54bWxQSwUGAAAAAAQABAD5AAAAkgMAAAAA&#10;" strokecolor="#275966">
                  <v:stroke joinstyle="miter"/>
                </v:line>
                <w10:anchorlock/>
              </v:group>
            </w:pict>
          </mc:Fallback>
        </mc:AlternateContent>
      </w:r>
    </w:p>
    <w:p w14:paraId="64DBFE17" w14:textId="7CC4A4D0" w:rsidR="00CD33FB" w:rsidRDefault="00BA2ECD" w:rsidP="005B4C76">
      <w:pPr>
        <w:keepNext w:val="0"/>
        <w:widowControl w:val="0"/>
        <w:spacing w:after="200" w:line="276" w:lineRule="auto"/>
      </w:pPr>
      <w:r>
        <w:tab/>
      </w:r>
    </w:p>
    <w:p w14:paraId="1EF3BF3E" w14:textId="77777777" w:rsidR="00CD33FB" w:rsidRDefault="00CD33FB">
      <w:pPr>
        <w:keepNext w:val="0"/>
        <w:widowControl w:val="0"/>
        <w:spacing w:after="200" w:line="276" w:lineRule="auto"/>
      </w:pPr>
      <w:r>
        <w:br w:type="page"/>
      </w:r>
    </w:p>
    <w:p w14:paraId="64DBFE18" w14:textId="2D4B8A28" w:rsidR="003107E1" w:rsidRDefault="00C75DE5" w:rsidP="0069784B">
      <w:pPr>
        <w:pStyle w:val="Heading1"/>
      </w:pPr>
      <w:r>
        <w:lastRenderedPageBreak/>
        <w:t>Part</w:t>
      </w:r>
      <w:r w:rsidR="003107E1">
        <w:t xml:space="preserve"> </w:t>
      </w:r>
      <w:r w:rsidR="00127771">
        <w:t>3</w:t>
      </w:r>
      <w:r w:rsidR="003107E1">
        <w:t xml:space="preserve">: </w:t>
      </w:r>
      <w:r>
        <w:t xml:space="preserve">Create </w:t>
      </w:r>
      <w:r w:rsidR="00202AEC">
        <w:t>a tessellation</w:t>
      </w:r>
      <w:r>
        <w:t xml:space="preserve"> by hand</w:t>
      </w:r>
      <w:r w:rsidR="00013CBB">
        <w:t>.</w:t>
      </w:r>
    </w:p>
    <w:p w14:paraId="388CD995" w14:textId="4CB37264" w:rsidR="00F874FD" w:rsidRPr="009A1ECF" w:rsidRDefault="006414BB" w:rsidP="009A1ECF">
      <w:pPr>
        <w:spacing w:after="0" w:line="273" w:lineRule="atLeast"/>
        <w:rPr>
          <w:rFonts w:eastAsia="Times New Roman" w:cs="Arial"/>
          <w:color w:val="222222"/>
          <w:szCs w:val="20"/>
        </w:rPr>
      </w:pPr>
      <w:r w:rsidRPr="009A1ECF">
        <w:rPr>
          <w:rFonts w:eastAsia="Times New Roman" w:cs="Arial"/>
          <w:color w:val="222222"/>
          <w:szCs w:val="20"/>
        </w:rPr>
        <w:t>You will need the following supplies to create a tessellation by hand: a pencil or pen, a 3” by 5” index card, scissors, tape, an 8.5” by 11” piece of paper, and markers</w:t>
      </w:r>
      <w:r w:rsidR="00901C6C">
        <w:rPr>
          <w:rFonts w:eastAsia="Times New Roman" w:cs="Arial"/>
          <w:color w:val="222222"/>
          <w:szCs w:val="20"/>
        </w:rPr>
        <w:t xml:space="preserve">, </w:t>
      </w:r>
      <w:r w:rsidRPr="009A1ECF">
        <w:rPr>
          <w:rFonts w:eastAsia="Times New Roman" w:cs="Arial"/>
          <w:color w:val="222222"/>
          <w:szCs w:val="20"/>
        </w:rPr>
        <w:t>crayons</w:t>
      </w:r>
      <w:r w:rsidR="00901C6C">
        <w:rPr>
          <w:rFonts w:eastAsia="Times New Roman" w:cs="Arial"/>
          <w:color w:val="222222"/>
          <w:szCs w:val="20"/>
        </w:rPr>
        <w:t>, or colored pencils</w:t>
      </w:r>
      <w:r w:rsidRPr="009A1ECF">
        <w:rPr>
          <w:rFonts w:eastAsia="Times New Roman" w:cs="Arial"/>
          <w:color w:val="222222"/>
          <w:szCs w:val="20"/>
        </w:rPr>
        <w:t>.</w:t>
      </w:r>
      <w:r w:rsidR="00F874FD" w:rsidRPr="009A1ECF">
        <w:rPr>
          <w:rFonts w:eastAsia="Times New Roman" w:cs="Arial"/>
          <w:color w:val="222222"/>
          <w:szCs w:val="20"/>
        </w:rPr>
        <w:t xml:space="preserve"> </w:t>
      </w:r>
    </w:p>
    <w:p w14:paraId="5E9196BA" w14:textId="77777777" w:rsidR="00F874FD" w:rsidRPr="009A1ECF" w:rsidRDefault="00F874FD" w:rsidP="009A1ECF">
      <w:pPr>
        <w:spacing w:after="0" w:line="273" w:lineRule="atLeast"/>
        <w:rPr>
          <w:rFonts w:eastAsia="Times New Roman" w:cs="Arial"/>
          <w:color w:val="222222"/>
          <w:szCs w:val="20"/>
        </w:rPr>
      </w:pPr>
    </w:p>
    <w:p w14:paraId="29B219CA" w14:textId="6209A769" w:rsidR="001E1A1F" w:rsidRPr="001E1A1F" w:rsidRDefault="00F874FD" w:rsidP="00486168">
      <w:pPr>
        <w:pStyle w:val="ListParagraph"/>
        <w:numPr>
          <w:ilvl w:val="0"/>
          <w:numId w:val="9"/>
        </w:numPr>
        <w:spacing w:after="0" w:line="273" w:lineRule="atLeast"/>
        <w:rPr>
          <w:rFonts w:cs="Arial"/>
          <w:color w:val="F4473C" w:themeColor="accent6"/>
        </w:rPr>
      </w:pPr>
      <w:r w:rsidRPr="001E1A1F">
        <w:rPr>
          <w:rFonts w:eastAsia="Times New Roman" w:cs="Arial"/>
          <w:color w:val="222222"/>
          <w:szCs w:val="20"/>
        </w:rPr>
        <w:t>Create a template using the index card</w:t>
      </w:r>
      <w:r w:rsidR="009A1ECF" w:rsidRPr="001E1A1F">
        <w:rPr>
          <w:rFonts w:eastAsia="Times New Roman" w:cs="Arial"/>
          <w:color w:val="222222"/>
          <w:szCs w:val="20"/>
        </w:rPr>
        <w:t xml:space="preserve"> and the template instructions that follow</w:t>
      </w:r>
      <w:r w:rsidRPr="001E1A1F">
        <w:rPr>
          <w:rFonts w:eastAsia="Times New Roman" w:cs="Arial"/>
          <w:color w:val="222222"/>
          <w:szCs w:val="20"/>
        </w:rPr>
        <w:t xml:space="preserve">. </w:t>
      </w:r>
      <w:r w:rsidR="00C1556C" w:rsidRPr="00C1556C">
        <w:rPr>
          <w:rFonts w:eastAsia="Times New Roman" w:cs="Arial"/>
          <w:color w:val="222222"/>
          <w:szCs w:val="20"/>
        </w:rPr>
        <w:t>You must use at least two different types of transformations to create your template</w:t>
      </w:r>
      <w:r w:rsidR="00C1556C">
        <w:rPr>
          <w:rFonts w:eastAsia="Times New Roman" w:cs="Arial"/>
          <w:color w:val="222222"/>
          <w:szCs w:val="20"/>
        </w:rPr>
        <w:t>.</w:t>
      </w:r>
      <w:r w:rsidRPr="001E1A1F">
        <w:rPr>
          <w:rFonts w:eastAsia="Times New Roman" w:cs="Arial"/>
          <w:color w:val="222222"/>
          <w:szCs w:val="20"/>
        </w:rPr>
        <w:t xml:space="preserve"> </w:t>
      </w:r>
      <w:r w:rsidR="00F71739">
        <w:rPr>
          <w:rFonts w:eastAsia="Times New Roman" w:cs="Arial"/>
          <w:color w:val="222222"/>
          <w:szCs w:val="20"/>
        </w:rPr>
        <w:t>What transformations did you use to create your</w:t>
      </w:r>
      <w:r w:rsidRPr="001E1A1F">
        <w:rPr>
          <w:rFonts w:eastAsia="Times New Roman" w:cs="Arial"/>
          <w:color w:val="222222"/>
          <w:szCs w:val="20"/>
        </w:rPr>
        <w:t xml:space="preserve"> template</w:t>
      </w:r>
      <w:r w:rsidR="00F71739">
        <w:rPr>
          <w:rFonts w:eastAsia="Times New Roman" w:cs="Arial"/>
          <w:color w:val="222222"/>
          <w:szCs w:val="20"/>
        </w:rPr>
        <w:t>?</w:t>
      </w:r>
      <w:r w:rsidRPr="001E1A1F">
        <w:rPr>
          <w:rFonts w:cs="Arial"/>
          <w:color w:val="0070C0"/>
        </w:rPr>
        <w:t xml:space="preserve"> </w:t>
      </w:r>
      <w:r w:rsidR="001E1A1F" w:rsidRPr="005B4C76">
        <w:rPr>
          <w:rFonts w:cs="Arial"/>
          <w:color w:val="0070C0"/>
        </w:rPr>
        <w:t>(</w:t>
      </w:r>
      <w:r w:rsidR="00313017">
        <w:rPr>
          <w:rFonts w:cs="Arial"/>
          <w:color w:val="0070C0"/>
        </w:rPr>
        <w:t>10</w:t>
      </w:r>
      <w:r w:rsidR="001E1A1F" w:rsidRPr="005B4C76">
        <w:rPr>
          <w:rFonts w:cs="Arial"/>
          <w:color w:val="0070C0"/>
        </w:rPr>
        <w:t xml:space="preserve"> points)</w:t>
      </w:r>
      <w:r w:rsidR="001E1A1F" w:rsidRPr="00127771">
        <w:rPr>
          <w:rFonts w:eastAsia="Times New Roman" w:cs="Arial"/>
          <w:color w:val="F4473C" w:themeColor="accent6"/>
          <w:szCs w:val="20"/>
        </w:rPr>
        <w:t xml:space="preserve"> </w:t>
      </w:r>
    </w:p>
    <w:p w14:paraId="17B3E62B" w14:textId="77777777" w:rsidR="00F874FD" w:rsidRDefault="00F874FD" w:rsidP="00F874FD">
      <w:pPr>
        <w:spacing w:after="0" w:line="273" w:lineRule="atLeast"/>
        <w:rPr>
          <w:rFonts w:eastAsia="Times New Roman" w:cs="Arial"/>
          <w:color w:val="222222"/>
          <w:szCs w:val="20"/>
        </w:rPr>
      </w:pPr>
    </w:p>
    <w:p w14:paraId="07FC74C9" w14:textId="77777777" w:rsidR="00CD33FB" w:rsidRDefault="00CD33FB" w:rsidP="00F874FD">
      <w:pPr>
        <w:spacing w:after="0" w:line="273" w:lineRule="atLeast"/>
        <w:rPr>
          <w:rFonts w:eastAsia="Times New Roman" w:cs="Arial"/>
          <w:color w:val="222222"/>
          <w:szCs w:val="20"/>
        </w:rPr>
      </w:pPr>
    </w:p>
    <w:p w14:paraId="7B18EC87" w14:textId="77777777" w:rsidR="00CD33FB" w:rsidRDefault="00CD33FB" w:rsidP="00F874FD">
      <w:pPr>
        <w:spacing w:after="0" w:line="273" w:lineRule="atLeast"/>
        <w:rPr>
          <w:rFonts w:eastAsia="Times New Roman" w:cs="Arial"/>
          <w:color w:val="222222"/>
          <w:szCs w:val="20"/>
        </w:rPr>
      </w:pPr>
    </w:p>
    <w:p w14:paraId="0636E903" w14:textId="77777777" w:rsidR="00CD33FB" w:rsidRDefault="00CD33FB" w:rsidP="00F874FD">
      <w:pPr>
        <w:spacing w:after="0" w:line="273" w:lineRule="atLeast"/>
        <w:rPr>
          <w:rFonts w:eastAsia="Times New Roman" w:cs="Arial"/>
          <w:color w:val="222222"/>
          <w:szCs w:val="20"/>
        </w:rPr>
      </w:pPr>
    </w:p>
    <w:p w14:paraId="0395D636" w14:textId="77777777" w:rsidR="00CD33FB" w:rsidRDefault="00CD33FB" w:rsidP="00F874FD">
      <w:pPr>
        <w:spacing w:after="0" w:line="273" w:lineRule="atLeast"/>
        <w:rPr>
          <w:rFonts w:eastAsia="Times New Roman" w:cs="Arial"/>
          <w:color w:val="222222"/>
          <w:szCs w:val="20"/>
        </w:rPr>
      </w:pPr>
    </w:p>
    <w:p w14:paraId="264778FC" w14:textId="77777777" w:rsidR="00CD33FB" w:rsidRDefault="00CD33FB" w:rsidP="00F874FD">
      <w:pPr>
        <w:spacing w:after="0" w:line="273" w:lineRule="atLeast"/>
        <w:rPr>
          <w:rFonts w:eastAsia="Times New Roman" w:cs="Arial"/>
          <w:color w:val="222222"/>
          <w:szCs w:val="20"/>
        </w:rPr>
      </w:pPr>
    </w:p>
    <w:p w14:paraId="1EF92B33" w14:textId="77777777" w:rsidR="00CD33FB" w:rsidRDefault="00CD33FB" w:rsidP="00F874FD">
      <w:pPr>
        <w:spacing w:after="0" w:line="273" w:lineRule="atLeast"/>
        <w:rPr>
          <w:rFonts w:eastAsia="Times New Roman" w:cs="Arial"/>
          <w:color w:val="222222"/>
          <w:szCs w:val="20"/>
        </w:rPr>
      </w:pPr>
    </w:p>
    <w:p w14:paraId="57FAFA39" w14:textId="77777777" w:rsidR="00CD33FB" w:rsidRPr="00F874FD" w:rsidRDefault="00CD33FB" w:rsidP="00F874FD">
      <w:pPr>
        <w:spacing w:after="0" w:line="273" w:lineRule="atLeast"/>
        <w:rPr>
          <w:rFonts w:eastAsia="Times New Roman" w:cs="Arial"/>
          <w:color w:val="222222"/>
          <w:szCs w:val="20"/>
        </w:rPr>
      </w:pPr>
    </w:p>
    <w:p w14:paraId="632D6E07" w14:textId="0B03B957" w:rsidR="00202AEC" w:rsidRPr="00494CAF" w:rsidRDefault="00003B00" w:rsidP="00486168">
      <w:pPr>
        <w:pStyle w:val="ListParagraph"/>
        <w:numPr>
          <w:ilvl w:val="0"/>
          <w:numId w:val="9"/>
        </w:numPr>
        <w:spacing w:after="0" w:line="273" w:lineRule="atLeast"/>
        <w:rPr>
          <w:rFonts w:eastAsia="Times New Roman" w:cs="Arial"/>
          <w:color w:val="222222"/>
          <w:szCs w:val="20"/>
        </w:rPr>
      </w:pPr>
      <w:r>
        <w:rPr>
          <w:rFonts w:eastAsia="Times New Roman" w:cs="Arial"/>
          <w:color w:val="222222"/>
          <w:szCs w:val="20"/>
        </w:rPr>
        <w:t>Trace your</w:t>
      </w:r>
      <w:r w:rsidR="00F874FD">
        <w:rPr>
          <w:rFonts w:eastAsia="Times New Roman" w:cs="Arial"/>
          <w:color w:val="222222"/>
          <w:szCs w:val="20"/>
        </w:rPr>
        <w:t xml:space="preserve"> template</w:t>
      </w:r>
      <w:r>
        <w:rPr>
          <w:rFonts w:eastAsia="Times New Roman" w:cs="Arial"/>
          <w:color w:val="222222"/>
          <w:szCs w:val="20"/>
        </w:rPr>
        <w:t xml:space="preserve"> </w:t>
      </w:r>
      <w:r w:rsidR="00F874FD">
        <w:rPr>
          <w:rFonts w:eastAsia="Times New Roman" w:cs="Arial"/>
          <w:color w:val="222222"/>
          <w:szCs w:val="20"/>
        </w:rPr>
        <w:t>repeat</w:t>
      </w:r>
      <w:r w:rsidR="00DE1FCD">
        <w:rPr>
          <w:rFonts w:eastAsia="Times New Roman" w:cs="Arial"/>
          <w:color w:val="222222"/>
          <w:szCs w:val="20"/>
        </w:rPr>
        <w:t>ed</w:t>
      </w:r>
      <w:r w:rsidR="00F874FD">
        <w:rPr>
          <w:rFonts w:eastAsia="Times New Roman" w:cs="Arial"/>
          <w:color w:val="222222"/>
          <w:szCs w:val="20"/>
        </w:rPr>
        <w:t xml:space="preserve">ly on the </w:t>
      </w:r>
      <w:r w:rsidR="00F874FD" w:rsidRPr="00202AEC">
        <w:rPr>
          <w:rFonts w:eastAsia="Times New Roman" w:cs="Arial"/>
          <w:color w:val="222222"/>
          <w:szCs w:val="20"/>
        </w:rPr>
        <w:t>8.5” by 11” piece of paper</w:t>
      </w:r>
      <w:r w:rsidR="00F874FD">
        <w:rPr>
          <w:rFonts w:eastAsia="Times New Roman" w:cs="Arial"/>
          <w:color w:val="222222"/>
          <w:szCs w:val="20"/>
        </w:rPr>
        <w:t xml:space="preserve"> so that </w:t>
      </w:r>
      <w:r>
        <w:rPr>
          <w:rFonts w:eastAsia="Times New Roman" w:cs="Arial"/>
          <w:color w:val="222222"/>
          <w:szCs w:val="20"/>
        </w:rPr>
        <w:t>the design covers the paper</w:t>
      </w:r>
      <w:r w:rsidR="00F874FD">
        <w:rPr>
          <w:rFonts w:eastAsia="Times New Roman" w:cs="Arial"/>
          <w:color w:val="222222"/>
          <w:szCs w:val="20"/>
        </w:rPr>
        <w:t xml:space="preserve"> entirely. Note that the template may need to be reflected or rotated to get the pattern to interlock </w:t>
      </w:r>
      <w:r w:rsidR="00F874FD" w:rsidRPr="00DE1FCD">
        <w:rPr>
          <w:rFonts w:eastAsia="Times New Roman" w:cs="Arial"/>
          <w:color w:val="222222"/>
          <w:szCs w:val="20"/>
        </w:rPr>
        <w:t>correctly</w:t>
      </w:r>
      <w:r w:rsidR="0065715E">
        <w:rPr>
          <w:rFonts w:eastAsia="Times New Roman" w:cs="Arial"/>
          <w:color w:val="222222"/>
          <w:szCs w:val="20"/>
        </w:rPr>
        <w:t>, depending on which transformations were used to create the template</w:t>
      </w:r>
      <w:r w:rsidR="00F874FD" w:rsidRPr="00DE1FCD">
        <w:rPr>
          <w:rFonts w:eastAsia="Times New Roman" w:cs="Arial"/>
          <w:color w:val="222222"/>
          <w:szCs w:val="20"/>
        </w:rPr>
        <w:t xml:space="preserve">. </w:t>
      </w:r>
      <w:r w:rsidR="00091A11">
        <w:rPr>
          <w:rFonts w:eastAsia="Times New Roman" w:cs="Arial"/>
          <w:color w:val="222222"/>
          <w:szCs w:val="20"/>
        </w:rPr>
        <w:t>Color</w:t>
      </w:r>
      <w:r w:rsidR="00202AEC" w:rsidRPr="00DE1FCD">
        <w:rPr>
          <w:rFonts w:eastAsia="Times New Roman" w:cs="Arial"/>
          <w:color w:val="222222"/>
          <w:szCs w:val="20"/>
        </w:rPr>
        <w:t xml:space="preserve"> </w:t>
      </w:r>
      <w:r w:rsidR="000360B2" w:rsidRPr="00DE1FCD">
        <w:rPr>
          <w:rFonts w:eastAsia="Times New Roman" w:cs="Arial"/>
          <w:color w:val="222222"/>
          <w:szCs w:val="20"/>
        </w:rPr>
        <w:t>your tessellation</w:t>
      </w:r>
      <w:r w:rsidR="00901C6C">
        <w:rPr>
          <w:rFonts w:eastAsia="Times New Roman" w:cs="Arial"/>
          <w:color w:val="222222"/>
          <w:szCs w:val="20"/>
        </w:rPr>
        <w:t xml:space="preserve"> with markers, </w:t>
      </w:r>
      <w:r w:rsidR="006414BB" w:rsidRPr="00DE1FCD">
        <w:rPr>
          <w:rFonts w:eastAsia="Times New Roman" w:cs="Arial"/>
          <w:color w:val="222222"/>
          <w:szCs w:val="20"/>
        </w:rPr>
        <w:t>crayons</w:t>
      </w:r>
      <w:r w:rsidR="00901C6C">
        <w:rPr>
          <w:rFonts w:eastAsia="Times New Roman" w:cs="Arial"/>
          <w:color w:val="222222"/>
          <w:szCs w:val="20"/>
        </w:rPr>
        <w:t>, or colored pencils</w:t>
      </w:r>
      <w:r w:rsidR="00202AEC" w:rsidRPr="00DE1FCD">
        <w:rPr>
          <w:rFonts w:eastAsia="Times New Roman" w:cs="Arial"/>
          <w:color w:val="222222"/>
          <w:szCs w:val="20"/>
        </w:rPr>
        <w:t>.</w:t>
      </w:r>
      <w:r w:rsidR="00B06D06">
        <w:rPr>
          <w:rFonts w:eastAsia="Times New Roman" w:cs="Arial"/>
          <w:color w:val="222222"/>
          <w:szCs w:val="20"/>
        </w:rPr>
        <w:t xml:space="preserve"> </w:t>
      </w:r>
      <w:r w:rsidR="00202AEC" w:rsidRPr="00DE1FCD">
        <w:rPr>
          <w:rFonts w:cs="Arial"/>
          <w:color w:val="0070C0"/>
        </w:rPr>
        <w:t>(</w:t>
      </w:r>
      <w:r w:rsidR="00F71739">
        <w:rPr>
          <w:rFonts w:cs="Arial"/>
          <w:color w:val="0070C0"/>
        </w:rPr>
        <w:t>4</w:t>
      </w:r>
      <w:r w:rsidR="00B449CC">
        <w:rPr>
          <w:rFonts w:cs="Arial"/>
          <w:color w:val="0070C0"/>
        </w:rPr>
        <w:t>0</w:t>
      </w:r>
      <w:r w:rsidR="00202AEC" w:rsidRPr="00DE1FCD">
        <w:rPr>
          <w:rFonts w:cs="Arial"/>
          <w:color w:val="0070C0"/>
        </w:rPr>
        <w:t xml:space="preserve"> points)</w:t>
      </w:r>
    </w:p>
    <w:p w14:paraId="6AC5BC4A" w14:textId="77777777" w:rsidR="00494CAF" w:rsidRDefault="00494CAF" w:rsidP="00494CAF">
      <w:pPr>
        <w:pStyle w:val="ListParagraph"/>
        <w:spacing w:before="0" w:after="200" w:line="276" w:lineRule="auto"/>
        <w:contextualSpacing/>
      </w:pPr>
    </w:p>
    <w:p w14:paraId="222B1B5E" w14:textId="77777777" w:rsidR="00494CAF" w:rsidRDefault="00494CAF" w:rsidP="00494CAF">
      <w:pPr>
        <w:pStyle w:val="ListParagraph"/>
        <w:spacing w:before="0" w:after="200" w:line="276" w:lineRule="auto"/>
        <w:contextualSpacing/>
      </w:pPr>
      <w:r>
        <w:t>Your tessellation design will be graded on the following rubric:</w:t>
      </w:r>
    </w:p>
    <w:p w14:paraId="4DB43399" w14:textId="4670D70F" w:rsidR="00494CAF" w:rsidRDefault="00494CAF" w:rsidP="000B6945">
      <w:pPr>
        <w:pStyle w:val="ListParagraph"/>
        <w:numPr>
          <w:ilvl w:val="0"/>
          <w:numId w:val="14"/>
        </w:numPr>
        <w:spacing w:before="0" w:after="200" w:line="276" w:lineRule="auto"/>
        <w:contextualSpacing/>
        <w:rPr>
          <w:rFonts w:eastAsia="Times New Roman" w:cs="Arial"/>
          <w:color w:val="222222"/>
          <w:szCs w:val="20"/>
        </w:rPr>
      </w:pPr>
      <w:r w:rsidRPr="000B6945">
        <w:rPr>
          <w:b/>
        </w:rPr>
        <w:t>Content</w:t>
      </w:r>
      <w:r>
        <w:t xml:space="preserve"> </w:t>
      </w:r>
      <w:r w:rsidRPr="00DE34C3">
        <w:rPr>
          <w:color w:val="0070C0"/>
        </w:rPr>
        <w:t>(</w:t>
      </w:r>
      <w:r w:rsidR="000B6945" w:rsidRPr="00DE34C3">
        <w:rPr>
          <w:color w:val="0070C0"/>
        </w:rPr>
        <w:t>2</w:t>
      </w:r>
      <w:r w:rsidRPr="00DE34C3">
        <w:rPr>
          <w:color w:val="0070C0"/>
        </w:rPr>
        <w:t>0 points)</w:t>
      </w:r>
      <w:r>
        <w:t xml:space="preserve">: </w:t>
      </w:r>
      <w:r>
        <w:rPr>
          <w:rFonts w:eastAsia="Times New Roman" w:cs="Arial"/>
          <w:color w:val="222222"/>
          <w:szCs w:val="20"/>
        </w:rPr>
        <w:t>Tessellated figure was created using at least two transformations.</w:t>
      </w:r>
      <w:r w:rsidR="000B6945" w:rsidRPr="000B6945">
        <w:t xml:space="preserve"> </w:t>
      </w:r>
      <w:r w:rsidR="000B6945">
        <w:t xml:space="preserve">Figure tessellates without gaps or overlapping </w:t>
      </w:r>
      <w:r w:rsidR="0065715E">
        <w:t>and covers the</w:t>
      </w:r>
      <w:r w:rsidR="000B6945">
        <w:t xml:space="preserve"> entire piece of paper.</w:t>
      </w:r>
    </w:p>
    <w:p w14:paraId="2BBC6D2E" w14:textId="587F0541" w:rsidR="00494CAF" w:rsidRDefault="00494CAF" w:rsidP="000B6945">
      <w:pPr>
        <w:pStyle w:val="ListParagraph"/>
        <w:numPr>
          <w:ilvl w:val="0"/>
          <w:numId w:val="14"/>
        </w:numPr>
        <w:spacing w:before="0" w:after="200" w:line="276" w:lineRule="auto"/>
        <w:contextualSpacing/>
        <w:rPr>
          <w:rFonts w:eastAsia="Times New Roman" w:cs="Arial"/>
          <w:color w:val="222222"/>
          <w:szCs w:val="20"/>
        </w:rPr>
      </w:pPr>
      <w:r w:rsidRPr="000B6945">
        <w:rPr>
          <w:rFonts w:eastAsia="Times New Roman" w:cs="Arial"/>
          <w:b/>
          <w:color w:val="222222"/>
          <w:szCs w:val="20"/>
        </w:rPr>
        <w:t xml:space="preserve">Construction </w:t>
      </w:r>
      <w:r w:rsidRPr="00DE34C3">
        <w:rPr>
          <w:rFonts w:eastAsia="Times New Roman" w:cs="Arial"/>
          <w:color w:val="0070C0"/>
          <w:szCs w:val="20"/>
        </w:rPr>
        <w:t>(1</w:t>
      </w:r>
      <w:r w:rsidR="00DE34C3">
        <w:rPr>
          <w:rFonts w:eastAsia="Times New Roman" w:cs="Arial"/>
          <w:color w:val="0070C0"/>
          <w:szCs w:val="20"/>
        </w:rPr>
        <w:t>5</w:t>
      </w:r>
      <w:r w:rsidRPr="00DE34C3">
        <w:rPr>
          <w:rFonts w:eastAsia="Times New Roman" w:cs="Arial"/>
          <w:color w:val="0070C0"/>
          <w:szCs w:val="20"/>
        </w:rPr>
        <w:t xml:space="preserve"> points)</w:t>
      </w:r>
      <w:r>
        <w:rPr>
          <w:rFonts w:eastAsia="Times New Roman" w:cs="Arial"/>
          <w:color w:val="222222"/>
          <w:szCs w:val="20"/>
        </w:rPr>
        <w:t>: Tessel</w:t>
      </w:r>
      <w:r w:rsidR="004E1353">
        <w:rPr>
          <w:rFonts w:eastAsia="Times New Roman" w:cs="Arial"/>
          <w:color w:val="222222"/>
          <w:szCs w:val="20"/>
        </w:rPr>
        <w:t>lation shows attention to detail and neatness. The tessellation is colored</w:t>
      </w:r>
      <w:r>
        <w:rPr>
          <w:rFonts w:eastAsia="Times New Roman" w:cs="Arial"/>
          <w:color w:val="222222"/>
          <w:szCs w:val="20"/>
        </w:rPr>
        <w:t>.</w:t>
      </w:r>
    </w:p>
    <w:p w14:paraId="1637EA02" w14:textId="0934D291" w:rsidR="00D53FE9" w:rsidRPr="0088643E" w:rsidRDefault="0088033F" w:rsidP="0088643E">
      <w:pPr>
        <w:pStyle w:val="ListParagraph"/>
        <w:numPr>
          <w:ilvl w:val="0"/>
          <w:numId w:val="14"/>
        </w:numPr>
        <w:spacing w:before="0" w:after="200" w:line="276" w:lineRule="auto"/>
        <w:contextualSpacing/>
        <w:rPr>
          <w:rFonts w:eastAsia="Times New Roman" w:cs="Arial"/>
          <w:color w:val="222222"/>
          <w:szCs w:val="20"/>
        </w:rPr>
      </w:pPr>
      <w:r w:rsidRPr="0088033F">
        <w:rPr>
          <w:rFonts w:eastAsia="Times New Roman" w:cs="Arial"/>
          <w:b/>
          <w:color w:val="222222"/>
          <w:szCs w:val="20"/>
        </w:rPr>
        <w:t>Design</w:t>
      </w:r>
      <w:r w:rsidRPr="0088033F">
        <w:rPr>
          <w:rFonts w:eastAsia="Times New Roman" w:cs="Arial"/>
          <w:color w:val="222222"/>
          <w:szCs w:val="20"/>
        </w:rPr>
        <w:t xml:space="preserve"> </w:t>
      </w:r>
      <w:r w:rsidR="00494CAF" w:rsidRPr="0088033F">
        <w:rPr>
          <w:rFonts w:eastAsia="Times New Roman" w:cs="Arial"/>
          <w:color w:val="0070C0"/>
          <w:szCs w:val="20"/>
        </w:rPr>
        <w:t>(</w:t>
      </w:r>
      <w:r w:rsidR="00DE34C3" w:rsidRPr="0088033F">
        <w:rPr>
          <w:rFonts w:eastAsia="Times New Roman" w:cs="Arial"/>
          <w:color w:val="0070C0"/>
          <w:szCs w:val="20"/>
        </w:rPr>
        <w:t>5</w:t>
      </w:r>
      <w:r w:rsidR="00494CAF" w:rsidRPr="0088033F">
        <w:rPr>
          <w:rFonts w:eastAsia="Times New Roman" w:cs="Arial"/>
          <w:color w:val="0070C0"/>
          <w:szCs w:val="20"/>
        </w:rPr>
        <w:t xml:space="preserve"> points)</w:t>
      </w:r>
      <w:r w:rsidR="00494CAF" w:rsidRPr="0088033F">
        <w:rPr>
          <w:rFonts w:eastAsia="Times New Roman" w:cs="Arial"/>
          <w:color w:val="222222"/>
          <w:szCs w:val="20"/>
        </w:rPr>
        <w:t xml:space="preserve">: Tesselation </w:t>
      </w:r>
      <w:r w:rsidRPr="0088033F">
        <w:rPr>
          <w:rFonts w:eastAsia="Times New Roman" w:cs="Arial"/>
          <w:color w:val="222222"/>
          <w:szCs w:val="20"/>
        </w:rPr>
        <w:t xml:space="preserve">design </w:t>
      </w:r>
      <w:r w:rsidR="00494CAF" w:rsidRPr="0088033F">
        <w:rPr>
          <w:rFonts w:eastAsia="Times New Roman" w:cs="Arial"/>
          <w:color w:val="222222"/>
          <w:szCs w:val="20"/>
        </w:rPr>
        <w:t>demonstrates effort</w:t>
      </w:r>
      <w:r>
        <w:rPr>
          <w:rFonts w:eastAsia="Times New Roman" w:cs="Arial"/>
          <w:color w:val="222222"/>
          <w:szCs w:val="20"/>
        </w:rPr>
        <w:t xml:space="preserve">. </w:t>
      </w:r>
      <w:r w:rsidR="000B6945">
        <w:t xml:space="preserve">    </w:t>
      </w:r>
    </w:p>
    <w:p w14:paraId="6154B9E7" w14:textId="7F6991D0" w:rsidR="000360B2" w:rsidRPr="009A1ECF" w:rsidRDefault="009A1ECF" w:rsidP="009A1ECF">
      <w:pPr>
        <w:pStyle w:val="Heading1"/>
      </w:pPr>
      <w:r>
        <w:t>T</w:t>
      </w:r>
      <w:r w:rsidR="00127771">
        <w:t>essellation T</w:t>
      </w:r>
      <w:r>
        <w:t>emplate Instructions</w:t>
      </w:r>
    </w:p>
    <w:p w14:paraId="00A5D781" w14:textId="01FAC77F" w:rsidR="006414BB" w:rsidRPr="009A1ECF" w:rsidRDefault="00202AEC" w:rsidP="00486168">
      <w:pPr>
        <w:pStyle w:val="ListParagraph"/>
        <w:numPr>
          <w:ilvl w:val="0"/>
          <w:numId w:val="11"/>
        </w:numPr>
        <w:spacing w:before="100" w:after="0"/>
        <w:rPr>
          <w:rFonts w:eastAsia="Times New Roman" w:cs="Arial"/>
          <w:b/>
          <w:color w:val="222222"/>
          <w:szCs w:val="20"/>
        </w:rPr>
      </w:pPr>
      <w:r w:rsidRPr="009A1ECF">
        <w:rPr>
          <w:rFonts w:eastAsia="Times New Roman" w:cs="Arial"/>
          <w:b/>
          <w:color w:val="222222"/>
          <w:szCs w:val="20"/>
        </w:rPr>
        <w:t>Translation:</w:t>
      </w:r>
      <w:r w:rsidR="00036E06">
        <w:rPr>
          <w:rFonts w:eastAsia="Times New Roman" w:cs="Arial"/>
          <w:b/>
          <w:color w:val="222222"/>
          <w:szCs w:val="20"/>
        </w:rPr>
        <w:t xml:space="preserve"> </w:t>
      </w:r>
    </w:p>
    <w:p w14:paraId="1159C315" w14:textId="77777777" w:rsidR="006401A8" w:rsidRDefault="006414BB" w:rsidP="004B22AC">
      <w:pPr>
        <w:pStyle w:val="ListParagraph"/>
        <w:spacing w:before="100" w:after="0"/>
        <w:ind w:left="1080"/>
        <w:rPr>
          <w:rFonts w:eastAsia="Times New Roman" w:cs="Arial"/>
          <w:color w:val="222222"/>
          <w:szCs w:val="20"/>
        </w:rPr>
      </w:pPr>
      <w:r>
        <w:rPr>
          <w:rFonts w:eastAsia="Times New Roman" w:cs="Arial"/>
          <w:color w:val="222222"/>
          <w:szCs w:val="20"/>
        </w:rPr>
        <w:t xml:space="preserve">1. </w:t>
      </w:r>
      <w:r w:rsidR="006401A8">
        <w:rPr>
          <w:rFonts w:eastAsia="Times New Roman" w:cs="Arial"/>
          <w:color w:val="222222"/>
          <w:szCs w:val="20"/>
        </w:rPr>
        <w:t xml:space="preserve">Begin with a 3” by 5” index card. </w:t>
      </w:r>
    </w:p>
    <w:p w14:paraId="6F779FFF" w14:textId="1A3B8D74" w:rsidR="006401A8" w:rsidRDefault="00BF5E4E" w:rsidP="004B22AC">
      <w:pPr>
        <w:pStyle w:val="ListParagraph"/>
        <w:spacing w:before="100" w:after="0"/>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0D86EEA8" wp14:editId="5E17B71E">
                <wp:extent cx="2012950" cy="1295400"/>
                <wp:effectExtent l="0" t="0" r="0" b="0"/>
                <wp:docPr id="775" name="Canvas 7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71" name="Line 480"/>
                        <wps:cNvCnPr/>
                        <wps:spPr bwMode="auto">
                          <a:xfrm>
                            <a:off x="95885" y="1190625"/>
                            <a:ext cx="1812290"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72" name="Line 481"/>
                        <wps:cNvCnPr/>
                        <wps:spPr bwMode="auto">
                          <a:xfrm>
                            <a:off x="101600" y="97155"/>
                            <a:ext cx="1812290" cy="88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73" name="Line 482"/>
                        <wps:cNvCnPr/>
                        <wps:spPr bwMode="auto">
                          <a:xfrm flipH="1">
                            <a:off x="1908175" y="106045"/>
                            <a:ext cx="5715" cy="10941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74" name="Line 483"/>
                        <wps:cNvCnPr/>
                        <wps:spPr bwMode="auto">
                          <a:xfrm flipV="1">
                            <a:off x="95885" y="97155"/>
                            <a:ext cx="5715" cy="10934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775" o:spid="_x0000_s1026" editas="canvas" style="width:158.5pt;height:102pt;mso-position-horizontal-relative:char;mso-position-vertical-relative:line" coordsize="20129,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">
                <v:shape id="_x0000_s1027" type="#_x0000_t75" style="position:absolute;width:20129;height:12954;visibility:visible;mso-wrap-style:square">
                  <v:fill o:detectmouseclick="t"/>
                  <v:path o:connecttype="none"/>
                </v:shape>
                <v:line id="Line 480" o:spid="_x0000_s1028" style="position:absolute;visibility:visible;mso-wrap-style:square" from="958,11906" to="19081,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9WgMQAAADcAAAADwAAAGRycy9kb3ducmV2LnhtbESPUWvCQBCE3wX/w7FC3/QSH6pETylF&#10;pWBBjP6AJbcmabN7IXdq6q/3CoU+DjPzDbNc99yoG3W+dmIgnSSgSApnaykNnE/b8RyUDygWGydk&#10;4Ic8rFfDwRIz6+5ypFseShUh4jM0UIXQZlr7oiJGP3EtSfQurmMMUXalth3eI5wbPU2SV81YS1yo&#10;sKX3iorv/MoGNnQ6PLb5zu0+H8xf6WFq9ykb8zLq3xagAvXhP/zX/rAGZrMUfs/EI6B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f1aAxAAAANwAAAAPAAAAAAAAAAAA&#10;AAAAAKECAABkcnMvZG93bnJldi54bWxQSwUGAAAAAAQABAD5AAAAkgMAAAAA&#10;" strokecolor="#275966">
                  <v:stroke joinstyle="miter"/>
                </v:line>
                <v:line id="Line 481" o:spid="_x0000_s1029" style="position:absolute;visibility:visible;mso-wrap-style:square" from="1016,971" to="19138,1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3I98QAAADcAAAADwAAAGRycy9kb3ducmV2LnhtbESPUWvCQBCE3wv9D8cW+lYvyUMtqaeI&#10;qBQUpNEfsOS2STS7F3Knpv56Tyj0cZiZb5jJbOBWXaj3jRMD6SgBRVI620hl4LBfvX2A8gHFYuuE&#10;DPySh9n0+WmCuXVX+aZLESoVIeJzNFCH0OVa+7ImRj9yHUn0flzPGKLsK217vEY4tzpLknfN2Ehc&#10;qLGjRU3lqTizgSXtd7dVsXbr7Y35mO4yu0nZmNeXYf4JKtAQ/sN/7S9rYDzO4HEmHgE9v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rcj3xAAAANwAAAAPAAAAAAAAAAAA&#10;AAAAAKECAABkcnMvZG93bnJldi54bWxQSwUGAAAAAAQABAD5AAAAkgMAAAAA&#10;" strokecolor="#275966">
                  <v:stroke joinstyle="miter"/>
                </v:line>
                <v:line id="Line 482" o:spid="_x0000_s1030" style="position:absolute;flip:x;visibility:visible;mso-wrap-style:square" from="19081,1060" to="19138,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doB8UAAADcAAAADwAAAGRycy9kb3ducmV2LnhtbESP3WrCQBSE74W+w3IK3ohuqvhD6iql&#10;IBSqglF6fcieJttmz4bsGuPbu4Lg5TAz3zDLdWcr0VLjjWMFb6MEBHHutOFCwem4GS5A+ICssXJM&#10;Cq7kYb166S0x1e7CB2qzUIgIYZ+igjKEOpXS5yVZ9CNXE0fv1zUWQ5RNIXWDlwi3lRwnyUxaNBwX&#10;Sqzps6T8PztbBdupbfeb3d/AfC/q8y4zyY+fnZTqv3Yf7yACdeEZfrS/tIL5fAL3M/EIyN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adoB8UAAADcAAAADwAAAAAAAAAA&#10;AAAAAAChAgAAZHJzL2Rvd25yZXYueG1sUEsFBgAAAAAEAAQA+QAAAJMDAAAAAA==&#10;" strokecolor="#275966">
                  <v:stroke joinstyle="miter"/>
                </v:line>
                <v:line id="Line 483" o:spid="_x0000_s1031" style="position:absolute;flip:y;visibility:visible;mso-wrap-style:square" from="958,971" to="1016,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7wc8UAAADcAAAADwAAAGRycy9kb3ducmV2LnhtbESP3WrCQBSE74W+w3IK3ohuKv6Rukop&#10;CIWqYJReH7KnybbZsyG7xvj2riB4OczMN8xy3dlKtNR441jB2ygBQZw7bbhQcDpuhgsQPiBrrByT&#10;git5WK9eektMtbvwgdosFCJC2KeooAyhTqX0eUkW/cjVxNH7dY3FEGVTSN3gJcJtJcdJMpMWDceF&#10;Emv6LCn/z85WwXZq2/1m9zcw34v6vMtM8uNnJ6X6r93HO4hAXXiGH+0vrWA+n8D9TDwCc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k7wc8UAAADcAAAADwAAAAAAAAAA&#10;AAAAAAChAgAAZHJzL2Rvd25yZXYueG1sUEsFBgAAAAAEAAQA+QAAAJMDAAAAAA==&#10;" strokecolor="#275966">
                  <v:stroke joinstyle="miter"/>
                </v:line>
                <w10:anchorlock/>
              </v:group>
            </w:pict>
          </mc:Fallback>
        </mc:AlternateContent>
      </w:r>
    </w:p>
    <w:p w14:paraId="5B41F92A" w14:textId="525E4D79" w:rsidR="00CD33FB" w:rsidRDefault="00CD33FB">
      <w:pPr>
        <w:keepNext w:val="0"/>
        <w:widowControl w:val="0"/>
        <w:spacing w:after="200" w:line="276" w:lineRule="auto"/>
        <w:rPr>
          <w:rFonts w:eastAsia="Times New Roman" w:cs="Arial"/>
          <w:color w:val="222222"/>
          <w:szCs w:val="20"/>
        </w:rPr>
      </w:pPr>
      <w:r>
        <w:rPr>
          <w:rFonts w:eastAsia="Times New Roman" w:cs="Arial"/>
          <w:color w:val="222222"/>
          <w:szCs w:val="20"/>
        </w:rPr>
        <w:br w:type="page"/>
      </w:r>
    </w:p>
    <w:p w14:paraId="06CF02F6" w14:textId="77777777" w:rsidR="006401A8" w:rsidRDefault="006401A8" w:rsidP="004B22AC">
      <w:pPr>
        <w:pStyle w:val="ListParagraph"/>
        <w:spacing w:before="100" w:after="0"/>
        <w:ind w:left="1080"/>
        <w:rPr>
          <w:rFonts w:eastAsia="Times New Roman" w:cs="Arial"/>
          <w:color w:val="222222"/>
          <w:szCs w:val="20"/>
        </w:rPr>
      </w:pPr>
    </w:p>
    <w:p w14:paraId="61822010" w14:textId="69B401A9" w:rsidR="006414BB" w:rsidRDefault="006401A8" w:rsidP="004B22AC">
      <w:pPr>
        <w:pStyle w:val="ListParagraph"/>
        <w:spacing w:before="100" w:after="0"/>
        <w:ind w:left="1080"/>
        <w:rPr>
          <w:rFonts w:eastAsia="Times New Roman" w:cs="Arial"/>
          <w:color w:val="222222"/>
          <w:szCs w:val="20"/>
        </w:rPr>
      </w:pPr>
      <w:r>
        <w:rPr>
          <w:rFonts w:eastAsia="Times New Roman" w:cs="Arial"/>
          <w:color w:val="222222"/>
          <w:szCs w:val="20"/>
        </w:rPr>
        <w:t xml:space="preserve">2. </w:t>
      </w:r>
      <w:r w:rsidR="00745EB2">
        <w:t>Connect the vertices of two adjacent corners using a combination of straight</w:t>
      </w:r>
      <w:r w:rsidR="00B06D06">
        <w:t>-</w:t>
      </w:r>
      <w:r w:rsidR="00745EB2">
        <w:t>line segments and curves so that they are continuous from vertex to vertex.</w:t>
      </w:r>
    </w:p>
    <w:p w14:paraId="5FC94F58" w14:textId="7AC1D06F" w:rsidR="006401A8" w:rsidRDefault="00BF5E4E" w:rsidP="004B22AC">
      <w:pPr>
        <w:pStyle w:val="ListParagraph"/>
        <w:spacing w:before="100" w:after="0"/>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5090DB78" wp14:editId="1950D079">
                <wp:extent cx="2012950" cy="1295400"/>
                <wp:effectExtent l="0" t="0" r="6350" b="0"/>
                <wp:docPr id="789" name="Canvas 78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76" name="Freeform 487"/>
                        <wps:cNvSpPr>
                          <a:spLocks/>
                        </wps:cNvSpPr>
                        <wps:spPr bwMode="auto">
                          <a:xfrm>
                            <a:off x="1021080" y="106045"/>
                            <a:ext cx="892810" cy="417830"/>
                          </a:xfrm>
                          <a:custGeom>
                            <a:avLst/>
                            <a:gdLst>
                              <a:gd name="T0" fmla="*/ 1406 w 1406"/>
                              <a:gd name="T1" fmla="*/ 0 h 658"/>
                              <a:gd name="T2" fmla="*/ 384 w 1406"/>
                              <a:gd name="T3" fmla="*/ 520 h 658"/>
                              <a:gd name="T4" fmla="*/ 0 w 1406"/>
                              <a:gd name="T5" fmla="*/ 253 h 658"/>
                            </a:gdLst>
                            <a:ahLst/>
                            <a:cxnLst>
                              <a:cxn ang="0">
                                <a:pos x="T0" y="T1"/>
                              </a:cxn>
                              <a:cxn ang="0">
                                <a:pos x="T2" y="T3"/>
                              </a:cxn>
                              <a:cxn ang="0">
                                <a:pos x="T4" y="T5"/>
                              </a:cxn>
                            </a:cxnLst>
                            <a:rect l="0" t="0" r="r" b="b"/>
                            <a:pathLst>
                              <a:path w="1406" h="658">
                                <a:moveTo>
                                  <a:pt x="1406" y="0"/>
                                </a:moveTo>
                                <a:cubicBezTo>
                                  <a:pt x="1267" y="426"/>
                                  <a:pt x="810" y="658"/>
                                  <a:pt x="384" y="520"/>
                                </a:cubicBezTo>
                                <a:cubicBezTo>
                                  <a:pt x="232" y="470"/>
                                  <a:pt x="99" y="378"/>
                                  <a:pt x="0" y="253"/>
                                </a:cubicBezTo>
                              </a:path>
                            </a:pathLst>
                          </a:custGeom>
                          <a:noFill/>
                          <a:ln w="9525" cap="flat">
                            <a:solidFill>
                              <a:srgbClr val="85858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 name="Line 488"/>
                        <wps:cNvCnPr/>
                        <wps:spPr bwMode="auto">
                          <a:xfrm>
                            <a:off x="95885" y="1190625"/>
                            <a:ext cx="1812290"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78" name="Line 489"/>
                        <wps:cNvCnPr/>
                        <wps:spPr bwMode="auto">
                          <a:xfrm>
                            <a:off x="101600" y="97155"/>
                            <a:ext cx="1812290" cy="88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79" name="Line 490"/>
                        <wps:cNvCnPr/>
                        <wps:spPr bwMode="auto">
                          <a:xfrm flipH="1">
                            <a:off x="1908175" y="106045"/>
                            <a:ext cx="5715" cy="10941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80" name="Line 491"/>
                        <wps:cNvCnPr/>
                        <wps:spPr bwMode="auto">
                          <a:xfrm flipV="1">
                            <a:off x="95885" y="97155"/>
                            <a:ext cx="5715" cy="10934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81" name="Line 492"/>
                        <wps:cNvCnPr/>
                        <wps:spPr bwMode="auto">
                          <a:xfrm>
                            <a:off x="101600" y="97155"/>
                            <a:ext cx="461645" cy="331470"/>
                          </a:xfrm>
                          <a:prstGeom prst="line">
                            <a:avLst/>
                          </a:prstGeom>
                          <a:noFill/>
                          <a:ln w="9525" cap="flat">
                            <a:solidFill>
                              <a:srgbClr val="858585"/>
                            </a:solidFill>
                            <a:prstDash val="solid"/>
                            <a:miter lim="800000"/>
                            <a:headEnd/>
                            <a:tailEnd/>
                          </a:ln>
                          <a:extLst>
                            <a:ext uri="{909E8E84-426E-40DD-AFC4-6F175D3DCCD1}">
                              <a14:hiddenFill xmlns:a14="http://schemas.microsoft.com/office/drawing/2010/main">
                                <a:noFill/>
                              </a14:hiddenFill>
                            </a:ext>
                          </a:extLst>
                        </wps:spPr>
                        <wps:bodyPr/>
                      </wps:wsp>
                      <wps:wsp>
                        <wps:cNvPr id="782" name="Line 493"/>
                        <wps:cNvCnPr/>
                        <wps:spPr bwMode="auto">
                          <a:xfrm flipV="1">
                            <a:off x="563245" y="266700"/>
                            <a:ext cx="457835" cy="161925"/>
                          </a:xfrm>
                          <a:prstGeom prst="line">
                            <a:avLst/>
                          </a:prstGeom>
                          <a:noFill/>
                          <a:ln w="9525" cap="flat">
                            <a:solidFill>
                              <a:srgbClr val="858585"/>
                            </a:solidFill>
                            <a:prstDash val="solid"/>
                            <a:miter lim="800000"/>
                            <a:headEnd/>
                            <a:tailEnd/>
                          </a:ln>
                          <a:extLst>
                            <a:ext uri="{909E8E84-426E-40DD-AFC4-6F175D3DCCD1}">
                              <a14:hiddenFill xmlns:a14="http://schemas.microsoft.com/office/drawing/2010/main">
                                <a:noFill/>
                              </a14:hiddenFill>
                            </a:ext>
                          </a:extLst>
                        </wps:spPr>
                        <wps:bodyPr/>
                      </wps:wsp>
                      <wpg:wgp>
                        <wpg:cNvPr id="783" name="Group 496"/>
                        <wpg:cNvGrpSpPr>
                          <a:grpSpLocks/>
                        </wpg:cNvGrpSpPr>
                        <wpg:grpSpPr bwMode="auto">
                          <a:xfrm>
                            <a:off x="1894840" y="87630"/>
                            <a:ext cx="38100" cy="38100"/>
                            <a:chOff x="2984" y="138"/>
                            <a:chExt cx="60" cy="60"/>
                          </a:xfrm>
                        </wpg:grpSpPr>
                        <wps:wsp>
                          <wps:cNvPr id="784" name="Oval 494"/>
                          <wps:cNvSpPr>
                            <a:spLocks noChangeArrowheads="1"/>
                          </wps:cNvSpPr>
                          <wps:spPr bwMode="auto">
                            <a:xfrm>
                              <a:off x="2984" y="138"/>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785" name="Oval 495"/>
                          <wps:cNvSpPr>
                            <a:spLocks noChangeArrowheads="1"/>
                          </wps:cNvSpPr>
                          <wps:spPr bwMode="auto">
                            <a:xfrm>
                              <a:off x="2984" y="138"/>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786" name="Group 499"/>
                        <wpg:cNvGrpSpPr>
                          <a:grpSpLocks/>
                        </wpg:cNvGrpSpPr>
                        <wpg:grpSpPr bwMode="auto">
                          <a:xfrm>
                            <a:off x="81915" y="77470"/>
                            <a:ext cx="38735" cy="38735"/>
                            <a:chOff x="129" y="122"/>
                            <a:chExt cx="61" cy="61"/>
                          </a:xfrm>
                        </wpg:grpSpPr>
                        <wps:wsp>
                          <wps:cNvPr id="787" name="Oval 497"/>
                          <wps:cNvSpPr>
                            <a:spLocks noChangeArrowheads="1"/>
                          </wps:cNvSpPr>
                          <wps:spPr bwMode="auto">
                            <a:xfrm>
                              <a:off x="129" y="122"/>
                              <a:ext cx="61" cy="61"/>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788" name="Oval 498"/>
                          <wps:cNvSpPr>
                            <a:spLocks noChangeArrowheads="1"/>
                          </wps:cNvSpPr>
                          <wps:spPr bwMode="auto">
                            <a:xfrm>
                              <a:off x="129" y="122"/>
                              <a:ext cx="61" cy="61"/>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id="Canvas 789" o:spid="_x0000_s1026" editas="canvas" style="width:158.5pt;height:102pt;mso-position-horizontal-relative:char;mso-position-vertical-relative:line" coordsize="20129,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">
                <v:shape id="_x0000_s1027" type="#_x0000_t75" style="position:absolute;width:20129;height:12954;visibility:visible;mso-wrap-style:square">
                  <v:fill o:detectmouseclick="t"/>
                  <v:path o:connecttype="none"/>
                </v:shape>
                <v:shape id="Freeform 487" o:spid="_x0000_s1028" style="position:absolute;left:10210;top:1060;width:8928;height:4178;visibility:visible;mso-wrap-style:square;v-text-anchor:top" coordsize="1406,6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WfY8UA&#10;AADcAAAADwAAAGRycy9kb3ducmV2LnhtbESP3WoCMRSE7wu+QzhC7zSrBS2rUaQgSpFqVRTvDpuz&#10;PzQ5WTapbt/eCEIvh5n5hpnOW2vElRpfOVYw6CcgiDOnKy4UHA/L3jsIH5A1Gsek4I88zGedlymm&#10;2t34m677UIgIYZ+igjKEOpXSZyVZ9H1XE0cvd43FEGVTSN3gLcKtkcMkGUmLFceFEmv6KCn72f9a&#10;BScym/Pn6m27yfPk/LVbDS9bc1LqtdsuJiACteE//GyvtYLxeAS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1Z9jxQAAANwAAAAPAAAAAAAAAAAAAAAAAJgCAABkcnMv&#10;ZG93bnJldi54bWxQSwUGAAAAAAQABAD1AAAAigMAAAAA&#10;" path="m1406,c1267,426,810,658,384,520,232,470,99,378,,253e" filled="f" strokecolor="#858585">
                  <v:stroke joinstyle="miter"/>
                  <v:path arrowok="t" o:connecttype="custom" o:connectlocs="892810,0;243840,330200;0,160655" o:connectangles="0,0,0"/>
                </v:shape>
                <v:line id="Line 488" o:spid="_x0000_s1029" style="position:absolute;visibility:visible;mso-wrap-style:square" from="958,11906" to="19081,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prb8QAAADcAAAADwAAAGRycy9kb3ducmV2LnhtbESPUWvCQBCE3wv9D8cWfKuX+GBK6iki&#10;VYQWpNEfsOS2STS7F3JXjf76XkHwcZiZb5jZYuBWnan3jRMD6TgBRVI620hl4LBfv76B8gHFYuuE&#10;DFzJw2L+/DTD3LqLfNO5CJWKEPE5GqhD6HKtfVkTox+7jiR6P65nDFH2lbY9XiKcWz1JkqlmbCQu&#10;1NjRqqbyVPyygQ/a727rYuM2XzfmY7qb2M+UjRm9DMt3UIGG8Ajf21trIMsy+D8Tj4Ce/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2mtvxAAAANwAAAAPAAAAAAAAAAAA&#10;AAAAAKECAABkcnMvZG93bnJldi54bWxQSwUGAAAAAAQABAD5AAAAkgMAAAAA&#10;" strokecolor="#275966">
                  <v:stroke joinstyle="miter"/>
                </v:line>
                <v:line id="Line 489" o:spid="_x0000_s1030" style="position:absolute;visibility:visible;mso-wrap-style:square" from="1016,971" to="19138,1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X/HcEAAADcAAAADwAAAGRycy9kb3ducmV2LnhtbERPzWrCQBC+C77DMkJvuomHWqKbIKJS&#10;aEEafYAhO01SM7Mhu9XUp+8eCj1+fP+bYuRO3WjwrRMD6SIBRVI520pt4HI+zF9A+YBisXNCBn7I&#10;Q5FPJxvMrLvLB93KUKsYIj5DA00Ifaa1rxpi9AvXk0Tu0w2MIcKh1nbAewznTi+T5FkzthIbGuxp&#10;11B1Lb/ZwJ7Op8ehPLrj+4P5Kz0t7VvKxjzNxu0aVKAx/Iv/3K/WwGoV18Yz8Qjo/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Rf8dwQAAANwAAAAPAAAAAAAAAAAAAAAA&#10;AKECAABkcnMvZG93bnJldi54bWxQSwUGAAAAAAQABAD5AAAAjwMAAAAA&#10;" strokecolor="#275966">
                  <v:stroke joinstyle="miter"/>
                </v:line>
                <v:line id="Line 490" o:spid="_x0000_s1031" style="position:absolute;flip:x;visibility:visible;mso-wrap-style:square" from="19081,1060" to="19138,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9f7cYAAADcAAAADwAAAGRycy9kb3ducmV2LnhtbESPQWvCQBSE7wX/w/KEXkQ3Fqo2zUak&#10;IBSqhUbp+ZF9TVazb0N2jem/7wpCj8PMfMNk68E2oqfOG8cK5rMEBHHptOFKwfGwna5A+ICssXFM&#10;Cn7JwzofPWSYanflL+qLUIkIYZ+igjqENpXSlzVZ9DPXEkfvx3UWQ5RdJXWH1wi3jXxKkoW0aDgu&#10;1NjSW03lubhYBbtn239u96eJ+Vi1l31hkm+/OCr1OB42ryACDeE/fG+/awXL5QvczsQjI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xPX+3GAAAA3AAAAA8AAAAAAAAA&#10;AAAAAAAAoQIAAGRycy9kb3ducmV2LnhtbFBLBQYAAAAABAAEAPkAAACUAwAAAAA=&#10;" strokecolor="#275966">
                  <v:stroke joinstyle="miter"/>
                </v:line>
                <v:line id="Line 491" o:spid="_x0000_s1032" style="position:absolute;flip:y;visibility:visible;mso-wrap-style:square" from="958,971" to="1016,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CGV8IAAADcAAAADwAAAGRycy9kb3ducmV2LnhtbERPXWvCMBR9F/Yfwh34IpoqzJVqlDEQ&#10;BKdgJz5fmmubrbkpTaz135sHwcfD+V6ue1uLjlpvHCuYThIQxIXThksFp9/NOAXhA7LG2jEpuJOH&#10;9eptsMRMuxsfqctDKWII+wwVVCE0mZS+qMiin7iGOHIX11oMEbal1C3eYrit5SxJ5tKi4dhQYUPf&#10;FRX/+dUq+Pmw3WGz/xuZXdpc97lJzn5+Umr43n8tQATqw0v8dG+1gs80zo9n4hGQq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KCGV8IAAADcAAAADwAAAAAAAAAAAAAA&#10;AAChAgAAZHJzL2Rvd25yZXYueG1sUEsFBgAAAAAEAAQA+QAAAJADAAAAAA==&#10;" strokecolor="#275966">
                  <v:stroke joinstyle="miter"/>
                </v:line>
                <v:line id="Line 492" o:spid="_x0000_s1033" style="position:absolute;visibility:visible;mso-wrap-style:square" from="1016,971" to="5632,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6Rs8QAAADcAAAADwAAAGRycy9kb3ducmV2LnhtbESPT2vCQBTE7wW/w/IEb3WjBysxGxFB&#10;LL0Urej1kX1m02bfhuyaP/303UKhx2FmfsNk28HWoqPWV44VLOYJCOLC6YpLBZePw/MahA/IGmvH&#10;pGAkD9t88pRhql3PJ+rOoRQRwj5FBSaEJpXSF4Ys+rlriKN3d63FEGVbSt1iH+G2lsskWUmLFccF&#10;gw3tDRVf54dVcHW3kbr34+dbcvw+Gd35hy29UrPpsNuACDSE//Bf+1UreFkv4PdMPAIy/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DpGzxAAAANwAAAAPAAAAAAAAAAAA&#10;AAAAAKECAABkcnMvZG93bnJldi54bWxQSwUGAAAAAAQABAD5AAAAkgMAAAAA&#10;" strokecolor="#858585">
                  <v:stroke joinstyle="miter"/>
                </v:line>
                <v:line id="Line 493" o:spid="_x0000_s1034" style="position:absolute;flip:y;visibility:visible;mso-wrap-style:square" from="5632,2667" to="10210,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Nz1cQAAADcAAAADwAAAGRycy9kb3ducmV2LnhtbESPX2vCQBDE3wW/w7FC3/SiD61ETykV&#10;QSik+If2dcmtSTC3F3LbGPvpe4Lg4zAzv2GW697VqqM2VJ4NTCcJKOLc24oLA6fjdjwHFQTZYu2Z&#10;DNwowHo1HCwxtf7Ke+oOUqgI4ZCigVKkSbUOeUkOw8Q3xNE7+9ahRNkW2rZ4jXBX61mSvGqHFceF&#10;Ehv6KCm/HH6dAcm2cvuk/LvJMvvXXXZfP5usM+Zl1L8vQAn18gw/2jtr4G0+g/uZeAT06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Q3PVxAAAANwAAAAPAAAAAAAAAAAA&#10;AAAAAKECAABkcnMvZG93bnJldi54bWxQSwUGAAAAAAQABAD5AAAAkgMAAAAA&#10;" strokecolor="#858585">
                  <v:stroke joinstyle="miter"/>
                </v:line>
                <v:group id="Group 496" o:spid="_x0000_s1035" style="position:absolute;left:18948;top:876;width:381;height:381" coordorigin="2984,138" coordsize="6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I7FicYAAADcAAAADwAAAGRycy9kb3ducmV2LnhtbESPQWvCQBSE7wX/w/KE&#10;3uomSltJ3YQgtvQgQlWQ3h7ZZxKSfRuy2yT++25B6HGYmW+YTTaZVgzUu9qygngRgSAurK65VHA+&#10;vT+tQTiPrLG1TApu5CBLZw8bTLQd+YuGoy9FgLBLUEHlfZdI6YqKDLqF7YiDd7W9QR9kX0rd4xjg&#10;ppXLKHqRBmsOCxV2tK2oaI4/RsHHiGO+infDvrlub9+n58NlH5NSj/MpfwPhafL/4Xv7Uyt4Xa/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jsWJxgAAANwA&#10;AAAPAAAAAAAAAAAAAAAAAKoCAABkcnMvZG93bnJldi54bWxQSwUGAAAAAAQABAD6AAAAnQMAAAAA&#10;">
                  <v:oval id="Oval 494" o:spid="_x0000_s1036" style="position:absolute;left:2984;top:138;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kAGsYA&#10;AADcAAAADwAAAGRycy9kb3ducmV2LnhtbESPT2vCQBTE7wW/w/IEL0U3Feuf6CqlaKkeBKPg9ZF9&#10;JtHs2zS7avz2bqHQ4zAzv2Fmi8aU4ka1KywreOtFIIhTqwvOFBz2q+4YhPPIGkvLpOBBDhbz1ssM&#10;Y23vvKNb4jMRIOxiVJB7X8VSujQng65nK+LgnWxt0AdZZ1LXeA9wU8p+FA2lwYLDQo4VfeaUXpKr&#10;USDXy8ll635eN8X5a3m078nJNA+lOu3mYwrCU+P/w3/tb61gNB7A75lwBOT8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kAGsYAAADcAAAADwAAAAAAAAAAAAAAAACYAgAAZHJz&#10;L2Rvd25yZXYueG1sUEsFBgAAAAAEAAQA9QAAAIsDAAAAAA==&#10;" fillcolor="#191919" strokeweight="0"/>
                  <v:oval id="Oval 495" o:spid="_x0000_s1037" style="position:absolute;left:2984;top:138;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kzxMIA&#10;AADcAAAADwAAAGRycy9kb3ducmV2LnhtbESPT4vCMBTE7wt+h/AEb2uquFaqUfyDsCeh7oLXR/Ns&#10;is1LaaLWb28EweMwM79hFqvO1uJGra8cKxgNExDEhdMVlwr+//bfMxA+IGusHZOCB3lYLXtfC8y0&#10;u3NOt2MoRYSwz1CBCaHJpPSFIYt+6Bri6J1dazFE2ZZSt3iPcFvLcZJMpcWK44LBhraGisvxahXI&#10;zWGdm4nMu93BGltd09PmkSo16HfrOYhAXfiE3+1frSCd/cDrTDwC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STPEwgAAANwAAAAPAAAAAAAAAAAAAAAAAJgCAABkcnMvZG93&#10;bnJldi54bWxQSwUGAAAAAAQABAD1AAAAhwMAAAAA&#10;" filled="f">
                    <v:stroke joinstyle="miter"/>
                  </v:oval>
                </v:group>
                <v:group id="Group 499" o:spid="_x0000_s1038" style="position:absolute;left:819;top:774;width:387;height:388" coordorigin="129,122" coordsize="61,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PlmEcYAAADcAAAADwAAAGRycy9kb3ducmV2LnhtbESPQWvCQBSE7wX/w/KE&#10;3uomllpJ3YQgWnqQQlWQ3h7ZZxKSfRuyaxL/fbdQ6HGYmW+YTTaZVgzUu9qygngRgSAurK65VHA+&#10;7Z/WIJxH1thaJgV3cpCls4cNJtqO/EXD0ZciQNglqKDyvkukdEVFBt3CdsTBu9reoA+yL6XucQxw&#10;08plFK2kwZrDQoUdbSsqmuPNKHgfccyf491waK7b+/fp5fNyiEmpx/mUv4HwNPn/8F/7Qyt4Xa/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WYRxgAAANwA&#10;AAAPAAAAAAAAAAAAAAAAAKoCAABkcnMvZG93bnJldi54bWxQSwUGAAAAAAQABAD6AAAAnQMAAAAA&#10;">
                  <v:oval id="Oval 497" o:spid="_x0000_s1039" style="position:absolute;left:129;top:122;width:61;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uebcYA&#10;AADcAAAADwAAAGRycy9kb3ducmV2LnhtbESPQWvCQBSE74L/YXlCL6IbC60asxEptrQeBKPg9ZF9&#10;JtHs2zS71fjvu4WCx2FmvmGSZWdqcaXWVZYVTMYRCOLc6ooLBYf9+2gGwnlkjbVlUnAnB8u030sw&#10;1vbGO7pmvhABwi5GBaX3TSyly0sy6Ma2IQ7eybYGfZBtIXWLtwA3tXyOoldpsOKwUGJDbyXll+zH&#10;KJBf6/ll676Hm+r8sT7al+xkurtST4NutQDhqfOP8H/7UyuYzqbwdyYcAZ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UuebcYAAADcAAAADwAAAAAAAAAAAAAAAACYAgAAZHJz&#10;L2Rvd25yZXYueG1sUEsFBgAAAAAEAAQA9QAAAIsDAAAAAA==&#10;" fillcolor="#191919" strokeweight="0"/>
                  <v:oval id="Oval 498" o:spid="_x0000_s1040" style="position:absolute;left:129;top:122;width:61;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icWsAA&#10;AADcAAAADwAAAGRycy9kb3ducmV2LnhtbERPz2uDMBS+F/Y/hDfYrY0bY4prlHZj0JOgLez6MG9G&#10;Zl7EpFX/++VQ2PHj+70vFzuIG02+d6zgeZeAIG6d7rlTcDl/bTMQPiBrHByTgpU8lMXDZo+5djPX&#10;dGtCJ2II+xwVmBDGXErfGrLod24kjtyPmyyGCKdO6gnnGG4H+ZIkb9Jiz7HB4Egfhtrf5moVyGN1&#10;qM2rrJfPyhrbX9Pv45oq9fS4HN5BBFrCv/juPmkFaRbXxjPxCMji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EicWsAAAADcAAAADwAAAAAAAAAAAAAAAACYAgAAZHJzL2Rvd25y&#10;ZXYueG1sUEsFBgAAAAAEAAQA9QAAAIUDAAAAAA==&#10;" filled="f">
                    <v:stroke joinstyle="miter"/>
                  </v:oval>
                </v:group>
                <w10:anchorlock/>
              </v:group>
            </w:pict>
          </mc:Fallback>
        </mc:AlternateContent>
      </w:r>
    </w:p>
    <w:p w14:paraId="48F5CC65" w14:textId="77777777" w:rsidR="006401A8" w:rsidRDefault="006401A8" w:rsidP="004B22AC">
      <w:pPr>
        <w:pStyle w:val="ListParagraph"/>
        <w:spacing w:before="100" w:after="0"/>
        <w:ind w:left="1080"/>
        <w:rPr>
          <w:rFonts w:eastAsia="Times New Roman" w:cs="Arial"/>
          <w:color w:val="222222"/>
          <w:szCs w:val="20"/>
        </w:rPr>
      </w:pPr>
    </w:p>
    <w:p w14:paraId="0EECF7D1" w14:textId="1F41F959" w:rsidR="004B22AC" w:rsidRDefault="006401A8" w:rsidP="004B22AC">
      <w:pPr>
        <w:pStyle w:val="ListParagraph"/>
        <w:spacing w:before="100" w:after="0"/>
        <w:ind w:left="1080"/>
        <w:rPr>
          <w:rFonts w:eastAsia="Times New Roman" w:cs="Arial"/>
          <w:color w:val="222222"/>
          <w:szCs w:val="20"/>
        </w:rPr>
      </w:pPr>
      <w:r>
        <w:rPr>
          <w:rFonts w:eastAsia="Times New Roman" w:cs="Arial"/>
          <w:color w:val="222222"/>
          <w:szCs w:val="20"/>
        </w:rPr>
        <w:t>3</w:t>
      </w:r>
      <w:r w:rsidR="006414BB">
        <w:rPr>
          <w:rFonts w:eastAsia="Times New Roman" w:cs="Arial"/>
          <w:color w:val="222222"/>
          <w:szCs w:val="20"/>
        </w:rPr>
        <w:t xml:space="preserve">. Cut </w:t>
      </w:r>
      <w:r w:rsidR="004273E2">
        <w:rPr>
          <w:rFonts w:eastAsia="Times New Roman" w:cs="Arial"/>
          <w:color w:val="222222"/>
          <w:szCs w:val="20"/>
        </w:rPr>
        <w:t>the piece out</w:t>
      </w:r>
      <w:r w:rsidR="004B22AC">
        <w:rPr>
          <w:rFonts w:eastAsia="Times New Roman" w:cs="Arial"/>
          <w:color w:val="222222"/>
          <w:szCs w:val="20"/>
        </w:rPr>
        <w:t>.</w:t>
      </w:r>
    </w:p>
    <w:p w14:paraId="1241E6FA" w14:textId="41079729" w:rsidR="006401A8" w:rsidRPr="00680926" w:rsidRDefault="00BF5E4E" w:rsidP="00AD1729">
      <w:pPr>
        <w:pStyle w:val="ListParagraph"/>
        <w:spacing w:before="100" w:after="0"/>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416F1574" wp14:editId="72DD9842">
                <wp:extent cx="2012950" cy="1295400"/>
                <wp:effectExtent l="0" t="0" r="0" b="0"/>
                <wp:docPr id="805" name="Canvas 8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92" name="Freeform 487"/>
                        <wps:cNvSpPr>
                          <a:spLocks/>
                        </wps:cNvSpPr>
                        <wps:spPr bwMode="auto">
                          <a:xfrm>
                            <a:off x="1021080" y="106045"/>
                            <a:ext cx="892810" cy="417830"/>
                          </a:xfrm>
                          <a:custGeom>
                            <a:avLst/>
                            <a:gdLst>
                              <a:gd name="T0" fmla="*/ 1406 w 1406"/>
                              <a:gd name="T1" fmla="*/ 0 h 658"/>
                              <a:gd name="T2" fmla="*/ 384 w 1406"/>
                              <a:gd name="T3" fmla="*/ 520 h 658"/>
                              <a:gd name="T4" fmla="*/ 0 w 1406"/>
                              <a:gd name="T5" fmla="*/ 253 h 658"/>
                            </a:gdLst>
                            <a:ahLst/>
                            <a:cxnLst>
                              <a:cxn ang="0">
                                <a:pos x="T0" y="T1"/>
                              </a:cxn>
                              <a:cxn ang="0">
                                <a:pos x="T2" y="T3"/>
                              </a:cxn>
                              <a:cxn ang="0">
                                <a:pos x="T4" y="T5"/>
                              </a:cxn>
                            </a:cxnLst>
                            <a:rect l="0" t="0" r="r" b="b"/>
                            <a:pathLst>
                              <a:path w="1406" h="658">
                                <a:moveTo>
                                  <a:pt x="1406" y="0"/>
                                </a:moveTo>
                                <a:cubicBezTo>
                                  <a:pt x="1267" y="426"/>
                                  <a:pt x="810" y="658"/>
                                  <a:pt x="384" y="520"/>
                                </a:cubicBezTo>
                                <a:cubicBezTo>
                                  <a:pt x="232" y="470"/>
                                  <a:pt x="99" y="378"/>
                                  <a:pt x="0" y="253"/>
                                </a:cubicBezTo>
                              </a:path>
                            </a:pathLst>
                          </a:custGeom>
                          <a:noFill/>
                          <a:ln w="9525" cap="flat">
                            <a:solidFill>
                              <a:srgbClr val="858585"/>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 name="Line 488"/>
                        <wps:cNvCnPr/>
                        <wps:spPr bwMode="auto">
                          <a:xfrm>
                            <a:off x="95885" y="1190625"/>
                            <a:ext cx="1812290"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94" name="Line 489"/>
                        <wps:cNvCnPr/>
                        <wps:spPr bwMode="auto">
                          <a:xfrm>
                            <a:off x="101600" y="97155"/>
                            <a:ext cx="1812290" cy="88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95" name="Line 490"/>
                        <wps:cNvCnPr/>
                        <wps:spPr bwMode="auto">
                          <a:xfrm flipH="1">
                            <a:off x="1908175" y="106045"/>
                            <a:ext cx="5715" cy="10941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96" name="Line 491"/>
                        <wps:cNvCnPr/>
                        <wps:spPr bwMode="auto">
                          <a:xfrm flipV="1">
                            <a:off x="95885" y="97155"/>
                            <a:ext cx="5715" cy="10934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797" name="Line 492"/>
                        <wps:cNvCnPr/>
                        <wps:spPr bwMode="auto">
                          <a:xfrm>
                            <a:off x="101600" y="97155"/>
                            <a:ext cx="461645" cy="331470"/>
                          </a:xfrm>
                          <a:prstGeom prst="line">
                            <a:avLst/>
                          </a:prstGeom>
                          <a:noFill/>
                          <a:ln w="9525" cap="flat">
                            <a:solidFill>
                              <a:srgbClr val="858585"/>
                            </a:solidFill>
                            <a:prstDash val="dash"/>
                            <a:miter lim="800000"/>
                            <a:headEnd/>
                            <a:tailEnd/>
                          </a:ln>
                          <a:extLst>
                            <a:ext uri="{909E8E84-426E-40DD-AFC4-6F175D3DCCD1}">
                              <a14:hiddenFill xmlns:a14="http://schemas.microsoft.com/office/drawing/2010/main">
                                <a:noFill/>
                              </a14:hiddenFill>
                            </a:ext>
                          </a:extLst>
                        </wps:spPr>
                        <wps:bodyPr/>
                      </wps:wsp>
                      <wps:wsp>
                        <wps:cNvPr id="798" name="Line 493"/>
                        <wps:cNvCnPr/>
                        <wps:spPr bwMode="auto">
                          <a:xfrm flipV="1">
                            <a:off x="563245" y="266700"/>
                            <a:ext cx="457835" cy="161925"/>
                          </a:xfrm>
                          <a:prstGeom prst="line">
                            <a:avLst/>
                          </a:prstGeom>
                          <a:noFill/>
                          <a:ln w="9525" cap="flat">
                            <a:solidFill>
                              <a:srgbClr val="858585"/>
                            </a:solidFill>
                            <a:prstDash val="dash"/>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805" o:spid="_x0000_s1026" editas="canvas" style="width:158.5pt;height:102pt;mso-position-horizontal-relative:char;mso-position-vertical-relative:line" coordsize="20129,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">
                <v:shape id="_x0000_s1027" type="#_x0000_t75" style="position:absolute;width:20129;height:12954;visibility:visible;mso-wrap-style:square">
                  <v:fill o:detectmouseclick="t"/>
                  <v:path o:connecttype="none"/>
                </v:shape>
                <v:shape id="Freeform 487" o:spid="_x0000_s1028" style="position:absolute;left:10210;top:1060;width:8928;height:4178;visibility:visible;mso-wrap-style:square;v-text-anchor:top" coordsize="1406,6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Zx88YA&#10;AADcAAAADwAAAGRycy9kb3ducmV2LnhtbESPQWsCMRSE7wX/Q3iFXopmFWzr1igiWCqeXIu9vm5e&#10;N1s3L2uS6vrvjVDocZiZb5jpvLONOJEPtWMFw0EGgrh0uuZKwcdu1X8BESKyxsYxKbhQgPmsdzfF&#10;XLszb+lUxEokCIccFZgY21zKUBqyGAauJU7et/MWY5K+ktrjOcFtI0dZ9iQt1pwWDLa0NFQeil+r&#10;YLcfbnz8Oo4PP+az2Dyul3LydlHq4b5bvIKI1MX/8F/7XSt4nozgdiYdAT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Zx88YAAADcAAAADwAAAAAAAAAAAAAAAACYAgAAZHJz&#10;L2Rvd25yZXYueG1sUEsFBgAAAAAEAAQA9QAAAIsDAAAAAA==&#10;" path="m1406,c1267,426,810,658,384,520,232,470,99,378,,253e" filled="f" strokecolor="#858585">
                  <v:stroke dashstyle="dash" joinstyle="miter"/>
                  <v:path arrowok="t" o:connecttype="custom" o:connectlocs="892810,0;243840,330200;0,160655" o:connectangles="0,0,0"/>
                </v:shape>
                <v:line id="Line 488" o:spid="_x0000_s1029" style="position:absolute;visibility:visible;mso-wrap-style:square" from="958,11906" to="19081,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LlsUAAADcAAAADwAAAGRycy9kb3ducmV2LnhtbESPUWvCQBCE3wv+h2MF3+olFmybeoqU&#10;KkIFMfYHLLltkprdC7mrRn99Tyj4OMzMN8xs0XOjTtT52omBdJyAIimcraU08HVYPb6A8gHFYuOE&#10;DFzIw2I+eJhhZt1Z9nTKQ6kiRHyGBqoQ2kxrX1TE6MeuJYnet+sYQ5RdqW2H5wjnRk+SZKoZa4kL&#10;Fbb0XlFxzH/ZwAcddtdVvnbr7ZX5J91N7GfKxoyG/fINVKA+3MP/7Y018Pz6BLcz8Qj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LlsUAAADcAAAADwAAAAAAAAAA&#10;AAAAAAChAgAAZHJzL2Rvd25yZXYueG1sUEsFBgAAAAAEAAQA+QAAAJMDAAAAAA==&#10;" strokecolor="#275966">
                  <v:stroke joinstyle="miter"/>
                </v:line>
                <v:line id="Line 489" o:spid="_x0000_s1030" style="position:absolute;visibility:visible;mso-wrap-style:square" from="1016,971" to="19138,1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QT4sUAAADcAAAADwAAAGRycy9kb3ducmV2LnhtbESPUWvCQBCE3wv+h2MF3+olUmybeoqU&#10;KkIFMfYHLLltkprdC7mrRn99Tyj4OMzMN8xs0XOjTtT52omBdJyAIimcraU08HVYPb6A8gHFYuOE&#10;DFzIw2I+eJhhZt1Z9nTKQ6kiRHyGBqoQ2kxrX1TE6MeuJYnet+sYQ5RdqW2H5wjnRk+SZKoZa4kL&#10;Fbb0XlFxzH/ZwAcddtdVvnbr7ZX5J91N7GfKxoyG/fINVKA+3MP/7Y018Pz6BLcz8Qj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AQT4sUAAADcAAAADwAAAAAAAAAA&#10;AAAAAAChAgAAZHJzL2Rvd25yZXYueG1sUEsFBgAAAAAEAAQA+QAAAJMDAAAAAA==&#10;" strokecolor="#275966">
                  <v:stroke joinstyle="miter"/>
                </v:line>
                <v:line id="Line 490" o:spid="_x0000_s1031" style="position:absolute;flip:x;visibility:visible;mso-wrap-style:square" from="19081,1060" to="19138,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6zEsUAAADcAAAADwAAAGRycy9kb3ducmV2LnhtbESP3WrCQBSE74W+w3IK3ohuKmg1ukop&#10;CII/YCpeH7KnybbZsyG7xvTtu4Lg5TAz3zDLdWcr0VLjjWMFb6MEBHHutOFCwflrM5yB8AFZY+WY&#10;FPyRh/XqpbfEVLsbn6jNQiEihH2KCsoQ6lRKn5dk0Y9cTRy9b9dYDFE2hdQN3iLcVnKcJFNp0XBc&#10;KLGmz5Ly3+xqFewntj1uDj8Ds5vV10NmkoufnpXqv3YfCxCBuvAMP9pbreB9PoH7mXgE5O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Q6zEsUAAADcAAAADwAAAAAAAAAA&#10;AAAAAAChAgAAZHJzL2Rvd25yZXYueG1sUEsFBgAAAAAEAAQA+QAAAJMDAAAAAA==&#10;" strokecolor="#275966">
                  <v:stroke joinstyle="miter"/>
                </v:line>
                <v:line id="Line 491" o:spid="_x0000_s1032" style="position:absolute;flip:y;visibility:visible;mso-wrap-style:square" from="958,971" to="1016,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wtZcYAAADcAAAADwAAAGRycy9kb3ducmV2LnhtbESP3WrCQBSE74W+w3IK3pS6qWCqqasU&#10;QRD8gabi9SF7mmybPRuya4xv7woFL4eZ+YaZL3tbi45abxwreBslIIgLpw2XCo7f69cpCB+QNdaO&#10;ScGVPCwXT4M5Ztpd+Iu6PJQiQthnqKAKocmk9EVFFv3INcTR+3GtxRBlW0rd4iXCbS3HSZJKi4bj&#10;QoUNrSoq/vKzVbCb2O6w3v++mO20Oe9zk5x8elRq+Nx/foAI1IdH+L+90QreZyncz8QjIB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3cLWXGAAAA3AAAAA8AAAAAAAAA&#10;AAAAAAAAoQIAAGRycy9kb3ducmV2LnhtbFBLBQYAAAAABAAEAPkAAACUAwAAAAA=&#10;" strokecolor="#275966">
                  <v:stroke joinstyle="miter"/>
                </v:line>
                <v:line id="Line 492" o:spid="_x0000_s1033" style="position:absolute;visibility:visible;mso-wrap-style:square" from="1016,971" to="5632,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sIqMQAAADcAAAADwAAAGRycy9kb3ducmV2LnhtbESPQWvCQBSE74L/YXmCN93Yg4nRVYrU&#10;Ug9V1EKvj+wzWZp9G7Jbk/57tyB4HGbmG2a16W0tbtR641jBbJqAIC6cNlwq+LrsJhkIH5A11o5J&#10;wR952KyHgxXm2nV8ots5lCJC2OeooAqhyaX0RUUW/dQ1xNG7utZiiLItpW6xi3Bby5ckmUuLhuNC&#10;hQ1tKyp+zr9WwZE7vdu777f0IJ35zA7mPQtGqfGof12CCNSHZ/jR/tAK0kUK/2fiEZD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CwioxAAAANwAAAAPAAAAAAAAAAAA&#10;AAAAAKECAABkcnMvZG93bnJldi54bWxQSwUGAAAAAAQABAD5AAAAkgMAAAAA&#10;" strokecolor="#858585">
                  <v:stroke dashstyle="dash" joinstyle="miter"/>
                </v:line>
                <v:line id="Line 493" o:spid="_x0000_s1034" style="position:absolute;flip:y;visibility:visible;mso-wrap-style:square" from="5632,2667" to="10210,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aVygsEAAADcAAAADwAAAGRycy9kb3ducmV2LnhtbERPz2uDMBS+F/Y/hDfYrcYWtk5nWops&#10;IOxU28OOD/Omac2LmKzqf78cBjt+fL+Lw2x7cafRG8cKNkkKgrhx2nCr4HL+WL+C8AFZY++YFCzk&#10;4bB/WBWYazfxie51aEUMYZ+jgi6EIZfSNx1Z9IkbiCP37UaLIcKxlXrEKYbbXm7T9EVaNBwbOhyo&#10;7Ki51T9WQfmZLeZZWzLT9v1Y3Sr/dS29Uk+P8/ENRKA5/Iv/3JVWsMvi2ngmHgG5/w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pXKCwQAAANwAAAAPAAAAAAAAAAAAAAAA&#10;AKECAABkcnMvZG93bnJldi54bWxQSwUGAAAAAAQABAD5AAAAjwMAAAAA&#10;" strokecolor="#858585">
                  <v:stroke dashstyle="dash" joinstyle="miter"/>
                </v:line>
                <w10:anchorlock/>
              </v:group>
            </w:pict>
          </mc:Fallback>
        </mc:AlternateContent>
      </w:r>
    </w:p>
    <w:p w14:paraId="210F6519" w14:textId="4F09899E" w:rsidR="004273E2" w:rsidRPr="00EB714F" w:rsidRDefault="006401A8">
      <w:pPr>
        <w:pStyle w:val="ListParagraph"/>
        <w:spacing w:before="100" w:after="0"/>
        <w:ind w:left="1080"/>
      </w:pPr>
      <w:r>
        <w:rPr>
          <w:rFonts w:eastAsia="Times New Roman" w:cs="Arial"/>
          <w:color w:val="222222"/>
          <w:szCs w:val="20"/>
        </w:rPr>
        <w:t>4</w:t>
      </w:r>
      <w:r w:rsidR="004B22AC">
        <w:rPr>
          <w:rFonts w:eastAsia="Times New Roman" w:cs="Arial"/>
          <w:color w:val="222222"/>
          <w:szCs w:val="20"/>
        </w:rPr>
        <w:t>. T</w:t>
      </w:r>
      <w:r w:rsidR="006414BB">
        <w:rPr>
          <w:rFonts w:eastAsia="Times New Roman" w:cs="Arial"/>
          <w:color w:val="222222"/>
          <w:szCs w:val="20"/>
        </w:rPr>
        <w:t>ranslate the piece to the opposite side</w:t>
      </w:r>
      <w:r>
        <w:rPr>
          <w:rFonts w:eastAsia="Times New Roman" w:cs="Arial"/>
          <w:color w:val="222222"/>
          <w:szCs w:val="20"/>
        </w:rPr>
        <w:t>, making sure c</w:t>
      </w:r>
      <w:r w:rsidR="004273E2">
        <w:rPr>
          <w:rFonts w:eastAsia="Times New Roman" w:cs="Arial"/>
          <w:color w:val="222222"/>
          <w:szCs w:val="20"/>
        </w:rPr>
        <w:t>o</w:t>
      </w:r>
      <w:r>
        <w:rPr>
          <w:rFonts w:eastAsia="Times New Roman" w:cs="Arial"/>
          <w:color w:val="222222"/>
          <w:szCs w:val="20"/>
        </w:rPr>
        <w:t>rners match up.</w:t>
      </w:r>
      <w:r w:rsidRPr="006401A8">
        <w:rPr>
          <w:rFonts w:eastAsia="Times New Roman" w:cs="Arial"/>
          <w:color w:val="222222"/>
          <w:szCs w:val="20"/>
        </w:rPr>
        <w:t xml:space="preserve"> </w:t>
      </w:r>
      <w:r>
        <w:rPr>
          <w:rFonts w:eastAsia="Times New Roman" w:cs="Arial"/>
          <w:color w:val="222222"/>
          <w:szCs w:val="20"/>
        </w:rPr>
        <w:t>Secure the piece with tape.</w:t>
      </w:r>
    </w:p>
    <w:p w14:paraId="65570DC6" w14:textId="3BF14F3C" w:rsidR="007C40B1" w:rsidRPr="00EB714F" w:rsidRDefault="007C40B1" w:rsidP="00680926">
      <w:pPr>
        <w:spacing w:before="100" w:after="0"/>
        <w:rPr>
          <w:rFonts w:eastAsia="Times New Roman" w:cs="Arial"/>
          <w:color w:val="222222"/>
          <w:szCs w:val="20"/>
        </w:rPr>
      </w:pPr>
    </w:p>
    <w:p w14:paraId="05786A4F" w14:textId="33798CA9" w:rsidR="006401A8" w:rsidRDefault="00BF5E4E" w:rsidP="004B22AC">
      <w:pPr>
        <w:pStyle w:val="ListParagraph"/>
        <w:spacing w:before="100" w:after="0"/>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7E61D6F0" wp14:editId="14E18368">
                <wp:extent cx="2012950" cy="1657350"/>
                <wp:effectExtent l="0" t="0" r="0" b="0"/>
                <wp:docPr id="819" name="Canvas 8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06" name="Freeform 503"/>
                        <wps:cNvSpPr>
                          <a:spLocks/>
                        </wps:cNvSpPr>
                        <wps:spPr bwMode="auto">
                          <a:xfrm>
                            <a:off x="1015365" y="1200150"/>
                            <a:ext cx="892810" cy="417830"/>
                          </a:xfrm>
                          <a:custGeom>
                            <a:avLst/>
                            <a:gdLst>
                              <a:gd name="T0" fmla="*/ 1406 w 1406"/>
                              <a:gd name="T1" fmla="*/ 0 h 658"/>
                              <a:gd name="T2" fmla="*/ 384 w 1406"/>
                              <a:gd name="T3" fmla="*/ 519 h 658"/>
                              <a:gd name="T4" fmla="*/ 0 w 1406"/>
                              <a:gd name="T5" fmla="*/ 253 h 658"/>
                            </a:gdLst>
                            <a:ahLst/>
                            <a:cxnLst>
                              <a:cxn ang="0">
                                <a:pos x="T0" y="T1"/>
                              </a:cxn>
                              <a:cxn ang="0">
                                <a:pos x="T2" y="T3"/>
                              </a:cxn>
                              <a:cxn ang="0">
                                <a:pos x="T4" y="T5"/>
                              </a:cxn>
                            </a:cxnLst>
                            <a:rect l="0" t="0" r="r" b="b"/>
                            <a:pathLst>
                              <a:path w="1406" h="658">
                                <a:moveTo>
                                  <a:pt x="1406" y="0"/>
                                </a:moveTo>
                                <a:cubicBezTo>
                                  <a:pt x="1267" y="425"/>
                                  <a:pt x="810" y="658"/>
                                  <a:pt x="384" y="519"/>
                                </a:cubicBezTo>
                                <a:cubicBezTo>
                                  <a:pt x="232" y="470"/>
                                  <a:pt x="99" y="377"/>
                                  <a:pt x="0" y="253"/>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 name="Freeform 504"/>
                        <wps:cNvSpPr>
                          <a:spLocks/>
                        </wps:cNvSpPr>
                        <wps:spPr bwMode="auto">
                          <a:xfrm>
                            <a:off x="1021080" y="106045"/>
                            <a:ext cx="892810" cy="417830"/>
                          </a:xfrm>
                          <a:custGeom>
                            <a:avLst/>
                            <a:gdLst>
                              <a:gd name="T0" fmla="*/ 1406 w 1406"/>
                              <a:gd name="T1" fmla="*/ 0 h 658"/>
                              <a:gd name="T2" fmla="*/ 384 w 1406"/>
                              <a:gd name="T3" fmla="*/ 520 h 658"/>
                              <a:gd name="T4" fmla="*/ 0 w 1406"/>
                              <a:gd name="T5" fmla="*/ 253 h 658"/>
                            </a:gdLst>
                            <a:ahLst/>
                            <a:cxnLst>
                              <a:cxn ang="0">
                                <a:pos x="T0" y="T1"/>
                              </a:cxn>
                              <a:cxn ang="0">
                                <a:pos x="T2" y="T3"/>
                              </a:cxn>
                              <a:cxn ang="0">
                                <a:pos x="T4" y="T5"/>
                              </a:cxn>
                            </a:cxnLst>
                            <a:rect l="0" t="0" r="r" b="b"/>
                            <a:pathLst>
                              <a:path w="1406" h="658">
                                <a:moveTo>
                                  <a:pt x="1406" y="0"/>
                                </a:moveTo>
                                <a:cubicBezTo>
                                  <a:pt x="1267" y="426"/>
                                  <a:pt x="810" y="658"/>
                                  <a:pt x="384" y="520"/>
                                </a:cubicBezTo>
                                <a:cubicBezTo>
                                  <a:pt x="232" y="470"/>
                                  <a:pt x="99" y="377"/>
                                  <a:pt x="0" y="253"/>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8" name="Line 505"/>
                        <wps:cNvCnPr/>
                        <wps:spPr bwMode="auto">
                          <a:xfrm>
                            <a:off x="95885" y="1190625"/>
                            <a:ext cx="1812290"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09" name="Line 506"/>
                        <wps:cNvCnPr/>
                        <wps:spPr bwMode="auto">
                          <a:xfrm flipH="1">
                            <a:off x="1908175" y="106045"/>
                            <a:ext cx="5715" cy="10941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10" name="Line 507"/>
                        <wps:cNvCnPr/>
                        <wps:spPr bwMode="auto">
                          <a:xfrm flipV="1">
                            <a:off x="95885" y="97155"/>
                            <a:ext cx="5715" cy="10934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11" name="Line 508"/>
                        <wps:cNvCnPr/>
                        <wps:spPr bwMode="auto">
                          <a:xfrm>
                            <a:off x="101600" y="97155"/>
                            <a:ext cx="461645" cy="33147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12" name="Line 509"/>
                        <wps:cNvCnPr/>
                        <wps:spPr bwMode="auto">
                          <a:xfrm flipV="1">
                            <a:off x="563245" y="266700"/>
                            <a:ext cx="457835" cy="1619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13" name="Line 510"/>
                        <wps:cNvCnPr/>
                        <wps:spPr bwMode="auto">
                          <a:xfrm>
                            <a:off x="95885" y="1190625"/>
                            <a:ext cx="461645" cy="33210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14" name="Line 511"/>
                        <wps:cNvCnPr/>
                        <wps:spPr bwMode="auto">
                          <a:xfrm flipV="1">
                            <a:off x="557530" y="1360805"/>
                            <a:ext cx="457835" cy="1619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15" name="Line 512"/>
                        <wps:cNvCnPr/>
                        <wps:spPr bwMode="auto">
                          <a:xfrm>
                            <a:off x="944245" y="333375"/>
                            <a:ext cx="0" cy="800100"/>
                          </a:xfrm>
                          <a:prstGeom prst="line">
                            <a:avLst/>
                          </a:prstGeom>
                          <a:noFill/>
                          <a:ln w="9525" cap="flat">
                            <a:solidFill>
                              <a:srgbClr val="FF8000"/>
                            </a:solidFill>
                            <a:prstDash val="solid"/>
                            <a:miter lim="800000"/>
                            <a:headEnd/>
                            <a:tailEnd/>
                          </a:ln>
                          <a:extLst>
                            <a:ext uri="{909E8E84-426E-40DD-AFC4-6F175D3DCCD1}">
                              <a14:hiddenFill xmlns:a14="http://schemas.microsoft.com/office/drawing/2010/main">
                                <a:noFill/>
                              </a14:hiddenFill>
                            </a:ext>
                          </a:extLst>
                        </wps:spPr>
                        <wps:bodyPr/>
                      </wps:wsp>
                      <wpg:wgp>
                        <wpg:cNvPr id="816" name="Group 515"/>
                        <wpg:cNvGrpSpPr>
                          <a:grpSpLocks/>
                        </wpg:cNvGrpSpPr>
                        <wpg:grpSpPr bwMode="auto">
                          <a:xfrm>
                            <a:off x="873125" y="1062355"/>
                            <a:ext cx="142875" cy="71120"/>
                            <a:chOff x="1375" y="1673"/>
                            <a:chExt cx="225" cy="112"/>
                          </a:xfrm>
                        </wpg:grpSpPr>
                        <wps:wsp>
                          <wps:cNvPr id="817" name="Freeform 513"/>
                          <wps:cNvSpPr>
                            <a:spLocks/>
                          </wps:cNvSpPr>
                          <wps:spPr bwMode="auto">
                            <a:xfrm>
                              <a:off x="1375" y="1673"/>
                              <a:ext cx="225" cy="112"/>
                            </a:xfrm>
                            <a:custGeom>
                              <a:avLst/>
                              <a:gdLst>
                                <a:gd name="T0" fmla="*/ 0 w 225"/>
                                <a:gd name="T1" fmla="*/ 0 h 112"/>
                                <a:gd name="T2" fmla="*/ 112 w 225"/>
                                <a:gd name="T3" fmla="*/ 112 h 112"/>
                                <a:gd name="T4" fmla="*/ 225 w 225"/>
                                <a:gd name="T5" fmla="*/ 0 h 112"/>
                                <a:gd name="T6" fmla="*/ 0 w 225"/>
                                <a:gd name="T7" fmla="*/ 0 h 112"/>
                              </a:gdLst>
                              <a:ahLst/>
                              <a:cxnLst>
                                <a:cxn ang="0">
                                  <a:pos x="T0" y="T1"/>
                                </a:cxn>
                                <a:cxn ang="0">
                                  <a:pos x="T2" y="T3"/>
                                </a:cxn>
                                <a:cxn ang="0">
                                  <a:pos x="T4" y="T5"/>
                                </a:cxn>
                                <a:cxn ang="0">
                                  <a:pos x="T6" y="T7"/>
                                </a:cxn>
                              </a:cxnLst>
                              <a:rect l="0" t="0" r="r" b="b"/>
                              <a:pathLst>
                                <a:path w="225" h="112">
                                  <a:moveTo>
                                    <a:pt x="0" y="0"/>
                                  </a:moveTo>
                                  <a:lnTo>
                                    <a:pt x="112" y="112"/>
                                  </a:lnTo>
                                  <a:lnTo>
                                    <a:pt x="225" y="0"/>
                                  </a:lnTo>
                                  <a:lnTo>
                                    <a:pt x="0" y="0"/>
                                  </a:lnTo>
                                  <a:close/>
                                </a:path>
                              </a:pathLst>
                            </a:custGeom>
                            <a:solidFill>
                              <a:srgbClr val="FF8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8" name="Freeform 514"/>
                          <wps:cNvSpPr>
                            <a:spLocks/>
                          </wps:cNvSpPr>
                          <wps:spPr bwMode="auto">
                            <a:xfrm>
                              <a:off x="1375" y="1673"/>
                              <a:ext cx="225" cy="112"/>
                            </a:xfrm>
                            <a:custGeom>
                              <a:avLst/>
                              <a:gdLst>
                                <a:gd name="T0" fmla="*/ 0 w 225"/>
                                <a:gd name="T1" fmla="*/ 0 h 112"/>
                                <a:gd name="T2" fmla="*/ 112 w 225"/>
                                <a:gd name="T3" fmla="*/ 112 h 112"/>
                                <a:gd name="T4" fmla="*/ 225 w 225"/>
                                <a:gd name="T5" fmla="*/ 0 h 112"/>
                                <a:gd name="T6" fmla="*/ 0 w 225"/>
                                <a:gd name="T7" fmla="*/ 0 h 112"/>
                              </a:gdLst>
                              <a:ahLst/>
                              <a:cxnLst>
                                <a:cxn ang="0">
                                  <a:pos x="T0" y="T1"/>
                                </a:cxn>
                                <a:cxn ang="0">
                                  <a:pos x="T2" y="T3"/>
                                </a:cxn>
                                <a:cxn ang="0">
                                  <a:pos x="T4" y="T5"/>
                                </a:cxn>
                                <a:cxn ang="0">
                                  <a:pos x="T6" y="T7"/>
                                </a:cxn>
                              </a:cxnLst>
                              <a:rect l="0" t="0" r="r" b="b"/>
                              <a:pathLst>
                                <a:path w="225" h="112">
                                  <a:moveTo>
                                    <a:pt x="0" y="0"/>
                                  </a:moveTo>
                                  <a:lnTo>
                                    <a:pt x="112" y="112"/>
                                  </a:lnTo>
                                  <a:lnTo>
                                    <a:pt x="225" y="0"/>
                                  </a:lnTo>
                                  <a:lnTo>
                                    <a:pt x="0" y="0"/>
                                  </a:lnTo>
                                  <a:close/>
                                </a:path>
                              </a:pathLst>
                            </a:custGeom>
                            <a:noFill/>
                            <a:ln w="9525" cap="flat">
                              <a:solidFill>
                                <a:srgbClr val="FF8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id="Canvas 819" o:spid="_x0000_s1026" editas="canvas" style="width:158.5pt;height:130.5pt;mso-position-horizontal-relative:char;mso-position-vertical-relative:line" coordsize="20129,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">
                <v:shape id="_x0000_s1027" type="#_x0000_t75" style="position:absolute;width:20129;height:16573;visibility:visible;mso-wrap-style:square">
                  <v:fill o:detectmouseclick="t"/>
                  <v:path o:connecttype="none"/>
                </v:shape>
                <v:shape id="Freeform 503" o:spid="_x0000_s1028" style="position:absolute;left:10153;top:12001;width:8928;height:4178;visibility:visible;mso-wrap-style:square;v-text-anchor:top" coordsize="1406,6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W1BMYA&#10;AADcAAAADwAAAGRycy9kb3ducmV2LnhtbESPQWvCQBSE7wX/w/IKXopuKjSG1FVEqHgpYupBb4/s&#10;axKafRt3V03+vVso9DjMzDfMYtWbVtzI+caygtdpAoK4tLrhSsHx62OSgfABWWNrmRQM5GG1HD0t&#10;MNf2zge6FaESEcI+RwV1CF0upS9rMuintiOO3rd1BkOUrpLa4T3CTStnSZJKgw3HhRo72tRU/hRX&#10;o+CwP59P/fD2uX1JZ6fL/JgVbvBKjZ/79TuIQH34D/+1d1pBlqTweyYe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BW1BMYAAADcAAAADwAAAAAAAAAAAAAAAACYAgAAZHJz&#10;L2Rvd25yZXYueG1sUEsFBgAAAAAEAAQA9QAAAIsDAAAAAA==&#10;" path="m1406,c1267,425,810,658,384,519,232,470,99,377,,253e" filled="f" strokecolor="gray">
                  <v:stroke joinstyle="miter"/>
                  <v:path arrowok="t" o:connecttype="custom" o:connectlocs="892810,0;243840,329565;0,160655" o:connectangles="0,0,0"/>
                </v:shape>
                <v:shape id="Freeform 504" o:spid="_x0000_s1029" style="position:absolute;left:10210;top:1060;width:8928;height:4178;visibility:visible;mso-wrap-style:square;v-text-anchor:top" coordsize="1406,6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kQn8YA&#10;AADcAAAADwAAAGRycy9kb3ducmV2LnhtbESPQWvCQBSE7wX/w/IKXopuKlRD6ipSqHgpYvSgt0f2&#10;NQnNvk13V03+vSsIHoeZ+YaZLzvTiAs5X1tW8D5OQBAXVtdcKjjsv0cpCB+QNTaWSUFPHpaLwcsc&#10;M22vvKNLHkoRIewzVFCF0GZS+qIig35sW+Lo/VpnMETpSqkdXiPcNHKSJFNpsOa4UGFLXxUVf/nZ&#10;KNhtT6dj13/8rN+mk+P/7JDmrvdKDV+71SeIQF14hh/tjVaQJjO4n4lH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1kQn8YAAADcAAAADwAAAAAAAAAAAAAAAACYAgAAZHJz&#10;L2Rvd25yZXYueG1sUEsFBgAAAAAEAAQA9QAAAIsDAAAAAA==&#10;" path="m1406,c1267,426,810,658,384,520,232,470,99,377,,253e" filled="f" strokecolor="gray">
                  <v:stroke joinstyle="miter"/>
                  <v:path arrowok="t" o:connecttype="custom" o:connectlocs="892810,0;243840,330200;0,160655" o:connectangles="0,0,0"/>
                </v:shape>
                <v:line id="Line 505" o:spid="_x0000_s1030" style="position:absolute;visibility:visible;mso-wrap-style:square" from="958,11906" to="19081,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YNsAAAADcAAAADwAAAGRycy9kb3ducmV2LnhtbERPzYrCMBC+C75DmAVvmtaDSNcoIqsI&#10;CrLVBxia2ba7nUlpolaf3hyEPX58/4tVz426UedrJwbSSQKKpHC2ltLA5bwdz0H5gGKxcUIGHuRh&#10;tRwOFphZd5dvuuWhVDFEfIYGqhDaTGtfVMToJ64lidyP6xhDhF2pbYf3GM6NnibJTDPWEhsqbGlT&#10;UfGXX9nAF51Pz22+c7vjk/k3PU3tIWVjRh/9+hNUoD78i9/uvTUwT+LaeCYeAb1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P3GDbAAAAA3AAAAA8AAAAAAAAAAAAAAAAA&#10;oQIAAGRycy9kb3ducmV2LnhtbFBLBQYAAAAABAAEAPkAAACOAwAAAAA=&#10;" strokecolor="#275966">
                  <v:stroke joinstyle="miter"/>
                </v:line>
                <v:line id="Line 506" o:spid="_x0000_s1031" style="position:absolute;flip:x;visibility:visible;mso-wrap-style:square" from="19081,1060" to="19138,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24xsUAAADcAAAADwAAAGRycy9kb3ducmV2LnhtbESPUWvCMBSF3wf+h3CFvQxNNph01Sgi&#10;CINNYZ34fGmubbbmpjSxdv/eCMIeD+ec73AWq8E1oqcuWM8anqcKBHHpjeVKw+F7O8lAhIhssPFM&#10;Gv4owGo5elhgbvyFv6gvYiUShEOOGuoY21zKUNbkMEx9S5y8k+8cxiS7SpoOLwnuGvmi1Ew6tJwW&#10;amxpU1P5W5ydhs9X1++3u58n+5G1511h1THMDlo/jof1HESkIf6H7+13oyFTb3A7k46AX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v24xsUAAADcAAAADwAAAAAAAAAA&#10;AAAAAAChAgAAZHJzL2Rvd25yZXYueG1sUEsFBgAAAAAEAAQA+QAAAJMDAAAAAA==&#10;" strokecolor="#275966">
                  <v:stroke joinstyle="miter"/>
                </v:line>
                <v:line id="Line 507" o:spid="_x0000_s1032" style="position:absolute;flip:y;visibility:visible;mso-wrap-style:square" from="958,971" to="1016,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6HhsEAAADcAAAADwAAAGRycy9kb3ducmV2LnhtbERPy4rCMBTdC/MP4Q7MRsbUAaVUowwD&#10;guADrDLrS3Nto81NaWKtf28WgsvDec+Xva1FR603jhWMRwkI4sJpw6WC03H1nYLwAVlj7ZgUPMjD&#10;cvExmGOm3Z0P1OWhFDGEfYYKqhCaTEpfVGTRj1xDHLmzay2GCNtS6hbvMdzW8idJptKi4dhQYUN/&#10;FRXX/GYVbCe22692l6HZpM1tl5vk309PSn199r8zEIH68Ba/3GutIB3H+fFMPAJy8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HoeGwQAAANwAAAAPAAAAAAAAAAAAAAAA&#10;AKECAABkcnMvZG93bnJldi54bWxQSwUGAAAAAAQABAD5AAAAjwMAAAAA&#10;" strokecolor="#275966">
                  <v:stroke joinstyle="miter"/>
                </v:line>
                <v:line id="Line 508" o:spid="_x0000_s1033" style="position:absolute;visibility:visible;mso-wrap-style:square" from="1016,971" to="5632,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3FacQAAADcAAAADwAAAGRycy9kb3ducmV2LnhtbESPy2rDMBBF94H8g5hAd4nsLFLHjWxC&#10;INBFCnlCl4M1tU2tkZHU2O3XR4VCl5f7ONxNOZpO3Mn51rKCdJGAIK6sbrlWcL3s5xkIH5A1dpZJ&#10;wTd5KIvpZIO5tgOf6H4OtYgj7HNU0ITQ51L6qiGDfmF74uh9WGcwROlqqR0Ocdx0cpkkK2mw5Uho&#10;sKddQ9Xn+ctEyCk7HJ8HKd/Xbz87H5a33uFNqafZuH0BEWgM/+G/9qtWkKUp/J6JR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bcVpxAAAANwAAAAPAAAAAAAAAAAA&#10;AAAAAKECAABkcnMvZG93bnJldi54bWxQSwUGAAAAAAQABAD5AAAAkgMAAAAA&#10;" strokecolor="gray">
                  <v:stroke joinstyle="miter"/>
                </v:line>
                <v:line id="Line 509" o:spid="_x0000_s1034" style="position:absolute;flip:y;visibility:visible;mso-wrap-style:square" from="5632,2667" to="10210,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rl+8MAAADcAAAADwAAAGRycy9kb3ducmV2LnhtbESPQWvCQBSE7wX/w/KE3uomQkuIriKC&#10;VO2ptgePj+wzG82+DbvbJP57t1DocZiZb5jlerSt6MmHxrGCfJaBIK6cbrhW8P21eylAhIissXVM&#10;Cu4UYL2aPC2x1G7gT+pPsRYJwqFEBSbGrpQyVIYshpnriJN3cd5iTNLXUnscEty2cp5lb9Jiw2nB&#10;YEdbQ9Xt9GMV4Md7bunaF/f8eIvDwXdmc35V6nk6bhYgIo3xP/zX3msFRT6H3zPpCMjV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ha5fvDAAAA3AAAAA8AAAAAAAAAAAAA&#10;AAAAoQIAAGRycy9kb3ducmV2LnhtbFBLBQYAAAAABAAEAPkAAACRAwAAAAA=&#10;" strokecolor="gray">
                  <v:stroke joinstyle="miter"/>
                </v:line>
                <v:line id="Line 510" o:spid="_x0000_s1035" style="position:absolute;visibility:visible;mso-wrap-style:square" from="958,11906" to="5575,15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P+hcQAAADcAAAADwAAAGRycy9kb3ducmV2LnhtbESPX2vCMBTF3wd+h3AF32ZaBddVUxFB&#10;8MHBdBN8vDR3bVlzU5Jo6z69GQz2eDh/fpzVejCtuJHzjWUF6TQBQVxa3XCl4PNj95yB8AFZY2uZ&#10;FNzJw7oYPa0w17bnI91OoRJxhH2OCuoQulxKX9Zk0E9tRxy9L+sMhihdJbXDPo6bVs6SZCENNhwJ&#10;NXa0ran8Pl1NhByzw/tLL+Xl9e1n68Ps3Dk8KzUZD5sliEBD+A//tfdaQZbO4fdMPAKy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8/6FxAAAANwAAAAPAAAAAAAAAAAA&#10;AAAAAKECAABkcnMvZG93bnJldi54bWxQSwUGAAAAAAQABAD5AAAAkgMAAAAA&#10;" strokecolor="gray">
                  <v:stroke joinstyle="miter"/>
                </v:line>
                <v:line id="Line 511" o:spid="_x0000_s1036" style="position:absolute;flip:y;visibility:visible;mso-wrap-style:square" from="5575,13608" to="10153,15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YFMQAAADcAAAADwAAAGRycy9kb3ducmV2LnhtbESPQWvCQBSE7wX/w/KE3uompS0huooI&#10;Um1PtT14fGSf2Wj2bdhdk/jv3UKhx2FmvmEWq9G2oicfGscK8lkGgrhyuuFawc/39qkAESKyxtYx&#10;KbhRgNVy8rDAUruBv6g/xFokCIcSFZgYu1LKUBmyGGauI07eyXmLMUlfS+1xSHDbyucse5MWG04L&#10;BjvaGKouh6tVgJ/vuaVzX9zyj0sc9r4z6+OrUo/TcT0HEWmM/+G/9k4rKPIX+D2TjoB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9gUxAAAANwAAAAPAAAAAAAAAAAA&#10;AAAAAKECAABkcnMvZG93bnJldi54bWxQSwUGAAAAAAQABAD5AAAAkgMAAAAA&#10;" strokecolor="gray">
                  <v:stroke joinstyle="miter"/>
                </v:line>
                <v:line id="Line 512" o:spid="_x0000_s1037" style="position:absolute;visibility:visible;mso-wrap-style:square" from="9442,3333" to="9442,11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hYJ78AAADcAAAADwAAAGRycy9kb3ducmV2LnhtbESPzQrCMBCE74LvEFbwIpoqKFKNoqKg&#10;R3/wvDRrW2w2tYm2vr0RBI/DzHzDzJeNKcSLKpdbVjAcRCCIE6tzThVczrv+FITzyBoLy6TgTQ6W&#10;i3ZrjrG2NR/pdfKpCBB2MSrIvC9jKV2SkUE3sCVx8G62MuiDrFKpK6wD3BRyFEUTaTDnsJBhSZuM&#10;kvvpaRTsj72zedyxty3qA0aSJ+vkikp1O81qBsJT4//hX3uvFUyHY/ieCUdAL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ahYJ78AAADcAAAADwAAAAAAAAAAAAAAAACh&#10;AgAAZHJzL2Rvd25yZXYueG1sUEsFBgAAAAAEAAQA+QAAAI0DAAAAAA==&#10;" strokecolor="#ff8000">
                  <v:stroke joinstyle="miter"/>
                </v:line>
                <v:group id="Group 515" o:spid="_x0000_s1038" style="position:absolute;left:8731;top:10623;width:1429;height:711" coordorigin="1375,1673" coordsize="225,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kdnwMQAAADcAAAA&#10;DwAAAAAAAAAAAAAAAACqAgAAZHJzL2Rvd25yZXYueG1sUEsFBgAAAAAEAAQA+gAAAJsDAAAAAA==&#10;">
                  <v:shape id="Freeform 513" o:spid="_x0000_s1039" style="position:absolute;left:1375;top:1673;width:225;height:112;visibility:visible;mso-wrap-style:square;v-text-anchor:top" coordsize="22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nXwMUA&#10;AADcAAAADwAAAGRycy9kb3ducmV2LnhtbESPQWvCQBSE74X+h+UVvNWNPdiYuglVKAhiRVvo9SX7&#10;TEKzb8PuauK/7xYEj8PMfMMsi9F04kLOt5YVzKYJCOLK6pZrBd9fH88pCB+QNXaWScGVPBT548MS&#10;M20HPtDlGGoRIewzVNCE0GdS+qohg35qe+LonawzGKJ0tdQOhwg3nXxJkrk02HJcaLCndUPV7/Fs&#10;FJy2P+HTlLTayREP6WLuymFfKjV5Gt/fQAQawz18a2+0gnT2Cv9n4hG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qdfAxQAAANwAAAAPAAAAAAAAAAAAAAAAAJgCAABkcnMv&#10;ZG93bnJldi54bWxQSwUGAAAAAAQABAD1AAAAigMAAAAA&#10;" path="m,l112,112,225,,,xe" fillcolor="#ff8000" stroked="f">
                    <v:path arrowok="t" o:connecttype="custom" o:connectlocs="0,0;112,112;225,0;0,0" o:connectangles="0,0,0,0"/>
                  </v:shape>
                  <v:shape id="Freeform 514" o:spid="_x0000_s1040" style="position:absolute;left:1375;top:1673;width:225;height:112;visibility:visible;mso-wrap-style:square;v-text-anchor:top" coordsize="22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flrcMA&#10;AADcAAAADwAAAGRycy9kb3ducmV2LnhtbERPS2rDMBDdF3oHMYVuSiK7IWlwLYdgKE3JKk4PMFgT&#10;29QaOZbiT09fLQpZPt4/3U2mFQP1rrGsIF5GIIhLqxuuFHyfPxZbEM4ja2wtk4KZHOyyx4cUE21H&#10;PtFQ+EqEEHYJKqi97xIpXVmTQbe0HXHgLrY36APsK6l7HEO4aeVrFG2kwYZDQ40d5TWVP8XNKLj+&#10;Hng1xZ/74/Ft/RKvvmZNPlfq+Wnav4PwNPm7+N990Aq2cVgbzoQj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vflrcMAAADcAAAADwAAAAAAAAAAAAAAAACYAgAAZHJzL2Rv&#10;d25yZXYueG1sUEsFBgAAAAAEAAQA9QAAAIgDAAAAAA==&#10;" path="m,l112,112,225,,,xe" filled="f" strokecolor="#ff8000">
                    <v:stroke joinstyle="miter"/>
                    <v:path arrowok="t" o:connecttype="custom" o:connectlocs="0,0;112,112;225,0;0,0" o:connectangles="0,0,0,0"/>
                  </v:shape>
                </v:group>
                <w10:anchorlock/>
              </v:group>
            </w:pict>
          </mc:Fallback>
        </mc:AlternateContent>
      </w:r>
    </w:p>
    <w:p w14:paraId="3C3A07D2" w14:textId="5915FD65" w:rsidR="006414BB" w:rsidRDefault="006401A8" w:rsidP="004B22AC">
      <w:pPr>
        <w:pStyle w:val="ListParagraph"/>
        <w:spacing w:before="100" w:after="0"/>
        <w:ind w:left="1080"/>
        <w:rPr>
          <w:rFonts w:eastAsia="Times New Roman" w:cs="Arial"/>
          <w:color w:val="222222"/>
          <w:szCs w:val="20"/>
        </w:rPr>
      </w:pPr>
      <w:r>
        <w:rPr>
          <w:rFonts w:eastAsia="Times New Roman" w:cs="Arial"/>
          <w:color w:val="222222"/>
          <w:szCs w:val="20"/>
        </w:rPr>
        <w:t>5</w:t>
      </w:r>
      <w:r w:rsidR="006414BB">
        <w:rPr>
          <w:rFonts w:eastAsia="Times New Roman" w:cs="Arial"/>
          <w:color w:val="222222"/>
          <w:szCs w:val="20"/>
        </w:rPr>
        <w:t xml:space="preserve">. </w:t>
      </w:r>
      <w:r w:rsidR="007C40B1">
        <w:rPr>
          <w:rFonts w:eastAsia="Times New Roman" w:cs="Arial"/>
          <w:color w:val="222222"/>
          <w:szCs w:val="20"/>
        </w:rPr>
        <w:t>This is your template.</w:t>
      </w:r>
      <w:r>
        <w:rPr>
          <w:rFonts w:eastAsia="Times New Roman" w:cs="Arial"/>
          <w:color w:val="222222"/>
          <w:szCs w:val="20"/>
        </w:rPr>
        <w:t xml:space="preserve"> You can use it to create your tessellation.</w:t>
      </w:r>
    </w:p>
    <w:p w14:paraId="0B3EFEFA" w14:textId="135B96EA" w:rsidR="004B22AC" w:rsidRDefault="004B22AC" w:rsidP="004B22AC">
      <w:pPr>
        <w:pStyle w:val="ListParagraph"/>
        <w:spacing w:before="100" w:after="0"/>
        <w:ind w:left="1080"/>
        <w:rPr>
          <w:rFonts w:eastAsia="Times New Roman" w:cs="Arial"/>
          <w:color w:val="222222"/>
          <w:szCs w:val="20"/>
        </w:rPr>
      </w:pPr>
    </w:p>
    <w:p w14:paraId="16EEDD1C" w14:textId="0D41BE43" w:rsidR="006401A8" w:rsidRDefault="00BF5E4E" w:rsidP="004B22AC">
      <w:pPr>
        <w:pStyle w:val="ListParagraph"/>
        <w:spacing w:before="100" w:after="0"/>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28AF1B34" wp14:editId="3AB62962">
                <wp:extent cx="2012950" cy="1422400"/>
                <wp:effectExtent l="0" t="0" r="0" b="0"/>
                <wp:docPr id="868" name="Canvas 8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20" name="Freeform 519"/>
                        <wps:cNvSpPr>
                          <a:spLocks/>
                        </wps:cNvSpPr>
                        <wps:spPr bwMode="auto">
                          <a:xfrm>
                            <a:off x="404495" y="1195705"/>
                            <a:ext cx="297815" cy="139065"/>
                          </a:xfrm>
                          <a:custGeom>
                            <a:avLst/>
                            <a:gdLst>
                              <a:gd name="T0" fmla="*/ 469 w 469"/>
                              <a:gd name="T1" fmla="*/ 0 h 219"/>
                              <a:gd name="T2" fmla="*/ 128 w 469"/>
                              <a:gd name="T3" fmla="*/ 173 h 219"/>
                              <a:gd name="T4" fmla="*/ 0 w 469"/>
                              <a:gd name="T5" fmla="*/ 84 h 219"/>
                            </a:gdLst>
                            <a:ahLst/>
                            <a:cxnLst>
                              <a:cxn ang="0">
                                <a:pos x="T0" y="T1"/>
                              </a:cxn>
                              <a:cxn ang="0">
                                <a:pos x="T2" y="T3"/>
                              </a:cxn>
                              <a:cxn ang="0">
                                <a:pos x="T4" y="T5"/>
                              </a:cxn>
                            </a:cxnLst>
                            <a:rect l="0" t="0" r="r" b="b"/>
                            <a:pathLst>
                              <a:path w="469" h="219">
                                <a:moveTo>
                                  <a:pt x="469" y="0"/>
                                </a:moveTo>
                                <a:cubicBezTo>
                                  <a:pt x="423" y="142"/>
                                  <a:pt x="270" y="219"/>
                                  <a:pt x="128" y="173"/>
                                </a:cubicBezTo>
                                <a:cubicBezTo>
                                  <a:pt x="78" y="157"/>
                                  <a:pt x="33" y="126"/>
                                  <a:pt x="0" y="84"/>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1" name="Freeform 520"/>
                        <wps:cNvSpPr>
                          <a:spLocks/>
                        </wps:cNvSpPr>
                        <wps:spPr bwMode="auto">
                          <a:xfrm>
                            <a:off x="1009015" y="1198880"/>
                            <a:ext cx="297815" cy="139065"/>
                          </a:xfrm>
                          <a:custGeom>
                            <a:avLst/>
                            <a:gdLst>
                              <a:gd name="T0" fmla="*/ 469 w 469"/>
                              <a:gd name="T1" fmla="*/ 0 h 219"/>
                              <a:gd name="T2" fmla="*/ 128 w 469"/>
                              <a:gd name="T3" fmla="*/ 173 h 219"/>
                              <a:gd name="T4" fmla="*/ 0 w 469"/>
                              <a:gd name="T5" fmla="*/ 84 h 219"/>
                            </a:gdLst>
                            <a:ahLst/>
                            <a:cxnLst>
                              <a:cxn ang="0">
                                <a:pos x="T0" y="T1"/>
                              </a:cxn>
                              <a:cxn ang="0">
                                <a:pos x="T2" y="T3"/>
                              </a:cxn>
                              <a:cxn ang="0">
                                <a:pos x="T4" y="T5"/>
                              </a:cxn>
                            </a:cxnLst>
                            <a:rect l="0" t="0" r="r" b="b"/>
                            <a:pathLst>
                              <a:path w="469" h="219">
                                <a:moveTo>
                                  <a:pt x="469" y="0"/>
                                </a:moveTo>
                                <a:cubicBezTo>
                                  <a:pt x="422" y="142"/>
                                  <a:pt x="270" y="219"/>
                                  <a:pt x="128" y="173"/>
                                </a:cubicBezTo>
                                <a:cubicBezTo>
                                  <a:pt x="77" y="157"/>
                                  <a:pt x="33" y="126"/>
                                  <a:pt x="0" y="84"/>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2" name="Freeform 521"/>
                        <wps:cNvSpPr>
                          <a:spLocks/>
                        </wps:cNvSpPr>
                        <wps:spPr bwMode="auto">
                          <a:xfrm>
                            <a:off x="1612900" y="1202055"/>
                            <a:ext cx="297815" cy="139065"/>
                          </a:xfrm>
                          <a:custGeom>
                            <a:avLst/>
                            <a:gdLst>
                              <a:gd name="T0" fmla="*/ 469 w 469"/>
                              <a:gd name="T1" fmla="*/ 0 h 219"/>
                              <a:gd name="T2" fmla="*/ 128 w 469"/>
                              <a:gd name="T3" fmla="*/ 173 h 219"/>
                              <a:gd name="T4" fmla="*/ 0 w 469"/>
                              <a:gd name="T5" fmla="*/ 84 h 219"/>
                            </a:gdLst>
                            <a:ahLst/>
                            <a:cxnLst>
                              <a:cxn ang="0">
                                <a:pos x="T0" y="T1"/>
                              </a:cxn>
                              <a:cxn ang="0">
                                <a:pos x="T2" y="T3"/>
                              </a:cxn>
                              <a:cxn ang="0">
                                <a:pos x="T4" y="T5"/>
                              </a:cxn>
                            </a:cxnLst>
                            <a:rect l="0" t="0" r="r" b="b"/>
                            <a:pathLst>
                              <a:path w="469" h="219">
                                <a:moveTo>
                                  <a:pt x="469" y="0"/>
                                </a:moveTo>
                                <a:cubicBezTo>
                                  <a:pt x="423" y="142"/>
                                  <a:pt x="270" y="219"/>
                                  <a:pt x="128" y="173"/>
                                </a:cubicBezTo>
                                <a:cubicBezTo>
                                  <a:pt x="78" y="157"/>
                                  <a:pt x="33" y="126"/>
                                  <a:pt x="0" y="84"/>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3" name="Freeform 522"/>
                        <wps:cNvSpPr>
                          <a:spLocks/>
                        </wps:cNvSpPr>
                        <wps:spPr bwMode="auto">
                          <a:xfrm>
                            <a:off x="406400" y="829945"/>
                            <a:ext cx="297815" cy="139700"/>
                          </a:xfrm>
                          <a:custGeom>
                            <a:avLst/>
                            <a:gdLst>
                              <a:gd name="T0" fmla="*/ 469 w 469"/>
                              <a:gd name="T1" fmla="*/ 0 h 220"/>
                              <a:gd name="T2" fmla="*/ 128 w 469"/>
                              <a:gd name="T3" fmla="*/ 174 h 220"/>
                              <a:gd name="T4" fmla="*/ 0 w 469"/>
                              <a:gd name="T5" fmla="*/ 85 h 220"/>
                            </a:gdLst>
                            <a:ahLst/>
                            <a:cxnLst>
                              <a:cxn ang="0">
                                <a:pos x="T0" y="T1"/>
                              </a:cxn>
                              <a:cxn ang="0">
                                <a:pos x="T2" y="T3"/>
                              </a:cxn>
                              <a:cxn ang="0">
                                <a:pos x="T4" y="T5"/>
                              </a:cxn>
                            </a:cxnLst>
                            <a:rect l="0" t="0" r="r" b="b"/>
                            <a:pathLst>
                              <a:path w="469" h="220">
                                <a:moveTo>
                                  <a:pt x="469" y="0"/>
                                </a:moveTo>
                                <a:cubicBezTo>
                                  <a:pt x="423" y="142"/>
                                  <a:pt x="270" y="220"/>
                                  <a:pt x="128" y="174"/>
                                </a:cubicBezTo>
                                <a:cubicBezTo>
                                  <a:pt x="78" y="157"/>
                                  <a:pt x="33" y="126"/>
                                  <a:pt x="0" y="85"/>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4" name="Freeform 523"/>
                        <wps:cNvSpPr>
                          <a:spLocks/>
                        </wps:cNvSpPr>
                        <wps:spPr bwMode="auto">
                          <a:xfrm>
                            <a:off x="1010920" y="833120"/>
                            <a:ext cx="297815" cy="139700"/>
                          </a:xfrm>
                          <a:custGeom>
                            <a:avLst/>
                            <a:gdLst>
                              <a:gd name="T0" fmla="*/ 469 w 469"/>
                              <a:gd name="T1" fmla="*/ 0 h 220"/>
                              <a:gd name="T2" fmla="*/ 128 w 469"/>
                              <a:gd name="T3" fmla="*/ 174 h 220"/>
                              <a:gd name="T4" fmla="*/ 0 w 469"/>
                              <a:gd name="T5" fmla="*/ 85 h 220"/>
                            </a:gdLst>
                            <a:ahLst/>
                            <a:cxnLst>
                              <a:cxn ang="0">
                                <a:pos x="T0" y="T1"/>
                              </a:cxn>
                              <a:cxn ang="0">
                                <a:pos x="T2" y="T3"/>
                              </a:cxn>
                              <a:cxn ang="0">
                                <a:pos x="T4" y="T5"/>
                              </a:cxn>
                            </a:cxnLst>
                            <a:rect l="0" t="0" r="r" b="b"/>
                            <a:pathLst>
                              <a:path w="469" h="220">
                                <a:moveTo>
                                  <a:pt x="469" y="0"/>
                                </a:moveTo>
                                <a:cubicBezTo>
                                  <a:pt x="422" y="142"/>
                                  <a:pt x="270" y="220"/>
                                  <a:pt x="128" y="174"/>
                                </a:cubicBezTo>
                                <a:cubicBezTo>
                                  <a:pt x="77" y="157"/>
                                  <a:pt x="33" y="126"/>
                                  <a:pt x="0" y="85"/>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 name="Freeform 524"/>
                        <wps:cNvSpPr>
                          <a:spLocks/>
                        </wps:cNvSpPr>
                        <wps:spPr bwMode="auto">
                          <a:xfrm>
                            <a:off x="1614805" y="836295"/>
                            <a:ext cx="297815" cy="139700"/>
                          </a:xfrm>
                          <a:custGeom>
                            <a:avLst/>
                            <a:gdLst>
                              <a:gd name="T0" fmla="*/ 469 w 469"/>
                              <a:gd name="T1" fmla="*/ 0 h 220"/>
                              <a:gd name="T2" fmla="*/ 128 w 469"/>
                              <a:gd name="T3" fmla="*/ 174 h 220"/>
                              <a:gd name="T4" fmla="*/ 0 w 469"/>
                              <a:gd name="T5" fmla="*/ 85 h 220"/>
                            </a:gdLst>
                            <a:ahLst/>
                            <a:cxnLst>
                              <a:cxn ang="0">
                                <a:pos x="T0" y="T1"/>
                              </a:cxn>
                              <a:cxn ang="0">
                                <a:pos x="T2" y="T3"/>
                              </a:cxn>
                              <a:cxn ang="0">
                                <a:pos x="T4" y="T5"/>
                              </a:cxn>
                            </a:cxnLst>
                            <a:rect l="0" t="0" r="r" b="b"/>
                            <a:pathLst>
                              <a:path w="469" h="220">
                                <a:moveTo>
                                  <a:pt x="469" y="0"/>
                                </a:moveTo>
                                <a:cubicBezTo>
                                  <a:pt x="423" y="142"/>
                                  <a:pt x="270" y="220"/>
                                  <a:pt x="128" y="174"/>
                                </a:cubicBezTo>
                                <a:cubicBezTo>
                                  <a:pt x="78" y="157"/>
                                  <a:pt x="33" y="126"/>
                                  <a:pt x="0" y="85"/>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 name="Freeform 525"/>
                        <wps:cNvSpPr>
                          <a:spLocks/>
                        </wps:cNvSpPr>
                        <wps:spPr bwMode="auto">
                          <a:xfrm>
                            <a:off x="408305" y="464820"/>
                            <a:ext cx="297815" cy="139700"/>
                          </a:xfrm>
                          <a:custGeom>
                            <a:avLst/>
                            <a:gdLst>
                              <a:gd name="T0" fmla="*/ 469 w 469"/>
                              <a:gd name="T1" fmla="*/ 0 h 220"/>
                              <a:gd name="T2" fmla="*/ 128 w 469"/>
                              <a:gd name="T3" fmla="*/ 173 h 220"/>
                              <a:gd name="T4" fmla="*/ 0 w 469"/>
                              <a:gd name="T5" fmla="*/ 84 h 220"/>
                            </a:gdLst>
                            <a:ahLst/>
                            <a:cxnLst>
                              <a:cxn ang="0">
                                <a:pos x="T0" y="T1"/>
                              </a:cxn>
                              <a:cxn ang="0">
                                <a:pos x="T2" y="T3"/>
                              </a:cxn>
                              <a:cxn ang="0">
                                <a:pos x="T4" y="T5"/>
                              </a:cxn>
                            </a:cxnLst>
                            <a:rect l="0" t="0" r="r" b="b"/>
                            <a:pathLst>
                              <a:path w="469" h="220">
                                <a:moveTo>
                                  <a:pt x="469" y="0"/>
                                </a:moveTo>
                                <a:cubicBezTo>
                                  <a:pt x="423" y="142"/>
                                  <a:pt x="270" y="220"/>
                                  <a:pt x="128" y="173"/>
                                </a:cubicBezTo>
                                <a:cubicBezTo>
                                  <a:pt x="78" y="157"/>
                                  <a:pt x="33" y="126"/>
                                  <a:pt x="0" y="84"/>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 name="Freeform 526"/>
                        <wps:cNvSpPr>
                          <a:spLocks/>
                        </wps:cNvSpPr>
                        <wps:spPr bwMode="auto">
                          <a:xfrm>
                            <a:off x="410210" y="99060"/>
                            <a:ext cx="297815" cy="139700"/>
                          </a:xfrm>
                          <a:custGeom>
                            <a:avLst/>
                            <a:gdLst>
                              <a:gd name="T0" fmla="*/ 469 w 469"/>
                              <a:gd name="T1" fmla="*/ 0 h 220"/>
                              <a:gd name="T2" fmla="*/ 128 w 469"/>
                              <a:gd name="T3" fmla="*/ 174 h 220"/>
                              <a:gd name="T4" fmla="*/ 0 w 469"/>
                              <a:gd name="T5" fmla="*/ 85 h 220"/>
                            </a:gdLst>
                            <a:ahLst/>
                            <a:cxnLst>
                              <a:cxn ang="0">
                                <a:pos x="T0" y="T1"/>
                              </a:cxn>
                              <a:cxn ang="0">
                                <a:pos x="T2" y="T3"/>
                              </a:cxn>
                              <a:cxn ang="0">
                                <a:pos x="T4" y="T5"/>
                              </a:cxn>
                            </a:cxnLst>
                            <a:rect l="0" t="0" r="r" b="b"/>
                            <a:pathLst>
                              <a:path w="469" h="220">
                                <a:moveTo>
                                  <a:pt x="469" y="0"/>
                                </a:moveTo>
                                <a:cubicBezTo>
                                  <a:pt x="423" y="143"/>
                                  <a:pt x="270" y="220"/>
                                  <a:pt x="128" y="174"/>
                                </a:cubicBezTo>
                                <a:cubicBezTo>
                                  <a:pt x="78" y="157"/>
                                  <a:pt x="33" y="126"/>
                                  <a:pt x="0" y="85"/>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 name="Freeform 527"/>
                        <wps:cNvSpPr>
                          <a:spLocks/>
                        </wps:cNvSpPr>
                        <wps:spPr bwMode="auto">
                          <a:xfrm>
                            <a:off x="1012825" y="467995"/>
                            <a:ext cx="297180" cy="139700"/>
                          </a:xfrm>
                          <a:custGeom>
                            <a:avLst/>
                            <a:gdLst>
                              <a:gd name="T0" fmla="*/ 468 w 468"/>
                              <a:gd name="T1" fmla="*/ 0 h 220"/>
                              <a:gd name="T2" fmla="*/ 128 w 468"/>
                              <a:gd name="T3" fmla="*/ 173 h 220"/>
                              <a:gd name="T4" fmla="*/ 0 w 468"/>
                              <a:gd name="T5" fmla="*/ 84 h 220"/>
                            </a:gdLst>
                            <a:ahLst/>
                            <a:cxnLst>
                              <a:cxn ang="0">
                                <a:pos x="T0" y="T1"/>
                              </a:cxn>
                              <a:cxn ang="0">
                                <a:pos x="T2" y="T3"/>
                              </a:cxn>
                              <a:cxn ang="0">
                                <a:pos x="T4" y="T5"/>
                              </a:cxn>
                            </a:cxnLst>
                            <a:rect l="0" t="0" r="r" b="b"/>
                            <a:pathLst>
                              <a:path w="468" h="220">
                                <a:moveTo>
                                  <a:pt x="468" y="0"/>
                                </a:moveTo>
                                <a:cubicBezTo>
                                  <a:pt x="422" y="142"/>
                                  <a:pt x="270" y="220"/>
                                  <a:pt x="128" y="173"/>
                                </a:cubicBezTo>
                                <a:cubicBezTo>
                                  <a:pt x="77" y="157"/>
                                  <a:pt x="33" y="126"/>
                                  <a:pt x="0" y="84"/>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 name="Freeform 528"/>
                        <wps:cNvSpPr>
                          <a:spLocks/>
                        </wps:cNvSpPr>
                        <wps:spPr bwMode="auto">
                          <a:xfrm>
                            <a:off x="1014730" y="102235"/>
                            <a:ext cx="297815" cy="139700"/>
                          </a:xfrm>
                          <a:custGeom>
                            <a:avLst/>
                            <a:gdLst>
                              <a:gd name="T0" fmla="*/ 469 w 469"/>
                              <a:gd name="T1" fmla="*/ 0 h 220"/>
                              <a:gd name="T2" fmla="*/ 128 w 469"/>
                              <a:gd name="T3" fmla="*/ 174 h 220"/>
                              <a:gd name="T4" fmla="*/ 0 w 469"/>
                              <a:gd name="T5" fmla="*/ 85 h 220"/>
                            </a:gdLst>
                            <a:ahLst/>
                            <a:cxnLst>
                              <a:cxn ang="0">
                                <a:pos x="T0" y="T1"/>
                              </a:cxn>
                              <a:cxn ang="0">
                                <a:pos x="T2" y="T3"/>
                              </a:cxn>
                              <a:cxn ang="0">
                                <a:pos x="T4" y="T5"/>
                              </a:cxn>
                            </a:cxnLst>
                            <a:rect l="0" t="0" r="r" b="b"/>
                            <a:pathLst>
                              <a:path w="469" h="220">
                                <a:moveTo>
                                  <a:pt x="469" y="0"/>
                                </a:moveTo>
                                <a:cubicBezTo>
                                  <a:pt x="422" y="143"/>
                                  <a:pt x="270" y="220"/>
                                  <a:pt x="128" y="174"/>
                                </a:cubicBezTo>
                                <a:cubicBezTo>
                                  <a:pt x="77" y="157"/>
                                  <a:pt x="33" y="126"/>
                                  <a:pt x="0" y="85"/>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 name="Freeform 529"/>
                        <wps:cNvSpPr>
                          <a:spLocks/>
                        </wps:cNvSpPr>
                        <wps:spPr bwMode="auto">
                          <a:xfrm>
                            <a:off x="1616710" y="471170"/>
                            <a:ext cx="297815" cy="139065"/>
                          </a:xfrm>
                          <a:custGeom>
                            <a:avLst/>
                            <a:gdLst>
                              <a:gd name="T0" fmla="*/ 469 w 469"/>
                              <a:gd name="T1" fmla="*/ 0 h 219"/>
                              <a:gd name="T2" fmla="*/ 128 w 469"/>
                              <a:gd name="T3" fmla="*/ 173 h 219"/>
                              <a:gd name="T4" fmla="*/ 0 w 469"/>
                              <a:gd name="T5" fmla="*/ 84 h 219"/>
                            </a:gdLst>
                            <a:ahLst/>
                            <a:cxnLst>
                              <a:cxn ang="0">
                                <a:pos x="T0" y="T1"/>
                              </a:cxn>
                              <a:cxn ang="0">
                                <a:pos x="T2" y="T3"/>
                              </a:cxn>
                              <a:cxn ang="0">
                                <a:pos x="T4" y="T5"/>
                              </a:cxn>
                            </a:cxnLst>
                            <a:rect l="0" t="0" r="r" b="b"/>
                            <a:pathLst>
                              <a:path w="469" h="219">
                                <a:moveTo>
                                  <a:pt x="469" y="0"/>
                                </a:moveTo>
                                <a:cubicBezTo>
                                  <a:pt x="423" y="142"/>
                                  <a:pt x="270" y="219"/>
                                  <a:pt x="128" y="173"/>
                                </a:cubicBezTo>
                                <a:cubicBezTo>
                                  <a:pt x="78" y="157"/>
                                  <a:pt x="34" y="126"/>
                                  <a:pt x="0" y="84"/>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 name="Freeform 530"/>
                        <wps:cNvSpPr>
                          <a:spLocks/>
                        </wps:cNvSpPr>
                        <wps:spPr bwMode="auto">
                          <a:xfrm>
                            <a:off x="1618615" y="105410"/>
                            <a:ext cx="297815" cy="139700"/>
                          </a:xfrm>
                          <a:custGeom>
                            <a:avLst/>
                            <a:gdLst>
                              <a:gd name="T0" fmla="*/ 469 w 469"/>
                              <a:gd name="T1" fmla="*/ 0 h 220"/>
                              <a:gd name="T2" fmla="*/ 128 w 469"/>
                              <a:gd name="T3" fmla="*/ 174 h 220"/>
                              <a:gd name="T4" fmla="*/ 0 w 469"/>
                              <a:gd name="T5" fmla="*/ 85 h 220"/>
                            </a:gdLst>
                            <a:ahLst/>
                            <a:cxnLst>
                              <a:cxn ang="0">
                                <a:pos x="T0" y="T1"/>
                              </a:cxn>
                              <a:cxn ang="0">
                                <a:pos x="T2" y="T3"/>
                              </a:cxn>
                              <a:cxn ang="0">
                                <a:pos x="T4" y="T5"/>
                              </a:cxn>
                            </a:cxnLst>
                            <a:rect l="0" t="0" r="r" b="b"/>
                            <a:pathLst>
                              <a:path w="469" h="220">
                                <a:moveTo>
                                  <a:pt x="469" y="0"/>
                                </a:moveTo>
                                <a:cubicBezTo>
                                  <a:pt x="423" y="142"/>
                                  <a:pt x="270" y="220"/>
                                  <a:pt x="128" y="174"/>
                                </a:cubicBezTo>
                                <a:cubicBezTo>
                                  <a:pt x="78" y="157"/>
                                  <a:pt x="33" y="126"/>
                                  <a:pt x="0" y="85"/>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 name="Line 531"/>
                        <wps:cNvCnPr/>
                        <wps:spPr bwMode="auto">
                          <a:xfrm flipV="1">
                            <a:off x="1466215" y="159385"/>
                            <a:ext cx="152400"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33" name="Line 532"/>
                        <wps:cNvCnPr/>
                        <wps:spPr bwMode="auto">
                          <a:xfrm flipV="1">
                            <a:off x="1310005" y="102235"/>
                            <a:ext cx="2540" cy="3657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34" name="Line 533"/>
                        <wps:cNvCnPr/>
                        <wps:spPr bwMode="auto">
                          <a:xfrm>
                            <a:off x="1312545" y="102235"/>
                            <a:ext cx="153670" cy="1111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35" name="Line 534"/>
                        <wps:cNvCnPr/>
                        <wps:spPr bwMode="auto">
                          <a:xfrm>
                            <a:off x="1310005" y="467995"/>
                            <a:ext cx="154305" cy="11049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36" name="Line 535"/>
                        <wps:cNvCnPr/>
                        <wps:spPr bwMode="auto">
                          <a:xfrm flipV="1">
                            <a:off x="1464310" y="524510"/>
                            <a:ext cx="152400"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37" name="Line 536"/>
                        <wps:cNvCnPr/>
                        <wps:spPr bwMode="auto">
                          <a:xfrm flipH="1">
                            <a:off x="1914525" y="105410"/>
                            <a:ext cx="1905" cy="3657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38" name="Line 537"/>
                        <wps:cNvCnPr/>
                        <wps:spPr bwMode="auto">
                          <a:xfrm flipV="1">
                            <a:off x="862330" y="156210"/>
                            <a:ext cx="152400"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39" name="Line 538"/>
                        <wps:cNvCnPr/>
                        <wps:spPr bwMode="auto">
                          <a:xfrm flipV="1">
                            <a:off x="706120" y="99060"/>
                            <a:ext cx="1905" cy="3657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40" name="Line 539"/>
                        <wps:cNvCnPr/>
                        <wps:spPr bwMode="auto">
                          <a:xfrm>
                            <a:off x="708025" y="99060"/>
                            <a:ext cx="154305" cy="1111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41" name="Line 540"/>
                        <wps:cNvCnPr/>
                        <wps:spPr bwMode="auto">
                          <a:xfrm>
                            <a:off x="706120" y="464820"/>
                            <a:ext cx="153670" cy="11049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42" name="Line 541"/>
                        <wps:cNvCnPr/>
                        <wps:spPr bwMode="auto">
                          <a:xfrm flipV="1">
                            <a:off x="859790" y="521335"/>
                            <a:ext cx="153035"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43" name="Line 542"/>
                        <wps:cNvCnPr/>
                        <wps:spPr bwMode="auto">
                          <a:xfrm flipV="1">
                            <a:off x="257810" y="153035"/>
                            <a:ext cx="152400"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44" name="Line 543"/>
                        <wps:cNvCnPr/>
                        <wps:spPr bwMode="auto">
                          <a:xfrm flipV="1">
                            <a:off x="101600" y="95885"/>
                            <a:ext cx="2540" cy="3657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45" name="Line 544"/>
                        <wps:cNvCnPr/>
                        <wps:spPr bwMode="auto">
                          <a:xfrm>
                            <a:off x="104140" y="95885"/>
                            <a:ext cx="153670" cy="1111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46" name="Line 545"/>
                        <wps:cNvCnPr/>
                        <wps:spPr bwMode="auto">
                          <a:xfrm>
                            <a:off x="101600" y="461645"/>
                            <a:ext cx="154305" cy="1111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47" name="Line 546"/>
                        <wps:cNvCnPr/>
                        <wps:spPr bwMode="auto">
                          <a:xfrm flipV="1">
                            <a:off x="255905" y="518160"/>
                            <a:ext cx="152400" cy="5461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48" name="Line 547"/>
                        <wps:cNvCnPr/>
                        <wps:spPr bwMode="auto">
                          <a:xfrm flipV="1">
                            <a:off x="1308735" y="467995"/>
                            <a:ext cx="1270" cy="3651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49" name="Line 548"/>
                        <wps:cNvCnPr/>
                        <wps:spPr bwMode="auto">
                          <a:xfrm>
                            <a:off x="1308735" y="833120"/>
                            <a:ext cx="153670" cy="1111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50" name="Line 549"/>
                        <wps:cNvCnPr/>
                        <wps:spPr bwMode="auto">
                          <a:xfrm flipV="1">
                            <a:off x="1462405" y="890270"/>
                            <a:ext cx="152400"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51" name="Line 550"/>
                        <wps:cNvCnPr/>
                        <wps:spPr bwMode="auto">
                          <a:xfrm flipH="1">
                            <a:off x="1912620" y="471170"/>
                            <a:ext cx="1905" cy="3651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52" name="Line 551"/>
                        <wps:cNvCnPr/>
                        <wps:spPr bwMode="auto">
                          <a:xfrm flipV="1">
                            <a:off x="704215" y="464820"/>
                            <a:ext cx="1905" cy="3651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53" name="Line 552"/>
                        <wps:cNvCnPr/>
                        <wps:spPr bwMode="auto">
                          <a:xfrm>
                            <a:off x="704215" y="829945"/>
                            <a:ext cx="153670" cy="1111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54" name="Line 553"/>
                        <wps:cNvCnPr/>
                        <wps:spPr bwMode="auto">
                          <a:xfrm flipV="1">
                            <a:off x="857885" y="887095"/>
                            <a:ext cx="153035"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55" name="Line 554"/>
                        <wps:cNvCnPr/>
                        <wps:spPr bwMode="auto">
                          <a:xfrm flipV="1">
                            <a:off x="99695" y="461645"/>
                            <a:ext cx="1905" cy="3651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56" name="Line 555"/>
                        <wps:cNvCnPr/>
                        <wps:spPr bwMode="auto">
                          <a:xfrm>
                            <a:off x="99695" y="826770"/>
                            <a:ext cx="154305" cy="1111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57" name="Line 556"/>
                        <wps:cNvCnPr/>
                        <wps:spPr bwMode="auto">
                          <a:xfrm flipV="1">
                            <a:off x="254000" y="883920"/>
                            <a:ext cx="152400"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58" name="Line 557"/>
                        <wps:cNvCnPr/>
                        <wps:spPr bwMode="auto">
                          <a:xfrm flipV="1">
                            <a:off x="1306830" y="833120"/>
                            <a:ext cx="1905" cy="3657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59" name="Line 558"/>
                        <wps:cNvCnPr/>
                        <wps:spPr bwMode="auto">
                          <a:xfrm>
                            <a:off x="1306830" y="1198880"/>
                            <a:ext cx="153670" cy="11049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60" name="Line 559"/>
                        <wps:cNvCnPr/>
                        <wps:spPr bwMode="auto">
                          <a:xfrm flipV="1">
                            <a:off x="1460500" y="1255395"/>
                            <a:ext cx="152400"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61" name="Line 560"/>
                        <wps:cNvCnPr/>
                        <wps:spPr bwMode="auto">
                          <a:xfrm flipH="1">
                            <a:off x="1910715" y="836295"/>
                            <a:ext cx="1905" cy="3657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62" name="Line 561"/>
                        <wps:cNvCnPr/>
                        <wps:spPr bwMode="auto">
                          <a:xfrm flipV="1">
                            <a:off x="702310" y="829945"/>
                            <a:ext cx="1905" cy="3657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63" name="Line 562"/>
                        <wps:cNvCnPr/>
                        <wps:spPr bwMode="auto">
                          <a:xfrm>
                            <a:off x="702310" y="1195705"/>
                            <a:ext cx="153670" cy="11049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64" name="Line 563"/>
                        <wps:cNvCnPr/>
                        <wps:spPr bwMode="auto">
                          <a:xfrm flipV="1">
                            <a:off x="855980" y="1252220"/>
                            <a:ext cx="153035"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65" name="Line 564"/>
                        <wps:cNvCnPr/>
                        <wps:spPr bwMode="auto">
                          <a:xfrm flipV="1">
                            <a:off x="98425" y="826770"/>
                            <a:ext cx="1270" cy="3657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66" name="Line 565"/>
                        <wps:cNvCnPr/>
                        <wps:spPr bwMode="auto">
                          <a:xfrm>
                            <a:off x="98425" y="1192530"/>
                            <a:ext cx="153670" cy="11049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67" name="Line 566"/>
                        <wps:cNvCnPr/>
                        <wps:spPr bwMode="auto">
                          <a:xfrm flipV="1">
                            <a:off x="252095" y="1249045"/>
                            <a:ext cx="152400" cy="539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868" o:spid="_x0000_s1026" editas="canvas" style="width:158.5pt;height:112pt;mso-position-horizontal-relative:char;mso-position-vertical-relative:line" coordsize="20129,1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">
                <v:shape id="_x0000_s1027" type="#_x0000_t75" style="position:absolute;width:20129;height:14224;visibility:visible;mso-wrap-style:square">
                  <v:fill o:detectmouseclick="t"/>
                  <v:path o:connecttype="none"/>
                </v:shape>
                <v:shape id="Freeform 519" o:spid="_x0000_s1028" style="position:absolute;left:4044;top:11957;width:2979;height:1390;visibility:visible;mso-wrap-style:square;v-text-anchor:top" coordsize="469,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am68EA&#10;AADcAAAADwAAAGRycy9kb3ducmV2LnhtbERP3WrCMBS+H/gO4Qy8m+kKDu2MIlrnGCK09QEOyVlb&#10;bE5KE7V7++VisMuP73+1GW0n7jT41rGC11kCglg703Kt4FIdXhYgfEA22DkmBT/kYbOePK0wM+7B&#10;Bd3LUIsYwj5DBU0IfSal1w1Z9DPXE0fu2w0WQ4RDLc2AjxhuO5kmyZu02HJsaLCnXUP6Wt6sgtNN&#10;5/g113i8HNEXZb4/Lz8qpabP4/YdRKAx/Iv/3J9GwSKN8+OZeATk+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9GpuvBAAAA3AAAAA8AAAAAAAAAAAAAAAAAmAIAAGRycy9kb3du&#10;cmV2LnhtbFBLBQYAAAAABAAEAPUAAACGAwAAAAA=&#10;" path="m469,c423,142,270,219,128,173,78,157,33,126,,84e" filled="f" strokecolor="gray">
                  <v:stroke joinstyle="miter"/>
                  <v:path arrowok="t" o:connecttype="custom" o:connectlocs="297815,0;81280,109855;0,53340" o:connectangles="0,0,0"/>
                </v:shape>
                <v:shape id="Freeform 520" o:spid="_x0000_s1029" style="position:absolute;left:10090;top:11988;width:2978;height:1391;visibility:visible;mso-wrap-style:square;v-text-anchor:top" coordsize="469,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oDcMUA&#10;AADcAAAADwAAAGRycy9kb3ducmV2LnhtbESP0WrCQBRE34X+w3ILfdNNAi02ugZp01pECkY/4LJ7&#10;TYLZuyG7avr33ULBx2FmzjDLYrSduNLgW8cK0lkCglg703Kt4Hj4mM5B+IBssHNMCn7IQ7F6mCwx&#10;N+7Ge7pWoRYRwj5HBU0IfS6l1w1Z9DPXE0fv5AaLIcqhlmbAW4TbTmZJ8iItthwXGuzprSF9ri5W&#10;we6iS9w+a9wcN+j3Vfn+/fp5UOrpcVwvQAQawz383/4yCuZZCn9n4h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CgNwxQAAANwAAAAPAAAAAAAAAAAAAAAAAJgCAABkcnMv&#10;ZG93bnJldi54bWxQSwUGAAAAAAQABAD1AAAAigMAAAAA&#10;" path="m469,c422,142,270,219,128,173,77,157,33,126,,84e" filled="f" strokecolor="gray">
                  <v:stroke joinstyle="miter"/>
                  <v:path arrowok="t" o:connecttype="custom" o:connectlocs="297815,0;81280,109855;0,53340" o:connectangles="0,0,0"/>
                </v:shape>
                <v:shape id="Freeform 521" o:spid="_x0000_s1030" style="position:absolute;left:16129;top:12020;width:2978;height:1391;visibility:visible;mso-wrap-style:square;v-text-anchor:top" coordsize="469,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idB8MA&#10;AADcAAAADwAAAGRycy9kb3ducmV2LnhtbESP0WrCQBRE3wv+w3KFvunGQEWjq4jaKlIKRj/gsntN&#10;gtm7Ibtq/Hu3UOjjMDNnmPmys7W4U+srxwpGwwQEsXam4kLB+fQ5mIDwAdlg7ZgUPMnDctF7m2Nm&#10;3IOPdM9DISKEfYYKyhCaTEqvS7Loh64hjt7FtRZDlG0hTYuPCLe1TJNkLC1WHBdKbGhdkr7mN6vg&#10;+6a3ePjQuDvv0B/z7eZn+nVS6r3frWYgAnXhP/zX3hsFkzSF3zPxCM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idB8MAAADcAAAADwAAAAAAAAAAAAAAAACYAgAAZHJzL2Rv&#10;d25yZXYueG1sUEsFBgAAAAAEAAQA9QAAAIgDAAAAAA==&#10;" path="m469,c423,142,270,219,128,173,78,157,33,126,,84e" filled="f" strokecolor="gray">
                  <v:stroke joinstyle="miter"/>
                  <v:path arrowok="t" o:connecttype="custom" o:connectlocs="297815,0;81280,109855;0,53340" o:connectangles="0,0,0"/>
                </v:shape>
                <v:shape id="Freeform 522" o:spid="_x0000_s1031" style="position:absolute;left:4064;top:8299;width:2978;height:1397;visibility:visible;mso-wrap-style:square;v-text-anchor:top" coordsize="46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2x9sUA&#10;AADcAAAADwAAAGRycy9kb3ducmV2LnhtbESPQWvCQBSE74L/YXkFL6KbWpCYuopEix48mOgPeGRf&#10;k9Ds25DdmvTfuwXB4zAz3zDr7WAacafO1ZYVvM8jEMSF1TWXCm7Xr1kMwnlkjY1lUvBHDrab8WiN&#10;ibY9Z3TPfSkChF2CCirv20RKV1Rk0M1tSxy8b9sZ9EF2pdQd9gFuGrmIoqU0WHNYqLCltKLiJ/81&#10;Cko+6GO6PEfTfZbGw2V/ybNVr9Tkbdh9gvA0+Ff42T5pBfHiA/7PhCMgN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bH2xQAAANwAAAAPAAAAAAAAAAAAAAAAAJgCAABkcnMv&#10;ZG93bnJldi54bWxQSwUGAAAAAAQABAD1AAAAigMAAAAA&#10;" path="m469,c423,142,270,220,128,174,78,157,33,126,,85e" filled="f" strokecolor="gray">
                  <v:stroke joinstyle="miter"/>
                  <v:path arrowok="t" o:connecttype="custom" o:connectlocs="297815,0;81280,110490;0,53975" o:connectangles="0,0,0"/>
                </v:shape>
                <v:shape id="Freeform 523" o:spid="_x0000_s1032" style="position:absolute;left:10109;top:8331;width:2978;height:1397;visibility:visible;mso-wrap-style:square;v-text-anchor:top" coordsize="46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QpgsUA&#10;AADcAAAADwAAAGRycy9kb3ducmV2LnhtbESPQWvCQBSE74L/YXkFL6KbSpGYuopEix48mOgPeGRf&#10;k9Ds25DdmvTfuwXB4zAz3zDr7WAacafO1ZYVvM8jEMSF1TWXCm7Xr1kMwnlkjY1lUvBHDrab8WiN&#10;ibY9Z3TPfSkChF2CCirv20RKV1Rk0M1tSxy8b9sZ9EF2pdQd9gFuGrmIoqU0WHNYqLCltKLiJ/81&#10;Cko+6GO6PEfTfZbGw2V/ybNVr9Tkbdh9gvA0+Ff42T5pBfHiA/7PhCMgN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FCmCxQAAANwAAAAPAAAAAAAAAAAAAAAAAJgCAABkcnMv&#10;ZG93bnJldi54bWxQSwUGAAAAAAQABAD1AAAAigMAAAAA&#10;" path="m469,c422,142,270,220,128,174,77,157,33,126,,85e" filled="f" strokecolor="gray">
                  <v:stroke joinstyle="miter"/>
                  <v:path arrowok="t" o:connecttype="custom" o:connectlocs="297815,0;81280,110490;0,53975" o:connectangles="0,0,0"/>
                </v:shape>
                <v:shape id="Freeform 524" o:spid="_x0000_s1033" style="position:absolute;left:16148;top:8362;width:2978;height:1397;visibility:visible;mso-wrap-style:square;v-text-anchor:top" coordsize="46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iMGcUA&#10;AADcAAAADwAAAGRycy9kb3ducmV2LnhtbESPQWvCQBSE74L/YXkFL6KbCpWYuopEix48mOgPeGRf&#10;k9Ds25DdmvTfuwXB4zAz3zDr7WAacafO1ZYVvM8jEMSF1TWXCm7Xr1kMwnlkjY1lUvBHDrab8WiN&#10;ibY9Z3TPfSkChF2CCirv20RKV1Rk0M1tSxy8b9sZ9EF2pdQd9gFuGrmIoqU0WHNYqLCltKLiJ/81&#10;Cko+6GO6PEfTfZbGw2V/ybNVr9Tkbdh9gvA0+Ff42T5pBfHiA/7PhCMgN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WIwZxQAAANwAAAAPAAAAAAAAAAAAAAAAAJgCAABkcnMv&#10;ZG93bnJldi54bWxQSwUGAAAAAAQABAD1AAAAigMAAAAA&#10;" path="m469,c423,142,270,220,128,174,78,157,33,126,,85e" filled="f" strokecolor="gray">
                  <v:stroke joinstyle="miter"/>
                  <v:path arrowok="t" o:connecttype="custom" o:connectlocs="297815,0;81280,110490;0,53975" o:connectangles="0,0,0"/>
                </v:shape>
                <v:shape id="Freeform 525" o:spid="_x0000_s1034" style="position:absolute;left:4083;top:4648;width:2978;height:1397;visibility:visible;mso-wrap-style:square;v-text-anchor:top" coordsize="46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oSbsUA&#10;AADcAAAADwAAAGRycy9kb3ducmV2LnhtbESPQWvCQBSE7wX/w/KEXkqz0UOIqatItLQHDybtD3hk&#10;n0kw+zZkV5P++64geBxm5htmvZ1MJ240uNaygkUUgyCurG65VvD78/megnAeWWNnmRT8kYPtZvay&#10;xkzbkQu6lb4WAcIuQwWN930mpasaMugi2xMH72wHgz7IoZZ6wDHATSeXcZxIgy2HhQZ7yhuqLuXV&#10;KKj5oL/y5Bi/7Ys8nU77U1msRqVe59PuA4SnyT/Dj/a3VpAuE7ifCUdAb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ihJuxQAAANwAAAAPAAAAAAAAAAAAAAAAAJgCAABkcnMv&#10;ZG93bnJldi54bWxQSwUGAAAAAAQABAD1AAAAigMAAAAA&#10;" path="m469,c423,142,270,220,128,173,78,157,33,126,,84e" filled="f" strokecolor="gray">
                  <v:stroke joinstyle="miter"/>
                  <v:path arrowok="t" o:connecttype="custom" o:connectlocs="297815,0;81280,109855;0,53340" o:connectangles="0,0,0"/>
                </v:shape>
                <v:shape id="Freeform 526" o:spid="_x0000_s1035" style="position:absolute;left:4102;top:990;width:2978;height:1397;visibility:visible;mso-wrap-style:square;v-text-anchor:top" coordsize="46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a39cUA&#10;AADcAAAADwAAAGRycy9kb3ducmV2LnhtbESPQWvCQBSE74L/YXkFL6KbetCYuopEiz14MNEf8Mi+&#10;JqHZtyG7Nem/dwuCx2FmvmE2u8E04k6dqy0reJ9HIIgLq2suFdyun7MYhPPIGhvLpOCPHOy249EG&#10;E217zuie+1IECLsEFVTet4mUrqjIoJvbljh437Yz6IPsSqk77APcNHIRRUtpsOawUGFLaUXFT/5r&#10;FJR81Kd0eY6mhyyNh8vhkmfrXqnJ27D/AOFp8K/ws/2lFcSLFfyfCUdAb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xrf1xQAAANwAAAAPAAAAAAAAAAAAAAAAAJgCAABkcnMv&#10;ZG93bnJldi54bWxQSwUGAAAAAAQABAD1AAAAigMAAAAA&#10;" path="m469,c423,143,270,220,128,174,78,157,33,126,,85e" filled="f" strokecolor="gray">
                  <v:stroke joinstyle="miter"/>
                  <v:path arrowok="t" o:connecttype="custom" o:connectlocs="297815,0;81280,110490;0,53975" o:connectangles="0,0,0"/>
                </v:shape>
                <v:shape id="Freeform 527" o:spid="_x0000_s1036" style="position:absolute;left:10128;top:4679;width:2972;height:1397;visibility:visible;mso-wrap-style:square;v-text-anchor:top" coordsize="468,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WNYsMA&#10;AADcAAAADwAAAGRycy9kb3ducmV2LnhtbERPu27CMBTdkfoP1q3UBRWnDBBSDEKtKpWlEq/9Kr7E&#10;gfg6xK6T9uvroRLj0Xkv14NtRKTO144VvEwyEMSl0zVXCo6Hj+cchA/IGhvHpOCHPKxXD6MlFtr1&#10;vKO4D5VIIewLVGBCaAspfWnIop+4ljhxZ9dZDAl2ldQd9incNnKaZTNpsebUYLClN0Pldf9tFZxO&#10;rn032XY+vtzipf9axMOvjko9PQ6bVxCBhnAX/7s/tYJ8mtamM+kI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WNYsMAAADcAAAADwAAAAAAAAAAAAAAAACYAgAAZHJzL2Rv&#10;d25yZXYueG1sUEsFBgAAAAAEAAQA9QAAAIgDAAAAAA==&#10;" path="m468,c422,142,270,220,128,173,77,157,33,126,,84e" filled="f" strokecolor="gray">
                  <v:stroke joinstyle="miter"/>
                  <v:path arrowok="t" o:connecttype="custom" o:connectlocs="297180,0;81280,109855;0,53340" o:connectangles="0,0,0"/>
                </v:shape>
                <v:shape id="Freeform 528" o:spid="_x0000_s1037" style="position:absolute;left:10147;top:1022;width:2978;height:1397;visibility:visible;mso-wrap-style:square;v-text-anchor:top" coordsize="46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WGHMQA&#10;AADcAAAADwAAAGRycy9kb3ducmV2LnhtbESPQYvCMBSE78L+h/AW9iKargep1ShLdVkPHmz1Bzya&#10;Z1tsXkoTbfffG0HwOMzMN8xqM5hG3KlztWUF39MIBHFhdc2lgvPpdxKDcB5ZY2OZFPyTg836Y7TC&#10;RNueM7rnvhQBwi5BBZX3bSKlKyoy6Ka2JQ7exXYGfZBdKXWHfYCbRs6iaC4N1hwWKmwprai45jej&#10;oOSd/kvnh2i8zdJ4OG6Pebbolfr6HH6WIDwN/h1+tfdaQTxbwPNMO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VhhzEAAAA3AAAAA8AAAAAAAAAAAAAAAAAmAIAAGRycy9k&#10;b3ducmV2LnhtbFBLBQYAAAAABAAEAPUAAACJAwAAAAA=&#10;" path="m469,c422,143,270,220,128,174,77,157,33,126,,85e" filled="f" strokecolor="gray">
                  <v:stroke joinstyle="miter"/>
                  <v:path arrowok="t" o:connecttype="custom" o:connectlocs="297815,0;81280,110490;0,53975" o:connectangles="0,0,0"/>
                </v:shape>
                <v:shape id="Freeform 529" o:spid="_x0000_s1038" style="position:absolute;left:16167;top:4711;width:2978;height:1391;visibility:visible;mso-wrap-style:square;v-text-anchor:top" coordsize="469,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8wNsAA&#10;AADcAAAADwAAAGRycy9kb3ducmV2LnhtbERPzYrCMBC+C75DGGFvmuqyotUo4rqriAhWH2BIxrbY&#10;TEoTtfv2m4Pg8eP7ny9bW4kHNb50rGA4SEAQa2dKzhVczj/9CQgfkA1WjknBH3lYLrqdOabGPflE&#10;jyzkIoawT1FBEUKdSul1QRb9wNXEkbu6xmKIsMmlafAZw20lR0kylhZLjg0F1rQuSN+yu1VwuOsN&#10;7r80bi9b9Kds832c/p6V+ui1qxmIQG14i1/unVEw+Yzz45l4BOTi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p8wNsAAAADcAAAADwAAAAAAAAAAAAAAAACYAgAAZHJzL2Rvd25y&#10;ZXYueG1sUEsFBgAAAAAEAAQA9QAAAIUDAAAAAA==&#10;" path="m469,c423,142,270,219,128,173,78,157,34,126,,84e" filled="f" strokecolor="gray">
                  <v:stroke joinstyle="miter"/>
                  <v:path arrowok="t" o:connecttype="custom" o:connectlocs="297815,0;81280,109855;0,53340" o:connectangles="0,0,0"/>
                </v:shape>
                <v:shape id="Freeform 530" o:spid="_x0000_s1039" style="position:absolute;left:16186;top:1054;width:2978;height:1397;visibility:visible;mso-wrap-style:square;v-text-anchor:top" coordsize="469,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ocx8UA&#10;AADcAAAADwAAAGRycy9kb3ducmV2LnhtbESPQWvCQBSE7wX/w/IKXopuVJCYuorEij14MNEf8Mi+&#10;JqHZtyG7NfHfu0LB4zAz3zDr7WAacaPO1ZYVzKYRCOLC6ppLBdfLYRKDcB5ZY2OZFNzJwXYzeltj&#10;om3PGd1yX4oAYZeggsr7NpHSFRUZdFPbEgfvx3YGfZBdKXWHfYCbRs6jaCkN1hwWKmwpraj4zf+M&#10;gpK/9DFdnqKPfZbGw3l/zrNVr9T4fdh9gvA0+Ff4v/2tFcSLGTzPhCMgN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uhzHxQAAANwAAAAPAAAAAAAAAAAAAAAAAJgCAABkcnMv&#10;ZG93bnJldi54bWxQSwUGAAAAAAQABAD1AAAAigMAAAAA&#10;" path="m469,c423,142,270,220,128,174,78,157,33,126,,85e" filled="f" strokecolor="gray">
                  <v:stroke joinstyle="miter"/>
                  <v:path arrowok="t" o:connecttype="custom" o:connectlocs="297815,0;81280,110490;0,53975" o:connectangles="0,0,0"/>
                </v:shape>
                <v:line id="Line 531" o:spid="_x0000_s1040" style="position:absolute;flip:y;visibility:visible;mso-wrap-style:square" from="14662,1593" to="16186,2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m8QAAADcAAAADwAAAGRycy9kb3ducmV2LnhtbESPQWvCQBSE74X+h+UJ3uomSktIXUUK&#10;pbWeqj30+Mi+ZqPZt2F3m8R/7wqCx2FmvmGW69G2oicfGscK8lkGgrhyuuFawc/h/akAESKyxtYx&#10;KThTgPXq8WGJpXYDf1O/j7VIEA4lKjAxdqWUoTJkMcxcR5y8P+ctxiR9LbXHIcFtK+dZ9iItNpwW&#10;DHb0Zqg67f+tAtx95JaOfXHOv05x2PrObH6flZpOxs0riEhjvIdv7U+toFjM4XomHQG5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7mbxAAAANwAAAAPAAAAAAAAAAAA&#10;AAAAAKECAABkcnMvZG93bnJldi54bWxQSwUGAAAAAAQABAD5AAAAkgMAAAAA&#10;" strokecolor="gray">
                  <v:stroke joinstyle="miter"/>
                </v:line>
                <v:line id="Line 532" o:spid="_x0000_s1041" style="position:absolute;flip:y;visibility:visible;mso-wrap-style:square" from="13100,1022" to="13125,4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lFkcUAAADcAAAADwAAAGRycy9kb3ducmV2LnhtbESPQWvCQBSE7wX/w/IEL0U3VSohuooI&#10;QqG1YBTPj+wzWc2+Ddk1pv++Wyh4HGbmG2a57m0tOmq9cazgbZKAIC6cNlwqOB134xSED8gaa8ek&#10;4Ic8rFeDlyVm2j34QF0eShEh7DNUUIXQZFL6oiKLfuIa4uhdXGsxRNmWUrf4iHBby2mSzKVFw3Gh&#10;woa2FRW3/G4VfL3b7nu3v76az7S573OTnP38pNRo2G8WIAL14Rn+b39oBelsBn9n4hG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XlFkcUAAADcAAAADwAAAAAAAAAA&#10;AAAAAAChAgAAZHJzL2Rvd25yZXYueG1sUEsFBgAAAAAEAAQA+QAAAJMDAAAAAA==&#10;" strokecolor="#275966">
                  <v:stroke joinstyle="miter"/>
                </v:line>
                <v:line id="Line 533" o:spid="_x0000_s1042" style="position:absolute;visibility:visible;mso-wrap-style:square" from="13125,1022" to="14662,2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86kcUAAADcAAAADwAAAGRycy9kb3ducmV2LnhtbESPX2vCMBTF3wd+h3AF32aqjq12pkUE&#10;wQcH003w8dLctcXmpiTR1n36ZTDY4+H8+XFWxWBacSPnG8sKZtMEBHFpdcOVgs+P7WMKwgdkja1l&#10;UnAnD0U+elhhpm3PB7odQyXiCPsMFdQhdJmUvqzJoJ/ajjh6X9YZDFG6SmqHfRw3rZwnybM02HAk&#10;1NjRpqbycryaCDmk+/eXXsrz8u1748P81Dk8KTUZD+tXEIGG8B/+a++0gnTxBL9n4hGQ+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a86kcUAAADcAAAADwAAAAAAAAAA&#10;AAAAAAChAgAAZHJzL2Rvd25yZXYueG1sUEsFBgAAAAAEAAQA+QAAAJMDAAAAAA==&#10;" strokecolor="gray">
                  <v:stroke joinstyle="miter"/>
                </v:line>
                <v:line id="Line 534" o:spid="_x0000_s1043" style="position:absolute;visibility:visible;mso-wrap-style:square" from="13100,4679" to="14643,5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OfCsUAAADcAAAADwAAAGRycy9kb3ducmV2LnhtbESPX2vCMBTF3wd+h3AF32aqsq12pkUE&#10;wQcH003w8dLctcXmpiTR1n36ZTDY4+H8+XFWxWBacSPnG8sKZtMEBHFpdcOVgs+P7WMKwgdkja1l&#10;UnAnD0U+elhhpm3PB7odQyXiCPsMFdQhdJmUvqzJoJ/ajjh6X9YZDFG6SmqHfRw3rZwnybM02HAk&#10;1NjRpqbycryaCDmk+/eXXsrz8u1748P81Dk8KTUZD+tXEIGG8B/+a++0gnTxBL9n4hGQ+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uOfCsUAAADcAAAADwAAAAAAAAAA&#10;AAAAAAChAgAAZHJzL2Rvd25yZXYueG1sUEsFBgAAAAAEAAQA+QAAAJMDAAAAAA==&#10;" strokecolor="gray">
                  <v:stroke joinstyle="miter"/>
                </v:line>
                <v:line id="Line 535" o:spid="_x0000_s1044" style="position:absolute;flip:y;visibility:visible;mso-wrap-style:square" from="14643,5245" to="16167,5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mMQAAADcAAAADwAAAGRycy9kb3ducmV2LnhtbESPQWvCQBSE74X+h+UJvdVNLEpIXUUK&#10;0lZP1R56fGRfs9Hs27C7TeK/dwWhx2FmvmGW69G2oicfGscK8mkGgrhyuuFawfdx+1yACBFZY+uY&#10;FFwowHr1+LDEUruBv6g/xFokCIcSFZgYu1LKUBmyGKauI07er/MWY5K+ltrjkOC2lbMsW0iLDacF&#10;gx29GarOhz+rAPfvuaVTX1zy3TkOn74zm5+5Uk+TcfMKItIY/8P39odWULws4HYmHQG5u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1L+YxAAAANwAAAAPAAAAAAAAAAAA&#10;AAAAAKECAABkcnMvZG93bnJldi54bWxQSwUGAAAAAAQABAD5AAAAkgMAAAAA&#10;" strokecolor="gray">
                  <v:stroke joinstyle="miter"/>
                </v:line>
                <v:line id="Line 536" o:spid="_x0000_s1045" style="position:absolute;flip:x;visibility:visible;mso-wrap-style:square" from="19145,1054" to="19164,4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JDksUAAADcAAAADwAAAGRycy9kb3ducmV2LnhtbESPQWvCQBSE74X+h+UJXkQ3tVRDdJVS&#10;EApVoal4fmSfyWr2bciuMf33bkHocZiZb5jlure16Kj1xrGCl0kCgrhw2nCp4PCzGacgfEDWWDsm&#10;Bb/kYb16flpipt2Nv6nLQykihH2GCqoQmkxKX1Rk0U9cQxy9k2sthijbUuoWbxFuazlNkpm0aDgu&#10;VNjQR0XFJb9aBds32+03u/PIfKXNdZeb5OhnB6WGg/59ASJQH/7Dj/anVpC+zuHvTD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kJDksUAAADcAAAADwAAAAAAAAAA&#10;AAAAAAChAgAAZHJzL2Rvd25yZXYueG1sUEsFBgAAAAAEAAQA+QAAAJMDAAAAAA==&#10;" strokecolor="#275966">
                  <v:stroke joinstyle="miter"/>
                </v:line>
                <v:line id="Line 537" o:spid="_x0000_s1046" style="position:absolute;flip:y;visibility:visible;mso-wrap-style:square" from="8623,1562" to="10147,2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geOccEAAADcAAAADwAAAGRycy9kb3ducmV2LnhtbERPz2vCMBS+D/wfwhvsNtNOHKUzighD&#10;N09TDx4fzVvT2byUJLb1v18OgseP7/diNdpW9ORD41hBPs1AEFdON1wrOB0/XwsQISJrbB2TghsF&#10;WC0nTwsstRv4h/pDrEUK4VCiAhNjV0oZKkMWw9R1xIn7dd5iTNDXUnscUrht5VuWvUuLDacGgx1t&#10;DFWXw9UqwP02t/TXF7f8+xKHL9+Z9Xmu1MvzuP4AEWmMD/HdvdMKillam86kIyC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B45xwQAAANwAAAAPAAAAAAAAAAAAAAAA&#10;AKECAABkcnMvZG93bnJldi54bWxQSwUGAAAAAAQABAD5AAAAjwMAAAAA&#10;" strokecolor="gray">
                  <v:stroke joinstyle="miter"/>
                </v:line>
                <v:line id="Line 538" o:spid="_x0000_s1047" style="position:absolute;flip:y;visibility:visible;mso-wrap-style:square" from="7061,990" to="7080,4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Fye8UAAADcAAAADwAAAGRycy9kb3ducmV2LnhtbESPQWvCQBSE74X+h+UJXkQ3tVRidJVS&#10;EApVoal4fmSfyWr2bciuMf33bkHocZiZb5jlure16Kj1xrGCl0kCgrhw2nCp4PCzGacgfEDWWDsm&#10;Bb/kYb16flpipt2Nv6nLQykihH2GCqoQmkxKX1Rk0U9cQxy9k2sthijbUuoWbxFuazlNkpm0aDgu&#10;VNjQR0XFJb9aBds32+03u/PIfKXNdZeb5OhnB6WGg/59ASJQH/7Dj/anVpC+zuHvTD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JFye8UAAADcAAAADwAAAAAAAAAA&#10;AAAAAAChAgAAZHJzL2Rvd25yZXYueG1sUEsFBgAAAAAEAAQA+QAAAJMDAAAAAA==&#10;" strokecolor="#275966">
                  <v:stroke joinstyle="miter"/>
                </v:line>
                <v:line id="Line 539" o:spid="_x0000_s1048" style="position:absolute;visibility:visible;mso-wrap-style:square" from="7080,990" to="8623,2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JP78EAAADcAAAADwAAAGRycy9kb3ducmV2LnhtbERPS2vCQBC+F/wPywi91Y1SbJq6ighC&#10;Dy34hB6H7DQJZmfD7tak/fXOQejx43svVoNr1ZVCbDwbmE4yUMSltw1XBk7H7VMOKiZki61nMvBL&#10;EVbL0cMCC+t73tP1kColIRwLNFCn1BVax7Imh3HiO2Lhvn1wmASGStuAvYS7Vs+ybK4dNiwNNXa0&#10;qam8HH6clOzzj91Lr/XX6+ffJqbZuQt4NuZxPKzfQCUa0r/47n63BvJnmS9n5Ajo5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kk/vwQAAANwAAAAPAAAAAAAAAAAAAAAA&#10;AKECAABkcnMvZG93bnJldi54bWxQSwUGAAAAAAQABAD5AAAAjwMAAAAA&#10;" strokecolor="gray">
                  <v:stroke joinstyle="miter"/>
                </v:line>
                <v:line id="Line 540" o:spid="_x0000_s1049" style="position:absolute;visibility:visible;mso-wrap-style:square" from="7061,4648" to="8597,5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7qdMQAAADcAAAADwAAAGRycy9kb3ducmV2LnhtbESPX2vCMBTF3wd+h3AF32ZaEddVUxFB&#10;8MHBdBN8vDR3bVlzU5Jo6z69GQz2eDh/fpzVejCtuJHzjWUF6TQBQVxa3XCl4PNj95yB8AFZY2uZ&#10;FNzJw7oYPa0w17bnI91OoRJxhH2OCuoQulxKX9Zk0E9tRxy9L+sMhihdJbXDPo6bVs6SZCENNhwJ&#10;NXa0ran8Pl1NhByzw/tLL+Xl9e1n68Ps3Dk8KzUZD5sliEBD+A//tfdaQTZP4fdMPAKy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3up0xAAAANwAAAAPAAAAAAAAAAAA&#10;AAAAAKECAABkcnMvZG93bnJldi54bWxQSwUGAAAAAAQABAD5AAAAkgMAAAAA&#10;" strokecolor="gray">
                  <v:stroke joinstyle="miter"/>
                </v:line>
                <v:line id="Line 541" o:spid="_x0000_s1050" style="position:absolute;flip:y;visibility:visible;mso-wrap-style:square" from="8597,5213" to="10128,5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K5sQAAADcAAAADwAAAGRycy9kb3ducmV2LnhtbESPQWvCQBSE74X+h+UJ3uomYktIXUUK&#10;pbWeqj30+Mi+ZqPZt2F3m8R/7wqCx2FmvmGW69G2oicfGscK8lkGgrhyuuFawc/h/akAESKyxtYx&#10;KThTgPXq8WGJpXYDf1O/j7VIEA4lKjAxdqWUoTJkMcxcR5y8P+ctxiR9LbXHIcFtK+dZ9iItNpwW&#10;DHb0Zqg67f+tAtx95JaOfXHOv05x2PrObH6flZpOxs0riEhjvIdv7U+toFjM4XomHQG5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6crmxAAAANwAAAAPAAAAAAAAAAAA&#10;AAAAAKECAABkcnMvZG93bnJldi54bWxQSwUGAAAAAAQABAD5AAAAkgMAAAAA&#10;" strokecolor="gray">
                  <v:stroke joinstyle="miter"/>
                </v:line>
                <v:line id="Line 542" o:spid="_x0000_s1051" style="position:absolute;flip:y;visibility:visible;mso-wrap-style:square" from="2578,1530" to="4102,2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VvfcUAAADcAAAADwAAAGRycy9kb3ducmV2LnhtbESPQWvCQBSE74X+h+UJ3uomtS0huooU&#10;Slt70nrw+Mg+s9Hs27C7TeK/7wqFHoeZ+YZZrkfbip58aBwryGcZCOLK6YZrBYfvt4cCRIjIGlvH&#10;pOBKAdar+7slltoNvKN+H2uRIBxKVGBi7EopQ2XIYpi5jjh5J+ctxiR9LbXHIcFtKx+z7EVabDgt&#10;GOzo1VB12f9YBfj1nls698U1317i8Ok7szk+KzWdjJsFiEhj/A//tT+0guJpDrcz6Qj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KVvfcUAAADcAAAADwAAAAAAAAAA&#10;AAAAAAChAgAAZHJzL2Rvd25yZXYueG1sUEsFBgAAAAAEAAQA+QAAAJMDAAAAAA==&#10;" strokecolor="gray">
                  <v:stroke joinstyle="miter"/>
                </v:line>
                <v:line id="Line 543" o:spid="_x0000_s1052" style="position:absolute;flip:y;visibility:visible;mso-wrap-style:square" from="1016,958" to="1041,4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aumMUAAADcAAAADwAAAGRycy9kb3ducmV2LnhtbESPQWvCQBSE7wX/w/IEL0U3FSshuooI&#10;QqG1YBTPj+wzWc2+Ddk1pv++Wyh4HGbmG2a57m0tOmq9cazgbZKAIC6cNlwqOB134xSED8gaa8ek&#10;4Ic8rFeDlyVm2j34QF0eShEh7DNUUIXQZFL6oiKLfuIa4uhdXGsxRNmWUrf4iHBby2mSzKVFw3Gh&#10;woa2FRW3/G4VfL3b7nu3v76az7S573OTnP38pNRo2G8WIAL14Rn+b39oBelsBn9n4hG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paumMUAAADcAAAADwAAAAAAAAAA&#10;AAAAAAChAgAAZHJzL2Rvd25yZXYueG1sUEsFBgAAAAAEAAQA+QAAAJMDAAAAAA==&#10;" strokecolor="#275966">
                  <v:stroke joinstyle="miter"/>
                </v:line>
                <v:line id="Line 544" o:spid="_x0000_s1053" style="position:absolute;visibility:visible;mso-wrap-style:square" from="1041,958" to="2578,2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Xsd8UAAADcAAAADwAAAGRycy9kb3ducmV2LnhtbESPX2vCMBTF3wd+h3AF32aquK12pkUE&#10;wQcH003w8dLctcXmpiTR1n36ZTDY4+H8+XFWxWBacSPnG8sKZtMEBHFpdcOVgs+P7WMKwgdkja1l&#10;UnAnD0U+elhhpm3PB7odQyXiCPsMFdQhdJmUvqzJoJ/ajjh6X9YZDFG6SmqHfRw3rZwnybM02HAk&#10;1NjRpqbycryaCDmk+/eXXsrz8u1748P81Dk8KTUZD+tXEIGG8B/+a++0gnTxBL9n4hGQ+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uXsd8UAAADcAAAADwAAAAAAAAAA&#10;AAAAAAChAgAAZHJzL2Rvd25yZXYueG1sUEsFBgAAAAAEAAQA+QAAAJMDAAAAAA==&#10;" strokecolor="gray">
                  <v:stroke joinstyle="miter"/>
                </v:line>
                <v:line id="Line 545" o:spid="_x0000_s1054" style="position:absolute;visibility:visible;mso-wrap-style:square" from="1016,4616" to="2559,5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dyAMMAAADcAAAADwAAAGRycy9kb3ducmV2LnhtbESPX2vCMBTF3wW/Q7iCb5oqol01iggD&#10;HxSmTvDx0ty1Zc1NSTLb7dObgeDj4fz5cVabztTiTs5XlhVMxgkI4tzqigsFn5f3UQrCB2SNtWVS&#10;8EseNut+b4WZti2f6H4OhYgj7DNUUIbQZFL6vCSDfmwb4uh9WWcwROkKqR22cdzUcpokc2mw4kgo&#10;saFdSfn3+cdEyCk9fCxaKW9vx7+dD9Nr4/Cq1HDQbZcgAnXhFX6291pBOpvD/5l4BOT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o3cgDDAAAA3AAAAA8AAAAAAAAAAAAA&#10;AAAAoQIAAGRycy9kb3ducmV2LnhtbFBLBQYAAAAABAAEAPkAAACRAwAAAAA=&#10;" strokecolor="gray">
                  <v:stroke joinstyle="miter"/>
                </v:line>
                <v:line id="Line 546" o:spid="_x0000_s1055" style="position:absolute;flip:y;visibility:visible;mso-wrap-style:square" from="2559,5181" to="4083,5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5pfsUAAADcAAAADwAAAGRycy9kb3ducmV2LnhtbESPQWvCQBSE74X+h+UJ3uomxbYhuooU&#10;Slt70nrw+Mg+s9Hs27C7TeK/7wqFHoeZ+YZZrkfbip58aBwryGcZCOLK6YZrBYfvt4cCRIjIGlvH&#10;pOBKAdar+7slltoNvKN+H2uRIBxKVGBi7EopQ2XIYpi5jjh5J+ctxiR9LbXHIcFtKx+z7FlabDgt&#10;GOzo1VB12f9YBfj1nls698U1317i8Ok7szk+KTWdjJsFiEhj/A//tT+0gmL+Arcz6Qj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55pfsUAAADcAAAADwAAAAAAAAAA&#10;AAAAAAChAgAAZHJzL2Rvd25yZXYueG1sUEsFBgAAAAAEAAQA+QAAAJMDAAAAAA==&#10;" strokecolor="gray">
                  <v:stroke joinstyle="miter"/>
                </v:line>
                <v:line id="Line 547" o:spid="_x0000_s1056" style="position:absolute;flip:y;visibility:visible;mso-wrap-style:square" from="13087,4679" to="13100,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kncIAAADcAAAADwAAAGRycy9kb3ducmV2LnhtbERPXWvCMBR9F/wP4Qq+iKYbWynVKDIQ&#10;Bs6BVXy+NNc22tyUJtbu3y8Pgz0ezvdqM9hG9NR541jByyIBQVw6bbhScD7t5hkIH5A1No5JwQ95&#10;2KzHoxXm2j35SH0RKhFD2OeooA6hzaX0ZU0W/cK1xJG7us5iiLCrpO7wGcNtI1+TJJUWDceGGlv6&#10;qKm8Fw+r4Ovd9t+7w21m9ln7OBQmufj0rNR0MmyXIAIN4V/85/7UCrK3uDaeiUdA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ukncIAAADcAAAADwAAAAAAAAAAAAAA&#10;AAChAgAAZHJzL2Rvd25yZXYueG1sUEsFBgAAAAAEAAQA+QAAAJADAAAAAA==&#10;" strokecolor="#275966">
                  <v:stroke joinstyle="miter"/>
                </v:line>
                <v:line id="Line 548" o:spid="_x0000_s1057" style="position:absolute;visibility:visible;mso-wrap-style:square" from="13087,8331" to="14624,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jmcsQAAADcAAAADwAAAGRycy9kb3ducmV2LnhtbESPX2vCMBTF3wd+h3AF32Y6EVdrUxFB&#10;8MHBdBP2eGmubVlzU5Jo6z69GQz2eDh/fpx8PZhW3Mj5xrKCl2kCgri0uuFKwefH7jkF4QOyxtYy&#10;KbiTh3Uxesox07bnI91OoRJxhH2GCuoQukxKX9Zk0E9tRxy9i3UGQ5SuktphH8dNK2dJspAGG46E&#10;Gjva1lR+n64mQo7p4f21l/Jr+faz9WF27hyelZqMh80KRKAh/If/2nutIJ0v4fdMPAKy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qOZyxAAAANwAAAAPAAAAAAAAAAAA&#10;AAAAAKECAABkcnMvZG93bnJldi54bWxQSwUGAAAAAAQABAD5AAAAkgMAAAAA&#10;" strokecolor="gray">
                  <v:stroke joinstyle="miter"/>
                </v:line>
                <v:line id="Line 549" o:spid="_x0000_s1058" style="position:absolute;flip:y;visibility:visible;mso-wrap-style:square" from="14624,8902" to="16148,9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5n18AAAADcAAAADwAAAGRycy9kb3ducmV2LnhtbERPz2vCMBS+C/4P4QneNO3AUTqjyEDc&#10;9KTusOOjeWs6m5eSZG39781h4PHj+73ejrYVPfnQOFaQLzMQxJXTDdcKvq77RQEiRGSNrWNScKcA&#10;2810ssZSu4HP1F9iLVIIhxIVmBi7UspQGbIYlq4jTtyP8xZjgr6W2uOQwm0rX7LsVVpsODUY7Ojd&#10;UHW7/FkFeDrkln774p4fb3H49J3Zfa+Ums/G3RuISGN8iv/dH1pBsUrz05l0BOTm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GuZ9fAAAAA3AAAAA8AAAAAAAAAAAAAAAAA&#10;oQIAAGRycy9kb3ducmV2LnhtbFBLBQYAAAAABAAEAPkAAACOAwAAAAA=&#10;" strokecolor="gray">
                  <v:stroke joinstyle="miter"/>
                </v:line>
                <v:line id="Line 550" o:spid="_x0000_s1059" style="position:absolute;flip:x;visibility:visible;mso-wrap-style:square" from="19126,4711" to="19145,8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ib3cQAAADcAAAADwAAAGRycy9kb3ducmV2LnhtbESPQWvCQBSE7wX/w/IEL0U3CkqIriKC&#10;UGgVGsXzI/tMVrNvQ3aN6b/vFoQeh5n5hllteluLjlpvHCuYThIQxIXThksF59N+nILwAVlj7ZgU&#10;/JCHzXrwtsJMuyd/U5eHUkQI+wwVVCE0mZS+qMiin7iGOHpX11oMUbal1C0+I9zWcpYkC2nRcFyo&#10;sKFdRcU9f1gFX3PbHfeH27v5TJvHITfJxS/OSo2G/XYJIlAf/sOv9odWkM6n8HcmHg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OJvdxAAAANwAAAAPAAAAAAAAAAAA&#10;AAAAAKECAABkcnMvZG93bnJldi54bWxQSwUGAAAAAAQABAD5AAAAkgMAAAAA&#10;" strokecolor="#275966">
                  <v:stroke joinstyle="miter"/>
                </v:line>
                <v:line id="Line 551" o:spid="_x0000_s1060" style="position:absolute;flip:y;visibility:visible;mso-wrap-style:square" from="7042,4648" to="7061,8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FqsQAAADcAAAADwAAAGRycy9kb3ducmV2LnhtbESPQWvCQBSE7wX/w/IEL0U3FZQQXUUE&#10;oWAVGsXzI/tMVrNvQ3aN6b/vFoQeh5n5hlmue1uLjlpvHCv4mCQgiAunDZcKzqfdOAXhA7LG2jEp&#10;+CEP69XgbYmZdk/+pi4PpYgQ9hkqqEJoMil9UZFFP3ENcfSurrUYomxLqVt8Rrit5TRJ5tKi4bhQ&#10;YUPbiop7/rAKvma2O+4Ot3ezT5vHITfJxc/PSo2G/WYBIlAf/sOv9qdWkM6m8HcmHg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6gWqxAAAANwAAAAPAAAAAAAAAAAA&#10;AAAAAKECAABkcnMvZG93bnJldi54bWxQSwUGAAAAAAQABAD5AAAAkgMAAAAA&#10;" strokecolor="#275966">
                  <v:stroke joinstyle="miter"/>
                </v:line>
                <v:line id="Line 552" o:spid="_x0000_s1061" style="position:absolute;visibility:visible;mso-wrap-style:square" from="7042,8299" to="8578,9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HRcUAAADcAAAADwAAAGRycy9kb3ducmV2LnhtbESPX2vCMBTF3wd+h3AF32aqsq12pkUE&#10;wQcH003w8dLctcXmpiTR1n36ZTDY4+H8+XFWxWBacSPnG8sKZtMEBHFpdcOVgs+P7WMKwgdkja1l&#10;UnAnD0U+elhhpm3PB7odQyXiCPsMFdQhdJmUvqzJoJ/ajjh6X9YZDFG6SmqHfRw3rZwnybM02HAk&#10;1NjRpqbycryaCDmk+/eXXsrz8u1748P81Dk8KTUZD+tXEIGG8B/+a++0gvRpAb9n4hGQ+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lHRcUAAADcAAAADwAAAAAAAAAA&#10;AAAAAAChAgAAZHJzL2Rvd25yZXYueG1sUEsFBgAAAAAEAAQA+QAAAJMDAAAAAA==&#10;" strokecolor="gray">
                  <v:stroke joinstyle="miter"/>
                </v:line>
                <v:line id="Line 553" o:spid="_x0000_s1062" style="position:absolute;flip:y;visibility:visible;mso-wrap-style:square" from="8578,8870" to="10109,9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Vh1MQAAADcAAAADwAAAGRycy9kb3ducmV2LnhtbESPQWvCQBSE74X+h+UJvdVNpJaQuooU&#10;pK2eqj30+Mi+ZqPZt2F3m8R/7wqCx2FmvmEWq9G2oicfGscK8mkGgrhyuuFawc9h81yACBFZY+uY&#10;FJwpwGr5+LDAUruBv6nfx1okCIcSFZgYu1LKUBmyGKauI07en/MWY5K+ltrjkOC2lbMse5UWG04L&#10;Bjt6N1Sd9v9WAe4+ckvHvjjn21Mcvnxn1r9zpZ4m4/oNRKQx3sO39qdWUMxf4HomHQG5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WHUxAAAANwAAAAPAAAAAAAAAAAA&#10;AAAAAKECAABkcnMvZG93bnJldi54bWxQSwUGAAAAAAQABAD5AAAAkgMAAAAA&#10;" strokecolor="gray">
                  <v:stroke joinstyle="miter"/>
                </v:line>
                <v:line id="Line 554" o:spid="_x0000_s1063" style="position:absolute;flip:y;visibility:visible;mso-wrap-style:square" from="996,4616" to="1016,8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Od3sQAAADcAAAADwAAAGRycy9kb3ducmV2LnhtbESPQWvCQBSE74L/YXlCL1I3LURC6ipS&#10;EASr0CieH9lnspp9G7JrTP99tyD0OMzMN8xiNdhG9NR541jB2ywBQVw6bbhScDpuXjMQPiBrbByT&#10;gh/ysFqORwvMtXvwN/VFqESEsM9RQR1Cm0vpy5os+plriaN3cZ3FEGVXSd3hI8JtI9+TZC4tGo4L&#10;Nbb0WVN5K+5WwVdq+8Nmf52aXdbe94VJzn5+UuplMqw/QAQawn/42d5qBVmawt+ZeAT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A53exAAAANwAAAAPAAAAAAAAAAAA&#10;AAAAAKECAABkcnMvZG93bnJldi54bWxQSwUGAAAAAAQABAD5AAAAkgMAAAAA&#10;" strokecolor="#275966">
                  <v:stroke joinstyle="miter"/>
                </v:line>
                <v:line id="Line 555" o:spid="_x0000_s1064" style="position:absolute;visibility:visible;mso-wrap-style:square" from="996,8267" to="2540,9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k3cMAAADcAAAADwAAAGRycy9kb3ducmV2LnhtbESPX2vCMBTF3wW/Q7iCb5oqqF01iggD&#10;HxSmTvDx0ty1Zc1NSTLb7dObgeDj4fz5cVabztTiTs5XlhVMxgkI4tzqigsFn5f3UQrCB2SNtWVS&#10;8EseNut+b4WZti2f6H4OhYgj7DNUUIbQZFL6vCSDfmwb4uh9WWcwROkKqR22cdzUcpokc2mw4kgo&#10;saFdSfn3+cdEyCk9fCxaKW9vx7+dD9Nr4/Cq1HDQbZcgAnXhFX6291pBOpvD/5l4BOT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5N3DAAAA3AAAAA8AAAAAAAAAAAAA&#10;AAAAoQIAAGRycy9kb3ducmV2LnhtbFBLBQYAAAAABAAEAPkAAACRAwAAAAA=&#10;" strokecolor="gray">
                  <v:stroke joinstyle="miter"/>
                </v:line>
                <v:line id="Line 556" o:spid="_x0000_s1065" style="position:absolute;flip:y;visibility:visible;mso-wrap-style:square" from="2540,8839" to="4064,9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f/o8QAAADcAAAADwAAAGRycy9kb3ducmV2LnhtbESPQWvCQBSE74X+h+UJvdVNCrYhdRUp&#10;FGs9VXvo8ZF9zUazb8PumsR/7wqCx2FmvmHmy9G2oicfGscK8mkGgrhyuuFawe/+87kAESKyxtYx&#10;KThTgOXi8WGOpXYD/1C/i7VIEA4lKjAxdqWUoTJkMUxdR5y8f+ctxiR9LbXHIcFtK1+y7FVabDgt&#10;GOzow1B13J2sAtyuc0uHvjjn38c4bHxnVn8zpZ4m4+odRKQx3sO39pdWUMze4HomHQG5u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R/+jxAAAANwAAAAPAAAAAAAAAAAA&#10;AAAAAKECAABkcnMvZG93bnJldi54bWxQSwUGAAAAAAQABAD5AAAAkgMAAAAA&#10;" strokecolor="gray">
                  <v:stroke joinstyle="miter"/>
                </v:line>
                <v:line id="Line 557" o:spid="_x0000_s1066" style="position:absolute;flip:y;visibility:visible;mso-wrap-style:square" from="13068,8331" to="13087,11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IyQMMAAADcAAAADwAAAGRycy9kb3ducmV2LnhtbERPXWvCMBR9F/Yfwh3sRdZ0g0qpRhkD&#10;YbB1YC17vjTXNtrclCbW7t8vDwMfD+d7s5ttLyYavXGs4CVJQRA3ThtuFdTH/XMOwgdkjb1jUvBL&#10;Hnbbh8UGC+1ufKCpCq2IIewLVNCFMBRS+qYjiz5xA3HkTm60GCIcW6lHvMVw28vXNF1Ji4ZjQ4cD&#10;vXfUXKqrVfCV2el7X56X5jMfrmVl0h+/qpV6epzf1iACzeEu/nd/aAV5FtfGM/EIyO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4CMkDDAAAA3AAAAA8AAAAAAAAAAAAA&#10;AAAAoQIAAGRycy9kb3ducmV2LnhtbFBLBQYAAAAABAAEAPkAAACRAwAAAAA=&#10;" strokecolor="#275966">
                  <v:stroke joinstyle="miter"/>
                </v:line>
                <v:line id="Line 558" o:spid="_x0000_s1067" style="position:absolute;visibility:visible;mso-wrap-style:square" from="13068,11988" to="14605,13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Fwr8QAAADcAAAADwAAAGRycy9kb3ducmV2LnhtbESPX2vCMBTF3wd+h3AF32Y6QVdrUxFB&#10;8MHBdBP2eGmubVlzU5Jo6z69GQz2eDh/fpx8PZhW3Mj5xrKCl2kCgri0uuFKwefH7jkF4QOyxtYy&#10;KbiTh3Uxesox07bnI91OoRJxhH2GCuoQukxKX9Zk0E9tRxy9i3UGQ5SuktphH8dNK2dJspAGG46E&#10;Gjva1lR+n64mQo7p4f21l/Jr+faz9WF27hyelZqMh80KRKAh/If/2nutIJ0v4fdMPAKy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cXCvxAAAANwAAAAPAAAAAAAAAAAA&#10;AAAAAKECAABkcnMvZG93bnJldi54bWxQSwUGAAAAAAQABAD5AAAAkgMAAAAA&#10;" strokecolor="gray">
                  <v:stroke joinstyle="miter"/>
                </v:line>
                <v:line id="Line 559" o:spid="_x0000_s1068" style="position:absolute;flip:y;visibility:visible;mso-wrap-style:square" from="14605,12553" to="16129,13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KtasEAAADcAAAADwAAAGRycy9kb3ducmV2LnhtbERPyWrDMBC9F/IPYgK9NbILDcaNEkIh&#10;ZOkpyyHHwZpabqyRkVTb+fvoUMjx8fbFarSt6MmHxrGCfJaBIK6cbrhWcDlv3goQISJrbB2TgjsF&#10;WC0nLwsstRv4SP0p1iKFcChRgYmxK6UMlSGLYeY64sT9OG8xJuhrqT0OKdy28j3L5tJiw6nBYEdf&#10;hqrb6c8qwO9tbum3L+754RaHve/M+vqh1Ot0XH+CiDTGp/jfvdMKinman86kIyC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wq1qwQAAANwAAAAPAAAAAAAAAAAAAAAA&#10;AKECAABkcnMvZG93bnJldi54bWxQSwUGAAAAAAQABAD5AAAAjwMAAAAA&#10;" strokecolor="gray">
                  <v:stroke joinstyle="miter"/>
                </v:line>
                <v:line id="Line 560" o:spid="_x0000_s1069" style="position:absolute;flip:x;visibility:visible;mso-wrap-style:square" from="19107,8362" to="19126,12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RRYMUAAADcAAAADwAAAGRycy9kb3ducmV2LnhtbESPQWvCQBSE7wX/w/KEXkrdRGgIqWso&#10;giBYhabS8yP7TNZm34bsGtN/3y0IPQ4z8w2zKifbiZEGbxwrSBcJCOLaacONgtPn9jkH4QOyxs4x&#10;KfghD+V69rDCQrsbf9BYhUZECPsCFbQh9IWUvm7Jol+4njh6ZzdYDFEOjdQD3iLcdnKZJJm0aDgu&#10;tNjTpqX6u7paBe8vdjxuD5cns8/766EyyZfPTko9zqe3VxCBpvAfvrd3WkGepfB3Jh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VRRYMUAAADcAAAADwAAAAAAAAAA&#10;AAAAAAChAgAAZHJzL2Rvd25yZXYueG1sUEsFBgAAAAAEAAQA+QAAAJMDAAAAAA==&#10;" strokecolor="#275966">
                  <v:stroke joinstyle="miter"/>
                </v:line>
                <v:line id="Line 561" o:spid="_x0000_s1070" style="position:absolute;flip:y;visibility:visible;mso-wrap-style:square" from="7023,8299" to="7042,11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YbPF8QAAADcAAAADwAAAGRycy9kb3ducmV2LnhtbESPQWvCQBSE74L/YXlCL1I3FQwhdRUp&#10;CIJVaCo9P7LPZDX7NmTXmP77riD0OMzMN8xyPdhG9NR541jB2ywBQVw6bbhScPrevmYgfEDW2Dgm&#10;Bb/kYb0aj5aYa3fnL+qLUIkIYZ+jgjqENpfSlzVZ9DPXEkfv7DqLIcqukrrDe4TbRs6TJJUWDceF&#10;Glv6qKm8Fjer4HNh++P2cJmafdbeDoVJfnx6UuplMmzeQQQawn/42d5pBVk6h8eZeAT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hs8XxAAAANwAAAAPAAAAAAAAAAAA&#10;AAAAAKECAABkcnMvZG93bnJldi54bWxQSwUGAAAAAAQABAD5AAAAkgMAAAAA&#10;" strokecolor="#275966">
                  <v:stroke joinstyle="miter"/>
                </v:line>
                <v:line id="Line 562" o:spid="_x0000_s1071" style="position:absolute;visibility:visible;mso-wrap-style:square" from="7023,11957" to="8559,1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WN+MMAAADcAAAADwAAAGRycy9kb3ducmV2LnhtbESPX2vCMBTF3wW/Q7iCb5qqoF01iggD&#10;HxSmTvDx0ty1Zc1NSTLb7dObgeDj4fz5cVabztTiTs5XlhVMxgkI4tzqigsFn5f3UQrCB2SNtWVS&#10;8EseNut+b4WZti2f6H4OhYgj7DNUUIbQZFL6vCSDfmwb4uh9WWcwROkKqR22cdzUcpokc2mw4kgo&#10;saFdSfn3+cdEyCk9fCxaKW9vx7+dD9Nr4/Cq1HDQbZcgAnXhFX6291pBOp/B/5l4BOT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1jfjDAAAA3AAAAA8AAAAAAAAAAAAA&#10;AAAAoQIAAGRycy9kb3ducmV2LnhtbFBLBQYAAAAABAAEAPkAAACRAwAAAAA=&#10;" strokecolor="gray">
                  <v:stroke joinstyle="miter"/>
                </v:line>
                <v:line id="Line 563" o:spid="_x0000_s1072" style="position:absolute;flip:y;visibility:visible;mso-wrap-style:square" from="8559,12522" to="10090,1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mracQAAADcAAAADwAAAGRycy9kb3ducmV2LnhtbESPQWvCQBSE74X+h+UJvdVNpEpIXUUK&#10;0lZP1R56fGRfs9Hs27C7TeK/dwWhx2FmvmGW69G2oicfGscK8mkGgrhyuuFawfdx+1yACBFZY+uY&#10;FFwowHr1+LDEUruBv6g/xFokCIcSFZgYu1LKUBmyGKauI07er/MWY5K+ltrjkOC2lbMsW0iLDacF&#10;gx29GarOhz+rAPfvuaVTX1zy3TkOn74zm5+5Uk+TcfMKItIY/8P39odWUCxe4HYmHQG5u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atpxAAAANwAAAAPAAAAAAAAAAAA&#10;AAAAAKECAABkcnMvZG93bnJldi54bWxQSwUGAAAAAAQABAD5AAAAkgMAAAAA&#10;" strokecolor="gray">
                  <v:stroke joinstyle="miter"/>
                </v:line>
                <v:line id="Line 564" o:spid="_x0000_s1073" style="position:absolute;flip:y;visibility:visible;mso-wrap-style:square" from="984,8267" to="996,11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9XY8QAAADcAAAADwAAAGRycy9kb3ducmV2LnhtbESPQWvCQBSE7wX/w/KEXkrdtGAIqatI&#10;QRCsQqN4fmSfyWr2bciuMf33riD0OMzMN8xsMdhG9NR541jBxyQBQVw6bbhScNiv3jMQPiBrbByT&#10;gj/ysJiPXmaYa3fjX+qLUIkIYZ+jgjqENpfSlzVZ9BPXEkfv5DqLIcqukrrDW4TbRn4mSSotGo4L&#10;Nbb0XVN5Ka5Wwc/U9rvV9vxmNll73RYmOfr0oNTreFh+gQg0hP/ws73WCrJ0Co8z8QjI+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b1djxAAAANwAAAAPAAAAAAAAAAAA&#10;AAAAAKECAABkcnMvZG93bnJldi54bWxQSwUGAAAAAAQABAD5AAAAkgMAAAAA&#10;" strokecolor="#275966">
                  <v:stroke joinstyle="miter"/>
                </v:line>
                <v:line id="Line 565" o:spid="_x0000_s1074" style="position:absolute;visibility:visible;mso-wrap-style:square" from="984,11925" to="2520,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IuYMMAAADcAAAADwAAAGRycy9kb3ducmV2LnhtbESPS4vCMBSF9wP+h3AFd2Oqi07tGEUE&#10;YRYj+IRZXpo7bZnmpiTRVn+9GRBcHs7j48yXvWnElZyvLSuYjBMQxIXVNZcKTsfNewbCB2SNjWVS&#10;cCMPy8XgbY65th3v6XoIpYgj7HNUUIXQ5lL6oiKDfmxb4uj9WmcwROlKqR12cdw0cpokqTRYcyRU&#10;2NK6ouLvcDERss++dx+dlD+z7X3tw/TcOjwrNRr2q08QgfrwCj/bX1pBlqbwfyYeAb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GCLmDDAAAA3AAAAA8AAAAAAAAAAAAA&#10;AAAAoQIAAGRycy9kb3ducmV2LnhtbFBLBQYAAAAABAAEAPkAAACRAwAAAAA=&#10;" strokecolor="gray">
                  <v:stroke joinstyle="miter"/>
                </v:line>
                <v:line id="Line 566" o:spid="_x0000_s1075" style="position:absolute;flip:y;visibility:visible;mso-wrap-style:square" from="2520,12490" to="4044,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s1HsQAAADcAAAADwAAAGRycy9kb3ducmV2LnhtbESPQWvCQBSE74X+h+UJvdVNhNqQuooU&#10;pK2eqj30+Mi+ZqPZt2F3m8R/7wqCx2FmvmEWq9G2oicfGscK8mkGgrhyuuFawc9h81yACBFZY+uY&#10;FJwpwGr5+LDAUruBv6nfx1okCIcSFZgYu1LKUBmyGKauI07en/MWY5K+ltrjkOC2lbMsm0uLDacF&#10;gx29G6pO+3+rAHcfuaVjX5zz7SkOX74z698XpZ4m4/oNRKQx3sO39qdWUMxf4XomHQG5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KzUexAAAANwAAAAPAAAAAAAAAAAA&#10;AAAAAKECAABkcnMvZG93bnJldi54bWxQSwUGAAAAAAQABAD5AAAAkgMAAAAA&#10;" strokecolor="gray">
                  <v:stroke joinstyle="miter"/>
                </v:line>
                <w10:anchorlock/>
              </v:group>
            </w:pict>
          </mc:Fallback>
        </mc:AlternateContent>
      </w:r>
    </w:p>
    <w:p w14:paraId="033D8A63" w14:textId="6AF299E8" w:rsidR="00D71BFC" w:rsidRDefault="00CD33FB">
      <w:pPr>
        <w:keepNext w:val="0"/>
        <w:widowControl w:val="0"/>
        <w:spacing w:after="200" w:line="276" w:lineRule="auto"/>
        <w:rPr>
          <w:rFonts w:eastAsia="Times New Roman" w:cs="Arial"/>
          <w:b/>
          <w:color w:val="222222"/>
          <w:szCs w:val="20"/>
        </w:rPr>
      </w:pPr>
      <w:r>
        <w:rPr>
          <w:rFonts w:eastAsia="Times New Roman" w:cs="Arial"/>
          <w:b/>
          <w:color w:val="222222"/>
          <w:szCs w:val="20"/>
        </w:rPr>
        <w:br w:type="page"/>
      </w:r>
    </w:p>
    <w:p w14:paraId="4EEEE7AB" w14:textId="173734EF" w:rsidR="006414BB" w:rsidRPr="009A1ECF" w:rsidRDefault="00202AEC" w:rsidP="00486168">
      <w:pPr>
        <w:pStyle w:val="ListParagraph"/>
        <w:numPr>
          <w:ilvl w:val="0"/>
          <w:numId w:val="11"/>
        </w:numPr>
        <w:spacing w:before="100" w:after="0" w:line="273" w:lineRule="atLeast"/>
        <w:rPr>
          <w:rFonts w:eastAsia="Times New Roman" w:cs="Arial"/>
          <w:b/>
          <w:color w:val="222222"/>
          <w:szCs w:val="20"/>
        </w:rPr>
      </w:pPr>
      <w:r w:rsidRPr="009A1ECF">
        <w:rPr>
          <w:rFonts w:eastAsia="Times New Roman" w:cs="Arial"/>
          <w:b/>
          <w:color w:val="222222"/>
          <w:szCs w:val="20"/>
        </w:rPr>
        <w:lastRenderedPageBreak/>
        <w:t xml:space="preserve">Glide </w:t>
      </w:r>
      <w:r w:rsidR="00DE1FCD" w:rsidRPr="009A1ECF">
        <w:rPr>
          <w:rFonts w:eastAsia="Times New Roman" w:cs="Arial"/>
          <w:b/>
          <w:color w:val="222222"/>
          <w:szCs w:val="20"/>
        </w:rPr>
        <w:t>Reflection</w:t>
      </w:r>
      <w:r w:rsidR="00C03E9B">
        <w:rPr>
          <w:rFonts w:eastAsia="Times New Roman" w:cs="Arial"/>
          <w:b/>
          <w:color w:val="222222"/>
          <w:szCs w:val="20"/>
        </w:rPr>
        <w:t>:</w:t>
      </w:r>
      <w:r w:rsidRPr="009A1ECF">
        <w:rPr>
          <w:rFonts w:eastAsia="Times New Roman" w:cs="Arial"/>
          <w:b/>
          <w:color w:val="222222"/>
          <w:szCs w:val="20"/>
        </w:rPr>
        <w:t xml:space="preserve"> </w:t>
      </w:r>
    </w:p>
    <w:p w14:paraId="15B2F194" w14:textId="5C0C3186" w:rsidR="006401A8" w:rsidRDefault="004B22AC" w:rsidP="004B22AC">
      <w:pPr>
        <w:pStyle w:val="ListParagraph"/>
        <w:spacing w:before="100" w:after="0" w:line="273" w:lineRule="atLeast"/>
        <w:ind w:left="1080"/>
        <w:rPr>
          <w:rFonts w:eastAsia="Times New Roman" w:cs="Arial"/>
          <w:color w:val="222222"/>
          <w:szCs w:val="20"/>
        </w:rPr>
      </w:pPr>
      <w:r>
        <w:rPr>
          <w:rFonts w:eastAsia="Times New Roman" w:cs="Arial"/>
          <w:color w:val="222222"/>
          <w:szCs w:val="20"/>
        </w:rPr>
        <w:t xml:space="preserve">1. </w:t>
      </w:r>
      <w:r w:rsidR="006401A8">
        <w:rPr>
          <w:rFonts w:eastAsia="Times New Roman" w:cs="Arial"/>
          <w:color w:val="222222"/>
          <w:szCs w:val="20"/>
        </w:rPr>
        <w:t>Begin with a 3” by 5” index card.</w:t>
      </w:r>
    </w:p>
    <w:p w14:paraId="727C4DE4" w14:textId="07441062" w:rsidR="006401A8" w:rsidRDefault="00BF5E4E" w:rsidP="004B22AC">
      <w:pPr>
        <w:pStyle w:val="ListParagraph"/>
        <w:spacing w:before="100" w:after="0" w:line="273" w:lineRule="atLeast"/>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6C94D8B0" wp14:editId="671600F4">
                <wp:extent cx="2012950" cy="1295400"/>
                <wp:effectExtent l="0" t="0" r="0" b="0"/>
                <wp:docPr id="873" name="Canvas 8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69" name="Line 570"/>
                        <wps:cNvCnPr/>
                        <wps:spPr bwMode="auto">
                          <a:xfrm>
                            <a:off x="95885" y="1190625"/>
                            <a:ext cx="1812290"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70" name="Line 571"/>
                        <wps:cNvCnPr/>
                        <wps:spPr bwMode="auto">
                          <a:xfrm>
                            <a:off x="101600" y="97155"/>
                            <a:ext cx="1812290" cy="88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71" name="Line 572"/>
                        <wps:cNvCnPr/>
                        <wps:spPr bwMode="auto">
                          <a:xfrm flipH="1">
                            <a:off x="1908175" y="106045"/>
                            <a:ext cx="5715" cy="10941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72" name="Line 573"/>
                        <wps:cNvCnPr/>
                        <wps:spPr bwMode="auto">
                          <a:xfrm flipV="1">
                            <a:off x="95885" y="97155"/>
                            <a:ext cx="5715" cy="10934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873" o:spid="_x0000_s1026" editas="canvas" style="width:158.5pt;height:102pt;mso-position-horizontal-relative:char;mso-position-vertical-relative:line" coordsize="20129,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">
                <v:shape id="_x0000_s1027" type="#_x0000_t75" style="position:absolute;width:20129;height:12954;visibility:visible;mso-wrap-style:square">
                  <v:fill o:detectmouseclick="t"/>
                  <v:path o:connecttype="none"/>
                </v:shape>
                <v:line id="Line 570" o:spid="_x0000_s1028" style="position:absolute;visibility:visible;mso-wrap-style:square" from="958,11906" to="19081,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RYDcQAAADcAAAADwAAAGRycy9kb3ducmV2LnhtbESPUWvCQBCE3wX/w7GFvuklPohGTylF&#10;RaggRn/AktsmabN7IXdq6q/vCYU+DjPzDbNc99yoG3W+dmIgHSegSApnaykNXM7b0QyUDygWGydk&#10;4Ic8rFfDwRIz6+5yolseShUh4jM0UIXQZlr7oiJGP3YtSfQ+XccYouxKbTu8Rzg3epIkU81YS1yo&#10;sKX3iorv/MoGNnQ+Prb5zu0OD+av9DixHykb8/rSvy1ABerDf/ivvbcGZtM5PM/EI6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ZFgNxAAAANwAAAAPAAAAAAAAAAAA&#10;AAAAAKECAABkcnMvZG93bnJldi54bWxQSwUGAAAAAAQABAD5AAAAkgMAAAAA&#10;" strokecolor="#275966">
                  <v:stroke joinstyle="miter"/>
                </v:line>
                <v:line id="Line 571" o:spid="_x0000_s1029" style="position:absolute;visibility:visible;mso-wrap-style:square" from="1016,971" to="19138,1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dnTcEAAADcAAAADwAAAGRycy9kb3ducmV2LnhtbERPzWrCQBC+C77DMkJvuomHVlI3QUSl&#10;UEEa+wBDdpqkZmZDdqupT+8eCj1+fP/rYuROXWnwrRMD6SIBRVI520pt4PO8n69A+YBisXNCBn7J&#10;Q5FPJ2vMrLvJB13LUKsYIj5DA00Ifaa1rxpi9AvXk0Tuyw2MIcKh1nbAWwznTi+T5FkzthIbGuxp&#10;21B1KX/YwI7Op/u+PLjD8c78nZ6W9j1lY55m4+YVVKAx/Iv/3G/WwOolzo9n4hHQ+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h2dNwQAAANwAAAAPAAAAAAAAAAAAAAAA&#10;AKECAABkcnMvZG93bnJldi54bWxQSwUGAAAAAAQABAD5AAAAjwMAAAAA&#10;" strokecolor="#275966">
                  <v:stroke joinstyle="miter"/>
                </v:line>
                <v:line id="Line 572" o:spid="_x0000_s1030" style="position:absolute;flip:x;visibility:visible;mso-wrap-style:square" from="19081,1060" to="19138,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3HvcUAAADcAAAADwAAAGRycy9kb3ducmV2LnhtbESPQWvCQBSE7wX/w/IEL0U3FqohuooI&#10;QsFaMIrnR/aZrGbfhuwa03/fLRR6HGbmG2a57m0tOmq9caxgOklAEBdOGy4VnE+7cQrCB2SNtWNS&#10;8E0e1qvByxIz7Z58pC4PpYgQ9hkqqEJoMil9UZFFP3ENcfSurrUYomxLqVt8Rrit5VuSzKRFw3Gh&#10;woa2FRX3/GEVfL7b7mt3uL2afdo8DrlJLn52Vmo07DcLEIH68B/+a39oBel8Cr9n4hGQq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I3HvcUAAADcAAAADwAAAAAAAAAA&#10;AAAAAAChAgAAZHJzL2Rvd25yZXYueG1sUEsFBgAAAAAEAAQA+QAAAJMDAAAAAA==&#10;" strokecolor="#275966">
                  <v:stroke joinstyle="miter"/>
                </v:line>
                <v:line id="Line 573" o:spid="_x0000_s1031" style="position:absolute;flip:y;visibility:visible;mso-wrap-style:square" from="958,971" to="1016,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9ZysUAAADcAAAADwAAAGRycy9kb3ducmV2LnhtbESPQWvCQBSE74L/YXlCL1I3FWpDzEZE&#10;EAqtgqn0/Mg+k22zb0N2jem/7xYKHoeZ+YbJN6NtxUC9N44VPC0SEMSV04ZrBeeP/WMKwgdkja1j&#10;UvBDHjbFdJJjpt2NTzSUoRYRwj5DBU0IXSalrxqy6BeuI47exfUWQ5R9LXWPtwi3rVwmyUpaNBwX&#10;Guxo11D1XV6tgvdnOxz3h6+5eUu766E0yadfnZV6mI3bNYhAY7iH/9uvWkH6soS/M/EIy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F9ZysUAAADcAAAADwAAAAAAAAAA&#10;AAAAAAChAgAAZHJzL2Rvd25yZXYueG1sUEsFBgAAAAAEAAQA+QAAAJMDAAAAAA==&#10;" strokecolor="#275966">
                  <v:stroke joinstyle="miter"/>
                </v:line>
                <w10:anchorlock/>
              </v:group>
            </w:pict>
          </mc:Fallback>
        </mc:AlternateContent>
      </w:r>
    </w:p>
    <w:p w14:paraId="25C51A24" w14:textId="77777777" w:rsidR="006401A8" w:rsidRPr="00680926" w:rsidRDefault="006401A8" w:rsidP="00680926">
      <w:pPr>
        <w:spacing w:before="100" w:after="0" w:line="273" w:lineRule="atLeast"/>
        <w:rPr>
          <w:rFonts w:eastAsia="Times New Roman" w:cs="Arial"/>
          <w:color w:val="222222"/>
          <w:szCs w:val="20"/>
        </w:rPr>
      </w:pPr>
    </w:p>
    <w:p w14:paraId="1588A9BA" w14:textId="764E6C2D" w:rsidR="006401A8" w:rsidRDefault="006401A8" w:rsidP="004B22AC">
      <w:pPr>
        <w:pStyle w:val="ListParagraph"/>
        <w:spacing w:before="100" w:after="0" w:line="273" w:lineRule="atLeast"/>
        <w:ind w:left="1080"/>
        <w:rPr>
          <w:rFonts w:eastAsia="Times New Roman" w:cs="Arial"/>
          <w:color w:val="222222"/>
          <w:szCs w:val="20"/>
        </w:rPr>
      </w:pPr>
      <w:r>
        <w:rPr>
          <w:rFonts w:eastAsia="Times New Roman" w:cs="Arial"/>
          <w:color w:val="222222"/>
          <w:szCs w:val="20"/>
        </w:rPr>
        <w:t xml:space="preserve">2. </w:t>
      </w:r>
      <w:r>
        <w:t>Connect the vertices of two adjacent corners using straight</w:t>
      </w:r>
      <w:r w:rsidR="00B06D06">
        <w:t>-</w:t>
      </w:r>
      <w:r>
        <w:t>line segments, curves</w:t>
      </w:r>
      <w:r w:rsidR="00B06D06">
        <w:t>,</w:t>
      </w:r>
      <w:r>
        <w:t xml:space="preserve"> or a combination so that it is continuous from endpoint to endpoint.</w:t>
      </w:r>
    </w:p>
    <w:p w14:paraId="44FFC3DF" w14:textId="6BD816B3" w:rsidR="00EE7A79" w:rsidRPr="00680926" w:rsidRDefault="00EE7A79" w:rsidP="00AD1729">
      <w:pPr>
        <w:pStyle w:val="ListParagraph"/>
        <w:spacing w:before="100" w:after="0" w:line="273" w:lineRule="atLeast"/>
        <w:ind w:left="1080"/>
      </w:pPr>
    </w:p>
    <w:p w14:paraId="73DA75DE" w14:textId="5BEBB97A" w:rsidR="004273E2" w:rsidRDefault="00BF5E4E" w:rsidP="004B22AC">
      <w:pPr>
        <w:pStyle w:val="ListParagraph"/>
        <w:spacing w:before="100" w:after="0" w:line="273" w:lineRule="atLeast"/>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486C46F8" wp14:editId="0B5BAFEA">
                <wp:extent cx="2012950" cy="1295400"/>
                <wp:effectExtent l="0" t="0" r="0" b="0"/>
                <wp:docPr id="888" name="Canvas 8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74" name="Freeform 577"/>
                        <wps:cNvSpPr>
                          <a:spLocks/>
                        </wps:cNvSpPr>
                        <wps:spPr bwMode="auto">
                          <a:xfrm>
                            <a:off x="95885" y="647700"/>
                            <a:ext cx="791210" cy="555625"/>
                          </a:xfrm>
                          <a:custGeom>
                            <a:avLst/>
                            <a:gdLst>
                              <a:gd name="T0" fmla="*/ 1246 w 1246"/>
                              <a:gd name="T1" fmla="*/ 0 h 875"/>
                              <a:gd name="T2" fmla="*/ 0 w 1246"/>
                              <a:gd name="T3" fmla="*/ 855 h 875"/>
                            </a:gdLst>
                            <a:ahLst/>
                            <a:cxnLst>
                              <a:cxn ang="0">
                                <a:pos x="T0" y="T1"/>
                              </a:cxn>
                              <a:cxn ang="0">
                                <a:pos x="T2" y="T3"/>
                              </a:cxn>
                            </a:cxnLst>
                            <a:rect l="0" t="0" r="r" b="b"/>
                            <a:pathLst>
                              <a:path w="1246" h="875">
                                <a:moveTo>
                                  <a:pt x="1246" y="0"/>
                                </a:moveTo>
                                <a:cubicBezTo>
                                  <a:pt x="1065" y="529"/>
                                  <a:pt x="558" y="875"/>
                                  <a:pt x="0" y="855"/>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 name="Line 578"/>
                        <wps:cNvCnPr/>
                        <wps:spPr bwMode="auto">
                          <a:xfrm>
                            <a:off x="95885" y="1190625"/>
                            <a:ext cx="1812290"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76" name="Line 579"/>
                        <wps:cNvCnPr/>
                        <wps:spPr bwMode="auto">
                          <a:xfrm>
                            <a:off x="101600" y="97155"/>
                            <a:ext cx="1812290" cy="88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77" name="Line 580"/>
                        <wps:cNvCnPr/>
                        <wps:spPr bwMode="auto">
                          <a:xfrm flipH="1">
                            <a:off x="1908175" y="106045"/>
                            <a:ext cx="5715" cy="10941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78" name="Line 581"/>
                        <wps:cNvCnPr/>
                        <wps:spPr bwMode="auto">
                          <a:xfrm flipV="1">
                            <a:off x="95885" y="97155"/>
                            <a:ext cx="5715" cy="10934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79" name="Line 582"/>
                        <wps:cNvCnPr/>
                        <wps:spPr bwMode="auto">
                          <a:xfrm>
                            <a:off x="101600" y="97155"/>
                            <a:ext cx="289560" cy="33147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80" name="Line 583"/>
                        <wps:cNvCnPr/>
                        <wps:spPr bwMode="auto">
                          <a:xfrm flipV="1">
                            <a:off x="391160" y="304800"/>
                            <a:ext cx="314960" cy="12382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881" name="Line 584"/>
                        <wps:cNvCnPr/>
                        <wps:spPr bwMode="auto">
                          <a:xfrm>
                            <a:off x="706120" y="304800"/>
                            <a:ext cx="180975" cy="34290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g:wgp>
                        <wpg:cNvPr id="882" name="Group 587"/>
                        <wpg:cNvGrpSpPr>
                          <a:grpSpLocks/>
                        </wpg:cNvGrpSpPr>
                        <wpg:grpSpPr bwMode="auto">
                          <a:xfrm>
                            <a:off x="76200" y="1171575"/>
                            <a:ext cx="38100" cy="38100"/>
                            <a:chOff x="120" y="1845"/>
                            <a:chExt cx="60" cy="60"/>
                          </a:xfrm>
                        </wpg:grpSpPr>
                        <wps:wsp>
                          <wps:cNvPr id="883" name="Oval 585"/>
                          <wps:cNvSpPr>
                            <a:spLocks noChangeArrowheads="1"/>
                          </wps:cNvSpPr>
                          <wps:spPr bwMode="auto">
                            <a:xfrm>
                              <a:off x="120" y="1845"/>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884" name="Oval 586"/>
                          <wps:cNvSpPr>
                            <a:spLocks noChangeArrowheads="1"/>
                          </wps:cNvSpPr>
                          <wps:spPr bwMode="auto">
                            <a:xfrm>
                              <a:off x="120" y="1845"/>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885" name="Group 590"/>
                        <wpg:cNvGrpSpPr>
                          <a:grpSpLocks/>
                        </wpg:cNvGrpSpPr>
                        <wpg:grpSpPr bwMode="auto">
                          <a:xfrm>
                            <a:off x="81915" y="77470"/>
                            <a:ext cx="38735" cy="38735"/>
                            <a:chOff x="129" y="122"/>
                            <a:chExt cx="61" cy="61"/>
                          </a:xfrm>
                        </wpg:grpSpPr>
                        <wps:wsp>
                          <wps:cNvPr id="886" name="Oval 588"/>
                          <wps:cNvSpPr>
                            <a:spLocks noChangeArrowheads="1"/>
                          </wps:cNvSpPr>
                          <wps:spPr bwMode="auto">
                            <a:xfrm>
                              <a:off x="129" y="122"/>
                              <a:ext cx="61" cy="61"/>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887" name="Oval 589"/>
                          <wps:cNvSpPr>
                            <a:spLocks noChangeArrowheads="1"/>
                          </wps:cNvSpPr>
                          <wps:spPr bwMode="auto">
                            <a:xfrm>
                              <a:off x="129" y="122"/>
                              <a:ext cx="61" cy="61"/>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id="Canvas 888" o:spid="_x0000_s1026" editas="canvas" style="width:158.5pt;height:102pt;mso-position-horizontal-relative:char;mso-position-vertical-relative:line" coordsize="20129,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">
                <v:shape id="_x0000_s1027" type="#_x0000_t75" style="position:absolute;width:20129;height:12954;visibility:visible;mso-wrap-style:square">
                  <v:fill o:detectmouseclick="t"/>
                  <v:path o:connecttype="none"/>
                </v:shape>
                <v:shape id="Freeform 577" o:spid="_x0000_s1028" style="position:absolute;left:958;top:6477;width:7912;height:5556;visibility:visible;mso-wrap-style:square;v-text-anchor:top" coordsize="1246,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Vb6MQA&#10;AADcAAAADwAAAGRycy9kb3ducmV2LnhtbESPUWvCMBSF3wf+h3AF32aqDi2dUUQYDMrQubHnS3PX&#10;FJubkqRa/70ZDHw8nHO+w1lvB9uKC/nQOFYwm2YgiCunG64VfH+9PecgQkTW2DomBTcKsN2MntZY&#10;aHflT7qcYi0ShEOBCkyMXSFlqAxZDFPXESfv13mLMUlfS+3xmuC2lfMsW0qLDacFgx3tDVXnU28V&#10;7A+5bg4/i/74saS8X5Wl8XWp1GQ87F5BRBriI/zfftcK8tUL/J1JR0B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VW+jEAAAA3AAAAA8AAAAAAAAAAAAAAAAAmAIAAGRycy9k&#10;b3ducmV2LnhtbFBLBQYAAAAABAAEAPUAAACJAwAAAAA=&#10;" path="m1246,c1065,529,558,875,,855e" filled="f" strokecolor="gray">
                  <v:stroke joinstyle="miter"/>
                  <v:path arrowok="t" o:connecttype="custom" o:connectlocs="791210,0;0,542925" o:connectangles="0,0"/>
                </v:shape>
                <v:line id="Line 578" o:spid="_x0000_s1029" style="position:absolute;visibility:visible;mso-wrap-style:square" from="958,11906" to="19081,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DE1cQAAADcAAAADwAAAGRycy9kb3ducmV2LnhtbESPUWvCQBCE3wX/w7FC3/QSoVZSTymi&#10;Uqggjf0BS25NYrN7IXfV1F/vCYU+DjPzDbNY9dyoC3W+dmIgnSSgSApnaykNfB234zkoH1AsNk7I&#10;wC95WC2HgwVm1l3lky55KFWEiM/QQBVCm2nti4oY/cS1JNE7uY4xRNmV2nZ4jXBu9DRJZpqxlrhQ&#10;YUvriorv/IcNbOh4uG3zndvtb8zn9DC1Hykb8zTq315BBerDf/iv/W4NzF+e4XEmHgG9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8MTVxAAAANwAAAAPAAAAAAAAAAAA&#10;AAAAAKECAABkcnMvZG93bnJldi54bWxQSwUGAAAAAAQABAD5AAAAkgMAAAAA&#10;" strokecolor="#275966">
                  <v:stroke joinstyle="miter"/>
                </v:line>
                <v:line id="Line 579" o:spid="_x0000_s1030" style="position:absolute;visibility:visible;mso-wrap-style:square" from="1016,971" to="19138,1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JaosQAAADcAAAADwAAAGRycy9kb3ducmV2LnhtbESPUWvCQBCE3wX/w7GFvuklPqhETylF&#10;RaggRn/AktsmabN7IXdq6q/vFQo+DjPzDbNc99yoG3W+dmIgHSegSApnaykNXM7b0RyUDygWGydk&#10;4Ic8rFfDwRIz6+5yolseShUh4jM0UIXQZlr7oiJGP3YtSfQ+XccYouxKbTu8Rzg3epIkU81YS1yo&#10;sKX3iorv/MoGNnQ+Prb5zu0OD+av9DixHykb8/rSvy1ABerDM/zf3lsD89kU/s7EI6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IlqixAAAANwAAAAPAAAAAAAAAAAA&#10;AAAAAKECAABkcnMvZG93bnJldi54bWxQSwUGAAAAAAQABAD5AAAAkgMAAAAA&#10;" strokecolor="#275966">
                  <v:stroke joinstyle="miter"/>
                </v:line>
                <v:line id="Line 580" o:spid="_x0000_s1031" style="position:absolute;flip:x;visibility:visible;mso-wrap-style:square" from="19081,1060" to="19138,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j6UsUAAADcAAAADwAAAGRycy9kb3ducmV2LnhtbESPQWvCQBSE7wX/w/KEXkrdtKCGmI2I&#10;IBSqQlPp+ZF9Jttm34bsGtN/3y0IHoeZ+YbJ16NtxUC9N44VvMwSEMSV04ZrBafP3XMKwgdkja1j&#10;UvBLHtbF5CHHTLsrf9BQhlpECPsMFTQhdJmUvmrIop+5jjh6Z9dbDFH2tdQ9XiPctvI1SRbSouG4&#10;0GBH24aqn/JiFezndjjuDt9P5j3tLofSJF9+cVLqcTpuViACjeEevrXftIJ0uYT/M/EIy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Cj6UsUAAADcAAAADwAAAAAAAAAA&#10;AAAAAAChAgAAZHJzL2Rvd25yZXYueG1sUEsFBgAAAAAEAAQA+QAAAJMDAAAAAA==&#10;" strokecolor="#275966">
                  <v:stroke joinstyle="miter"/>
                </v:line>
                <v:line id="Line 581" o:spid="_x0000_s1032" style="position:absolute;flip:y;visibility:visible;mso-wrap-style:square" from="958,971" to="1016,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duIMIAAADcAAAADwAAAGRycy9kb3ducmV2LnhtbERPXWvCMBR9F/Yfwh34IpoqzJVqlDEQ&#10;BKdgJz5fmmubrbkpTaz135sHwcfD+V6ue1uLjlpvHCuYThIQxIXThksFp9/NOAXhA7LG2jEpuJOH&#10;9eptsMRMuxsfqctDKWII+wwVVCE0mZS+qMiin7iGOHIX11oMEbal1C3eYrit5SxJ5tKi4dhQYUPf&#10;FRX/+dUq+Pmw3WGz/xuZXdpc97lJzn5+Umr43n8tQATqw0v8dG+1gvQzro1n4hGQq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bduIMIAAADcAAAADwAAAAAAAAAAAAAA&#10;AAChAgAAZHJzL2Rvd25yZXYueG1sUEsFBgAAAAAEAAQA+QAAAJADAAAAAA==&#10;" strokecolor="#275966">
                  <v:stroke joinstyle="miter"/>
                </v:line>
                <v:line id="Line 582" o:spid="_x0000_s1033" style="position:absolute;visibility:visible;mso-wrap-style:square" from="1016,971" to="3911,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Qsz8UAAADcAAAADwAAAGRycy9kb3ducmV2LnhtbESPzWrCQBSF9wXfYbhCd3ViFjVGR5GA&#10;0EULTVrB5SVzTYKZO2FmNGmfvlModHk4Px9nu59ML+7kfGdZwXKRgCCure64UfD5cXzKQPiArLG3&#10;TAq+yMN+N3vYYq7tyCXdq9CIOMI+RwVtCEMupa9bMugXdiCO3sU6gyFK10jtcIzjppdpkjxLgx1H&#10;QosDFS3V1+pmIqTMXt9Xo5Tn9dt34UN6GhyelHqcT4cNiEBT+A//tV+0gmy1ht8z8QjI3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cQsz8UAAADcAAAADwAAAAAAAAAA&#10;AAAAAAChAgAAZHJzL2Rvd25yZXYueG1sUEsFBgAAAAAEAAQA+QAAAJMDAAAAAA==&#10;" strokecolor="gray">
                  <v:stroke joinstyle="miter"/>
                </v:line>
                <v:line id="Line 583" o:spid="_x0000_s1034" style="position:absolute;flip:y;visibility:visible;mso-wrap-style:square" from="3911,3048" to="7061,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5LkMAAAADcAAAADwAAAGRycy9kb3ducmV2LnhtbERPz2vCMBS+D/wfwhN2m2kHSqlGEUE2&#10;52luB4+P5tlUm5eSZG39781B2PHj+73ajLYVPfnQOFaQzzIQxJXTDdcKfn/2bwWIEJE1to5JwZ0C&#10;bNaTlxWW2g38Tf0p1iKFcChRgYmxK6UMlSGLYeY64sRdnLcYE/S11B6HFG5b+Z5lC2mx4dRgsKOd&#10;oep2+rMK8PiRW7r2xT3/usXh4DuzPc+Vep2O2yWISGP8Fz/dn1pBUaT56Uw6AnL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OS5DAAAAA3AAAAA8AAAAAAAAAAAAAAAAA&#10;oQIAAGRycy9kb3ducmV2LnhtbFBLBQYAAAAABAAEAPkAAACOAwAAAAA=&#10;" strokecolor="gray">
                  <v:stroke joinstyle="miter"/>
                </v:line>
                <v:line id="Line 584" o:spid="_x0000_s1035" style="position:absolute;visibility:visible;mso-wrap-style:square" from="7061,3048" to="8870,6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dQ7sMAAADcAAAADwAAAGRycy9kb3ducmV2LnhtbESPS4vCMBSF9wP+h3AFd2OqC63VKCII&#10;s1AYX+Dy0lzbYnNTkoyt/vqJMDDLw3l8nMWqM7V4kPOVZQWjYQKCOLe64kLB+bT9TEH4gKyxtkwK&#10;nuRhtex9LDDTtuUDPY6hEHGEfYYKyhCaTEqfl2TQD21DHL2bdQZDlK6Q2mEbx00tx0kykQYrjoQS&#10;G9qUlN+PPyZCDunue9pKeZ3tXxsfxpfG4UWpQb9bz0EE6sJ/+K/9pRWk6QjeZ+IRkM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nUO7DAAAA3AAAAA8AAAAAAAAAAAAA&#10;AAAAoQIAAGRycy9kb3ducmV2LnhtbFBLBQYAAAAABAAEAPkAAACRAwAAAAA=&#10;" strokecolor="gray">
                  <v:stroke joinstyle="miter"/>
                </v:line>
                <v:group id="Group 587" o:spid="_x0000_s1036" style="position:absolute;left:762;top:11715;width:381;height:381" coordorigin="120,1845" coordsize="6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b0RMQAAADcAAAADwAAAGRycy9kb3ducmV2LnhtbESPQYvCMBSE7wv+h/AE&#10;b2taZZdSjSKi4kEWVgXx9miebbF5KU1s67/fLAgeh5n5hpkve1OJlhpXWlYQjyMQxJnVJecKzqft&#10;ZwLCeWSNlWVS8CQHy8XgY46pth3/Unv0uQgQdikqKLyvUyldVpBBN7Y1cfButjHog2xyqRvsAtxU&#10;chJF39JgyWGhwJrWBWX348Mo2HXYrab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b0RMQAAADcAAAA&#10;DwAAAAAAAAAAAAAAAACqAgAAZHJzL2Rvd25yZXYueG1sUEsFBgAAAAAEAAQA+gAAAJsDAAAAAA==&#10;">
                  <v:oval id="Oval 585" o:spid="_x0000_s1037" style="position:absolute;left:120;top:1845;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MOMYA&#10;AADcAAAADwAAAGRycy9kb3ducmV2LnhtbESPQWvCQBSE7wX/w/KEXopuqlTSmI1IsUV7KBgLXh/Z&#10;ZxLNvo3ZrcZ/7xYKPQ4z8w2TLnrTiAt1rras4HkcgSAurK65VPC9ex/FIJxH1thYJgU3crDIBg8p&#10;JtpeeUuX3JciQNglqKDyvk2kdEVFBt3YtsTBO9jOoA+yK6Xu8BrgppGTKJpJgzWHhQpbequoOOU/&#10;RoHcrF5PX+789FkfP1Z7+5IfTH9T6nHYL+cgPPX+P/zXXmsFcTyF3zPhCMj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MQMOMYAAADcAAAADwAAAAAAAAAAAAAAAACYAgAAZHJz&#10;L2Rvd25yZXYueG1sUEsFBgAAAAAEAAQA9QAAAIsDAAAAAA==&#10;" fillcolor="#191919" strokeweight="0"/>
                  <v:oval id="Oval 586" o:spid="_x0000_s1038" style="position:absolute;left:120;top:1845;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ECCcIA&#10;AADcAAAADwAAAGRycy9kb3ducmV2LnhtbESPQYvCMBSE7wv+h/CEva2pIlqqsVRlwZNQd8Hro3k2&#10;xealNFHrvzfCwh6HmfmGWeeDbcWdet84VjCdJCCIK6cbrhX8/nx/pSB8QNbYOiYFT/KQb0Yfa8y0&#10;e3BJ91OoRYSwz1CBCaHLpPSVIYt+4jri6F1cbzFE2ddS9/iIcNvKWZIspMWG44LBjnaGquvpZhXI&#10;7bEozVyWw/5ojW1uy/P2uVTqczwUKxCBhvAf/msftII0ncP7TDwCcvM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sQIJwgAAANwAAAAPAAAAAAAAAAAAAAAAAJgCAABkcnMvZG93&#10;bnJldi54bWxQSwUGAAAAAAQABAD1AAAAhwMAAAAA&#10;" filled="f">
                    <v:stroke joinstyle="miter"/>
                  </v:oval>
                </v:group>
                <v:group id="Group 590" o:spid="_x0000_s1039" style="position:absolute;left:819;top:774;width:387;height:388" coordorigin="129,122" coordsize="61,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p9sMMQAAADcAAAADwAAAGRycy9kb3ducmV2LnhtbESPQYvCMBSE7wv+h/CE&#10;va1pXVxKNYqIyh5EWBXE26N5tsXmpTSxrf9+Iwgeh5n5hpktelOJlhpXWlYQjyIQxJnVJecKTsfN&#10;VwLCeWSNlWVS8CAHi/ngY4apth3/UXvwuQgQdikqKLyvUyldVpBBN7I1cfCutjHog2xyqRvsAtxU&#10;chxFP9JgyWGhwJpWBWW3w90o2HbYLb/jdbu7XVePy3GyP+9iUupz2C+nIDz1/h1+tX+1giSZ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p9sMMQAAADcAAAA&#10;DwAAAAAAAAAAAAAAAACqAgAAZHJzL2Rvd25yZXYueG1sUEsFBgAAAAAEAAQA+gAAAJsDAAAAAA==&#10;">
                  <v:oval id="Oval 588" o:spid="_x0000_s1040" style="position:absolute;left:129;top:122;width:61;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OvoMUA&#10;AADcAAAADwAAAGRycy9kb3ducmV2LnhtbESPQWvCQBSE7wX/w/KEXopuFCoxuoqIltZDwSh4fWSf&#10;STT7Nma3Gv+9Kwg9DjPzDTOdt6YSV2pcaVnBoB+BIM6sLjlXsN+tezEI55E1VpZJwZ0czGedtykm&#10;2t54S9fU5yJA2CWooPC+TqR0WUEGXd/WxME72sagD7LJpW7wFuCmksMoGkmDJYeFAmtaFpSd0z+j&#10;QP6sxudfd/nYlKev1cF+pkfT3pV677aLCQhPrf8Pv9rfWkEcj+B5Jh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s6+gxQAAANwAAAAPAAAAAAAAAAAAAAAAAJgCAABkcnMv&#10;ZG93bnJldi54bWxQSwUGAAAAAAQABAD1AAAAigMAAAAA&#10;" fillcolor="#191919" strokeweight="0"/>
                  <v:oval id="Oval 589" o:spid="_x0000_s1041" style="position:absolute;left:129;top:122;width:61;height: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OcfsMA&#10;AADcAAAADwAAAGRycy9kb3ducmV2LnhtbESPzWrDMBCE74W8g9hAb43cUGrjRAlJSiEng5NCr4u1&#10;sUytlbEU/7x9VCj0OMzMN8x2P9lWDNT7xrGC11UCgrhyuuFawdf18yUD4QOyxtYxKZjJw363eNpi&#10;rt3IJQ2XUIsIYZ+jAhNCl0vpK0MW/cp1xNG7ud5iiLKvpe5xjHDbynWSvEuLDccFgx2dDFU/l7tV&#10;II/FoTRvspw+Cmtsc0+/j3Oq1PNyOmxABJrCf/ivfdYKsiyF3zPxCMjd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2OcfsMAAADcAAAADwAAAAAAAAAAAAAAAACYAgAAZHJzL2Rv&#10;d25yZXYueG1sUEsFBgAAAAAEAAQA9QAAAIgDAAAAAA==&#10;" filled="f">
                    <v:stroke joinstyle="miter"/>
                  </v:oval>
                </v:group>
                <w10:anchorlock/>
              </v:group>
            </w:pict>
          </mc:Fallback>
        </mc:AlternateContent>
      </w:r>
    </w:p>
    <w:p w14:paraId="1EE8C541" w14:textId="77777777" w:rsidR="004273E2" w:rsidRPr="00680926" w:rsidRDefault="004273E2" w:rsidP="00680926">
      <w:pPr>
        <w:spacing w:before="100" w:after="0" w:line="273" w:lineRule="atLeast"/>
        <w:rPr>
          <w:rFonts w:eastAsia="Times New Roman" w:cs="Arial"/>
          <w:color w:val="222222"/>
          <w:szCs w:val="20"/>
        </w:rPr>
      </w:pPr>
    </w:p>
    <w:p w14:paraId="0CABA704" w14:textId="504843DB" w:rsidR="004B22AC" w:rsidRDefault="004273E2" w:rsidP="004B22AC">
      <w:pPr>
        <w:pStyle w:val="ListParagraph"/>
        <w:spacing w:before="100" w:after="0" w:line="273" w:lineRule="atLeast"/>
        <w:ind w:left="1080"/>
        <w:rPr>
          <w:rFonts w:eastAsia="Times New Roman" w:cs="Arial"/>
          <w:color w:val="222222"/>
          <w:szCs w:val="20"/>
        </w:rPr>
      </w:pPr>
      <w:r>
        <w:rPr>
          <w:rFonts w:eastAsia="Times New Roman" w:cs="Arial"/>
          <w:color w:val="222222"/>
          <w:szCs w:val="20"/>
        </w:rPr>
        <w:t>3</w:t>
      </w:r>
      <w:r w:rsidR="004B22AC">
        <w:rPr>
          <w:rFonts w:eastAsia="Times New Roman" w:cs="Arial"/>
          <w:color w:val="222222"/>
          <w:szCs w:val="20"/>
        </w:rPr>
        <w:t xml:space="preserve">. Cut </w:t>
      </w:r>
      <w:r>
        <w:rPr>
          <w:rFonts w:eastAsia="Times New Roman" w:cs="Arial"/>
          <w:color w:val="222222"/>
          <w:szCs w:val="20"/>
        </w:rPr>
        <w:t>the piece out.</w:t>
      </w:r>
    </w:p>
    <w:p w14:paraId="2E85DCC9" w14:textId="7F601979" w:rsidR="004273E2" w:rsidRDefault="00BF5E4E" w:rsidP="004B22AC">
      <w:pPr>
        <w:pStyle w:val="ListParagraph"/>
        <w:spacing w:before="100" w:after="0" w:line="273" w:lineRule="atLeast"/>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3423FF3B" wp14:editId="71448728">
                <wp:extent cx="2012950" cy="1295400"/>
                <wp:effectExtent l="0" t="0" r="0" b="0"/>
                <wp:docPr id="903" name="Canvas 90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89" name="Freeform 577"/>
                        <wps:cNvSpPr>
                          <a:spLocks/>
                        </wps:cNvSpPr>
                        <wps:spPr bwMode="auto">
                          <a:xfrm>
                            <a:off x="95885" y="647700"/>
                            <a:ext cx="791210" cy="555625"/>
                          </a:xfrm>
                          <a:custGeom>
                            <a:avLst/>
                            <a:gdLst>
                              <a:gd name="T0" fmla="*/ 1246 w 1246"/>
                              <a:gd name="T1" fmla="*/ 0 h 875"/>
                              <a:gd name="T2" fmla="*/ 0 w 1246"/>
                              <a:gd name="T3" fmla="*/ 855 h 875"/>
                            </a:gdLst>
                            <a:ahLst/>
                            <a:cxnLst>
                              <a:cxn ang="0">
                                <a:pos x="T0" y="T1"/>
                              </a:cxn>
                              <a:cxn ang="0">
                                <a:pos x="T2" y="T3"/>
                              </a:cxn>
                            </a:cxnLst>
                            <a:rect l="0" t="0" r="r" b="b"/>
                            <a:pathLst>
                              <a:path w="1246" h="875">
                                <a:moveTo>
                                  <a:pt x="1246" y="0"/>
                                </a:moveTo>
                                <a:cubicBezTo>
                                  <a:pt x="1065" y="529"/>
                                  <a:pt x="558" y="875"/>
                                  <a:pt x="0" y="855"/>
                                </a:cubicBezTo>
                              </a:path>
                            </a:pathLst>
                          </a:custGeom>
                          <a:noFill/>
                          <a:ln w="9525" cap="flat">
                            <a:solidFill>
                              <a:srgbClr val="80808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 name="Line 578"/>
                        <wps:cNvCnPr/>
                        <wps:spPr bwMode="auto">
                          <a:xfrm>
                            <a:off x="95885" y="1190625"/>
                            <a:ext cx="1812290"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91" name="Line 579"/>
                        <wps:cNvCnPr/>
                        <wps:spPr bwMode="auto">
                          <a:xfrm>
                            <a:off x="101600" y="97155"/>
                            <a:ext cx="1812290" cy="88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92" name="Line 580"/>
                        <wps:cNvCnPr/>
                        <wps:spPr bwMode="auto">
                          <a:xfrm flipH="1">
                            <a:off x="1908175" y="106045"/>
                            <a:ext cx="5715" cy="10941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93" name="Line 581"/>
                        <wps:cNvCnPr/>
                        <wps:spPr bwMode="auto">
                          <a:xfrm flipV="1">
                            <a:off x="95885" y="97155"/>
                            <a:ext cx="5715" cy="10934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894" name="Line 582"/>
                        <wps:cNvCnPr/>
                        <wps:spPr bwMode="auto">
                          <a:xfrm>
                            <a:off x="101600" y="97155"/>
                            <a:ext cx="289560" cy="331470"/>
                          </a:xfrm>
                          <a:prstGeom prst="line">
                            <a:avLst/>
                          </a:prstGeom>
                          <a:noFill/>
                          <a:ln w="9525" cap="flat">
                            <a:solidFill>
                              <a:srgbClr val="808080"/>
                            </a:solidFill>
                            <a:prstDash val="dash"/>
                            <a:miter lim="800000"/>
                            <a:headEnd/>
                            <a:tailEnd/>
                          </a:ln>
                          <a:extLst>
                            <a:ext uri="{909E8E84-426E-40DD-AFC4-6F175D3DCCD1}">
                              <a14:hiddenFill xmlns:a14="http://schemas.microsoft.com/office/drawing/2010/main">
                                <a:noFill/>
                              </a14:hiddenFill>
                            </a:ext>
                          </a:extLst>
                        </wps:spPr>
                        <wps:bodyPr/>
                      </wps:wsp>
                      <wps:wsp>
                        <wps:cNvPr id="895" name="Line 583"/>
                        <wps:cNvCnPr/>
                        <wps:spPr bwMode="auto">
                          <a:xfrm flipV="1">
                            <a:off x="391160" y="304800"/>
                            <a:ext cx="314960" cy="123825"/>
                          </a:xfrm>
                          <a:prstGeom prst="line">
                            <a:avLst/>
                          </a:prstGeom>
                          <a:noFill/>
                          <a:ln w="9525" cap="flat">
                            <a:solidFill>
                              <a:srgbClr val="808080"/>
                            </a:solidFill>
                            <a:prstDash val="dash"/>
                            <a:miter lim="800000"/>
                            <a:headEnd/>
                            <a:tailEnd/>
                          </a:ln>
                          <a:extLst>
                            <a:ext uri="{909E8E84-426E-40DD-AFC4-6F175D3DCCD1}">
                              <a14:hiddenFill xmlns:a14="http://schemas.microsoft.com/office/drawing/2010/main">
                                <a:noFill/>
                              </a14:hiddenFill>
                            </a:ext>
                          </a:extLst>
                        </wps:spPr>
                        <wps:bodyPr/>
                      </wps:wsp>
                      <wps:wsp>
                        <wps:cNvPr id="896" name="Line 584"/>
                        <wps:cNvCnPr/>
                        <wps:spPr bwMode="auto">
                          <a:xfrm>
                            <a:off x="706120" y="304800"/>
                            <a:ext cx="180975" cy="342900"/>
                          </a:xfrm>
                          <a:prstGeom prst="line">
                            <a:avLst/>
                          </a:prstGeom>
                          <a:noFill/>
                          <a:ln w="9525" cap="flat">
                            <a:solidFill>
                              <a:srgbClr val="808080"/>
                            </a:solidFill>
                            <a:prstDash val="dash"/>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903" o:spid="_x0000_s1026" editas="canvas" style="width:158.5pt;height:102pt;mso-position-horizontal-relative:char;mso-position-vertical-relative:line" coordsize="20129,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">
                <v:shape id="_x0000_s1027" type="#_x0000_t75" style="position:absolute;width:20129;height:12954;visibility:visible;mso-wrap-style:square">
                  <v:fill o:detectmouseclick="t"/>
                  <v:path o:connecttype="none"/>
                </v:shape>
                <v:shape id="Freeform 577" o:spid="_x0000_s1028" style="position:absolute;left:958;top:6477;width:7912;height:5556;visibility:visible;mso-wrap-style:square;v-text-anchor:top" coordsize="1246,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3L58UA&#10;AADcAAAADwAAAGRycy9kb3ducmV2LnhtbESPQWvCQBSE74X+h+UVeim6adESo6uIIPTiQaOH3h67&#10;zyQ0+zZk1yT117uC4HGYmW+YxWqwteio9ZVjBZ/jBASxdqbiQsEx345SED4gG6wdk4J/8rBavr4s&#10;MDOu5z11h1CICGGfoYIyhCaT0uuSLPqxa4ijd3atxRBlW0jTYh/htpZfSfItLVYcF0psaFOS/jtc&#10;bKTsJyedT68fu/VJb367VFc9a6Xe34b1HESgITzDj/aPUZCmM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zcvnxQAAANwAAAAPAAAAAAAAAAAAAAAAAJgCAABkcnMv&#10;ZG93bnJldi54bWxQSwUGAAAAAAQABAD1AAAAigMAAAAA&#10;" path="m1246,c1065,529,558,875,,855e" filled="f" strokecolor="gray">
                  <v:stroke dashstyle="dash" joinstyle="miter"/>
                  <v:path arrowok="t" o:connecttype="custom" o:connectlocs="791210,0;0,542925" o:connectangles="0,0"/>
                </v:shape>
                <v:line id="Line 578" o:spid="_x0000_s1029" style="position:absolute;visibility:visible;mso-wrap-style:square" from="958,11906" to="19081,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uBt8EAAADcAAAADwAAAGRycy9kb3ducmV2LnhtbERPzWrCQBC+C77DMkJvuomHYqObIKJS&#10;aEEafYAhO01SM7Mhu9XUp+8eCj1+fP+bYuRO3WjwrRMD6SIBRVI520pt4HI+zFegfECx2DkhAz/k&#10;ocinkw1m1t3lg25lqFUMEZ+hgSaEPtPaVw0x+oXrSSL36QbGEOFQazvgPYZzp5dJ8qwZW4kNDfa0&#10;a6i6lt9sYE/n0+NQHt3x/cH8lZ6W9i1lY55m43YNKtAY/sV/7ldrYPUS58cz8Qjo/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i4G3wQAAANwAAAAPAAAAAAAAAAAAAAAA&#10;AKECAABkcnMvZG93bnJldi54bWxQSwUGAAAAAAQABAD5AAAAjwMAAAAA&#10;" strokecolor="#275966">
                  <v:stroke joinstyle="miter"/>
                </v:line>
                <v:line id="Line 579" o:spid="_x0000_s1030" style="position:absolute;visibility:visible;mso-wrap-style:square" from="1016,971" to="19138,1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ckLMQAAADcAAAADwAAAGRycy9kb3ducmV2LnhtbESPUWvCQBCE3wX/w7FC3/QSH4pGTylF&#10;pWBBjP6AJbcmabN7IXdq6q/3CoU+DjPzDbNc99yoG3W+dmIgnSSgSApnaykNnE/b8QyUDygWGydk&#10;4Ic8rFfDwRIz6+5ypFseShUh4jM0UIXQZlr7oiJGP3EtSfQurmMMUXalth3eI5wbPU2SV81YS1yo&#10;sKX3iorv/MoGNnQ6PLb5zu0+H8xf6WFq9ykb8zLq3xagAvXhP/zX/rAGZvMUfs/EI6B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xyQsxAAAANwAAAAPAAAAAAAAAAAA&#10;AAAAAKECAABkcnMvZG93bnJldi54bWxQSwUGAAAAAAQABAD5AAAAkgMAAAAA&#10;" strokecolor="#275966">
                  <v:stroke joinstyle="miter"/>
                </v:line>
                <v:line id="Line 580" o:spid="_x0000_s1031" style="position:absolute;flip:x;visibility:visible;mso-wrap-style:square" from="19081,1060" to="19138,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O/MMUAAADcAAAADwAAAGRycy9kb3ducmV2LnhtbESPQWvCQBSE7wX/w/KEXkrdKChpdBUR&#10;hEJVaCqeH9nXZGv2bciuMf33riB4HGbmG2ax6m0tOmq9caxgPEpAEBdOGy4VHH+27ykIH5A11o5J&#10;wT95WC0HLwvMtLvyN3V5KEWEsM9QQRVCk0npi4os+pFriKP361qLIcq2lLrFa4TbWk6SZCYtGo4L&#10;FTa0qag45xerYDe13WG7/3szX2lz2ecmOfnZUanXYb+egwjUh2f40f7UCtKPC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FO/MMUAAADcAAAADwAAAAAAAAAA&#10;AAAAAAChAgAAZHJzL2Rvd25yZXYueG1sUEsFBgAAAAAEAAQA+QAAAJMDAAAAAA==&#10;" strokecolor="#275966">
                  <v:stroke joinstyle="miter"/>
                </v:line>
                <v:line id="Line 581" o:spid="_x0000_s1032" style="position:absolute;flip:y;visibility:visible;mso-wrap-style:square" from="958,971" to="1016,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8aq8UAAADcAAAADwAAAGRycy9kb3ducmV2LnhtbESPQWvCQBSE74X+h+UJXkQ3tVRidJVS&#10;EApVoal4fmSfyWr2bciuMf33bkHocZiZb5jlure16Kj1xrGCl0kCgrhw2nCp4PCzGacgfEDWWDsm&#10;Bb/kYb16flpipt2Nv6nLQykihH2GCqoQmkxKX1Rk0U9cQxy9k2sthijbUuoWbxFuazlNkpm0aDgu&#10;VNjQR0XFJb9aBds32+03u/PIfKXNdZeb5OhnB6WGg/59ASJQH/7Dj/anVpDOX+HvTD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x8aq8UAAADcAAAADwAAAAAAAAAA&#10;AAAAAAChAgAAZHJzL2Rvd25yZXYueG1sUEsFBgAAAAAEAAQA+QAAAJMDAAAAAA==&#10;" strokecolor="#275966">
                  <v:stroke joinstyle="miter"/>
                </v:line>
                <v:line id="Line 582" o:spid="_x0000_s1033" style="position:absolute;visibility:visible;mso-wrap-style:square" from="1016,971" to="3911,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xlhMQAAADcAAAADwAAAGRycy9kb3ducmV2LnhtbESPQWsCMRSE7wX/Q3hCL6Um1mLt1riI&#10;IOiloBXPj83rZnHzsmzi7vbfN4LgcZiZb5hlPrhadNSGyrOG6USBIC68qbjUcPrZvi5AhIhssPZM&#10;Gv4oQL4aPS0xM77nA3XHWIoE4ZChBhtjk0kZCksOw8Q3xMn79a3DmGRbStNin+Culm9KzaXDitOC&#10;xYY2lorL8eo0yHNfq4O9nH253ePs4zuc+pdC6+fxsP4CEWmIj/C9vTMaFp/vcDuTjo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HGWExAAAANwAAAAPAAAAAAAAAAAA&#10;AAAAAKECAABkcnMvZG93bnJldi54bWxQSwUGAAAAAAQABAD5AAAAkgMAAAAA&#10;" strokecolor="gray">
                  <v:stroke dashstyle="dash" joinstyle="miter"/>
                </v:line>
                <v:line id="Line 583" o:spid="_x0000_s1034" style="position:absolute;flip:y;visibility:visible;mso-wrap-style:square" from="3911,3048" to="7061,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4T98IAAADcAAAADwAAAGRycy9kb3ducmV2LnhtbESPQYvCMBSE74L/ITzBm6auKG01irsg&#10;el314u3RPNtq81KabFv99ZuFBY/DzHzDrLe9qURLjSstK5hNIxDEmdUl5wou5/0kBuE8ssbKMil4&#10;koPtZjhYY6ptx9/UnnwuAoRdigoK7+tUSpcVZNBNbU0cvJttDPogm1zqBrsAN5X8iKKlNFhyWCiw&#10;pq+Cssfpxyi40meXJ864eXe3i1l/8O3xlSg1HvW7FQhPvX+H/9tHrSBOFvB3JhwBufk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i4T98IAAADcAAAADwAAAAAAAAAAAAAA&#10;AAChAgAAZHJzL2Rvd25yZXYueG1sUEsFBgAAAAAEAAQA+QAAAJADAAAAAA==&#10;" strokecolor="gray">
                  <v:stroke dashstyle="dash" joinstyle="miter"/>
                </v:line>
                <v:line id="Line 584" o:spid="_x0000_s1035" style="position:absolute;visibility:visible;mso-wrap-style:square" from="7061,3048" to="8870,6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JeaMQAAADcAAAADwAAAGRycy9kb3ducmV2LnhtbESPT2sCMRTE74LfITyhF9FsK/hnNYoU&#10;hHopuC6eH8lzs7h5WTapu/32TaHQ4zAzv2F2h8E14kldqD0reJ1nIIi1NzVXCsrrabYGESKywcYz&#10;KfimAIf9eLTD3PieL/QsYiUShEOOCmyMbS5l0JYchrlviZN3953DmGRXSdNhn+CukW9ZtpQOa04L&#10;Flt6t6QfxZdTIG99k13s4+ar0xkXq89Q9lOt1MtkOG5BRBrif/iv/WEUrDdL+D2TjoD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gl5oxAAAANwAAAAPAAAAAAAAAAAA&#10;AAAAAKECAABkcnMvZG93bnJldi54bWxQSwUGAAAAAAQABAD5AAAAkgMAAAAA&#10;" strokecolor="gray">
                  <v:stroke dashstyle="dash" joinstyle="miter"/>
                </v:line>
                <w10:anchorlock/>
              </v:group>
            </w:pict>
          </mc:Fallback>
        </mc:AlternateContent>
      </w:r>
    </w:p>
    <w:p w14:paraId="52D239DD" w14:textId="77777777" w:rsidR="00EB714F" w:rsidRDefault="00EB714F" w:rsidP="004B22AC">
      <w:pPr>
        <w:pStyle w:val="ListParagraph"/>
        <w:spacing w:before="100" w:after="0" w:line="273" w:lineRule="atLeast"/>
        <w:ind w:left="1080"/>
        <w:rPr>
          <w:rFonts w:eastAsia="Times New Roman" w:cs="Arial"/>
          <w:color w:val="222222"/>
          <w:szCs w:val="20"/>
        </w:rPr>
      </w:pPr>
    </w:p>
    <w:p w14:paraId="001A14B1" w14:textId="24BE2CE5" w:rsidR="004B22AC" w:rsidRDefault="004273E2" w:rsidP="004B22AC">
      <w:pPr>
        <w:pStyle w:val="ListParagraph"/>
        <w:spacing w:before="100" w:after="0" w:line="273" w:lineRule="atLeast"/>
        <w:ind w:left="1080"/>
        <w:rPr>
          <w:rFonts w:eastAsia="Times New Roman" w:cs="Arial"/>
          <w:color w:val="222222"/>
          <w:szCs w:val="20"/>
        </w:rPr>
      </w:pPr>
      <w:r>
        <w:rPr>
          <w:rFonts w:eastAsia="Times New Roman" w:cs="Arial"/>
          <w:color w:val="222222"/>
          <w:szCs w:val="20"/>
        </w:rPr>
        <w:t>4</w:t>
      </w:r>
      <w:r w:rsidR="004B22AC">
        <w:rPr>
          <w:rFonts w:eastAsia="Times New Roman" w:cs="Arial"/>
          <w:color w:val="222222"/>
          <w:szCs w:val="20"/>
        </w:rPr>
        <w:t>. Translate the piece to the opposite side.</w:t>
      </w:r>
      <w:r>
        <w:rPr>
          <w:rFonts w:eastAsia="Times New Roman" w:cs="Arial"/>
          <w:color w:val="222222"/>
          <w:szCs w:val="20"/>
        </w:rPr>
        <w:t xml:space="preserve"> Then reflect (flip) the piece, making sure corners match up. Secure the piece with tape.</w:t>
      </w:r>
    </w:p>
    <w:p w14:paraId="47108988" w14:textId="47F06B9F" w:rsidR="00EE7A79" w:rsidRDefault="004273E2" w:rsidP="004B22AC">
      <w:pPr>
        <w:pStyle w:val="ListParagraph"/>
        <w:spacing w:before="100" w:after="0" w:line="273" w:lineRule="atLeast"/>
        <w:ind w:left="1080"/>
        <w:rPr>
          <w:rFonts w:eastAsia="Times New Roman" w:cs="Arial"/>
          <w:color w:val="222222"/>
          <w:szCs w:val="20"/>
        </w:rPr>
      </w:pPr>
      <w:r>
        <w:rPr>
          <w:rFonts w:eastAsia="Times New Roman" w:cs="Arial"/>
          <w:noProof/>
          <w:color w:val="222222"/>
          <w:szCs w:val="20"/>
        </w:rPr>
        <mc:AlternateContent>
          <mc:Choice Requires="wps">
            <w:drawing>
              <wp:anchor distT="0" distB="0" distL="114300" distR="114300" simplePos="0" relativeHeight="251666432" behindDoc="0" locked="0" layoutInCell="1" allowOverlap="1" wp14:anchorId="66305740" wp14:editId="6579DDBD">
                <wp:simplePos x="0" y="0"/>
                <wp:positionH relativeFrom="column">
                  <wp:posOffset>1637983</wp:posOffset>
                </wp:positionH>
                <wp:positionV relativeFrom="paragraph">
                  <wp:posOffset>1622108</wp:posOffset>
                </wp:positionV>
                <wp:extent cx="628650" cy="314325"/>
                <wp:effectExtent l="0" t="0" r="42863" b="42862"/>
                <wp:wrapNone/>
                <wp:docPr id="14" name="Right Arrow 14"/>
                <wp:cNvGraphicFramePr/>
                <a:graphic xmlns:a="http://schemas.openxmlformats.org/drawingml/2006/main">
                  <a:graphicData uri="http://schemas.microsoft.com/office/word/2010/wordprocessingShape">
                    <wps:wsp>
                      <wps:cNvSpPr/>
                      <wps:spPr>
                        <a:xfrm rot="5400000">
                          <a:off x="0" y="0"/>
                          <a:ext cx="628650" cy="314325"/>
                        </a:xfrm>
                        <a:prstGeom prst="rightArrow">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Right Arrow 14" o:spid="_x0000_s1026" type="#_x0000_t13" style="position:absolute;margin-left:129pt;margin-top:127.75pt;width:49.5pt;height:24.75pt;rotation:90;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" fillcolor="#7f7f7f [1612]" strokecolor="#7f7f7f [1612]" strokeweight="2pt"/>
            </w:pict>
          </mc:Fallback>
        </mc:AlternateContent>
      </w:r>
      <w:r w:rsidR="00BF5E4E">
        <w:rPr>
          <w:rFonts w:eastAsia="Times New Roman" w:cs="Arial"/>
          <w:noProof/>
          <w:color w:val="222222"/>
          <w:szCs w:val="20"/>
        </w:rPr>
        <mc:AlternateContent>
          <mc:Choice Requires="wpc">
            <w:drawing>
              <wp:inline distT="0" distB="0" distL="0" distR="0" wp14:anchorId="726292F4" wp14:editId="1073A46E">
                <wp:extent cx="2794000" cy="1308100"/>
                <wp:effectExtent l="0" t="0" r="0" b="0"/>
                <wp:docPr id="919" name="Canvas 9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04" name="Freeform 594"/>
                        <wps:cNvSpPr>
                          <a:spLocks/>
                        </wps:cNvSpPr>
                        <wps:spPr bwMode="auto">
                          <a:xfrm>
                            <a:off x="1906905" y="658495"/>
                            <a:ext cx="791845" cy="557530"/>
                          </a:xfrm>
                          <a:custGeom>
                            <a:avLst/>
                            <a:gdLst>
                              <a:gd name="T0" fmla="*/ 1247 w 1247"/>
                              <a:gd name="T1" fmla="*/ 0 h 878"/>
                              <a:gd name="T2" fmla="*/ 0 w 1247"/>
                              <a:gd name="T3" fmla="*/ 857 h 878"/>
                            </a:gdLst>
                            <a:ahLst/>
                            <a:cxnLst>
                              <a:cxn ang="0">
                                <a:pos x="T0" y="T1"/>
                              </a:cxn>
                              <a:cxn ang="0">
                                <a:pos x="T2" y="T3"/>
                              </a:cxn>
                            </a:cxnLst>
                            <a:rect l="0" t="0" r="r" b="b"/>
                            <a:pathLst>
                              <a:path w="1247" h="878">
                                <a:moveTo>
                                  <a:pt x="1247" y="0"/>
                                </a:moveTo>
                                <a:cubicBezTo>
                                  <a:pt x="1065" y="530"/>
                                  <a:pt x="559" y="878"/>
                                  <a:pt x="0" y="857"/>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5" name="Freeform 595"/>
                        <wps:cNvSpPr>
                          <a:spLocks/>
                        </wps:cNvSpPr>
                        <wps:spPr bwMode="auto">
                          <a:xfrm>
                            <a:off x="95250" y="649605"/>
                            <a:ext cx="791845" cy="556895"/>
                          </a:xfrm>
                          <a:custGeom>
                            <a:avLst/>
                            <a:gdLst>
                              <a:gd name="T0" fmla="*/ 1247 w 1247"/>
                              <a:gd name="T1" fmla="*/ 0 h 877"/>
                              <a:gd name="T2" fmla="*/ 0 w 1247"/>
                              <a:gd name="T3" fmla="*/ 856 h 877"/>
                            </a:gdLst>
                            <a:ahLst/>
                            <a:cxnLst>
                              <a:cxn ang="0">
                                <a:pos x="T0" y="T1"/>
                              </a:cxn>
                              <a:cxn ang="0">
                                <a:pos x="T2" y="T3"/>
                              </a:cxn>
                            </a:cxnLst>
                            <a:rect l="0" t="0" r="r" b="b"/>
                            <a:pathLst>
                              <a:path w="1247" h="877">
                                <a:moveTo>
                                  <a:pt x="1247" y="0"/>
                                </a:moveTo>
                                <a:cubicBezTo>
                                  <a:pt x="1065" y="529"/>
                                  <a:pt x="559" y="877"/>
                                  <a:pt x="0" y="856"/>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 name="Line 596"/>
                        <wps:cNvCnPr/>
                        <wps:spPr bwMode="auto">
                          <a:xfrm>
                            <a:off x="95250" y="1193165"/>
                            <a:ext cx="1811655"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07" name="Line 597"/>
                        <wps:cNvCnPr/>
                        <wps:spPr bwMode="auto">
                          <a:xfrm>
                            <a:off x="100965" y="97155"/>
                            <a:ext cx="1811655"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08" name="Line 598"/>
                        <wps:cNvCnPr/>
                        <wps:spPr bwMode="auto">
                          <a:xfrm flipH="1">
                            <a:off x="1906905" y="106680"/>
                            <a:ext cx="5715" cy="109601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09" name="Line 599"/>
                        <wps:cNvCnPr/>
                        <wps:spPr bwMode="auto">
                          <a:xfrm>
                            <a:off x="100965" y="97155"/>
                            <a:ext cx="290195" cy="33274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10" name="Line 600"/>
                        <wps:cNvCnPr/>
                        <wps:spPr bwMode="auto">
                          <a:xfrm flipV="1">
                            <a:off x="391160" y="305435"/>
                            <a:ext cx="314325" cy="1244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11" name="Line 601"/>
                        <wps:cNvCnPr/>
                        <wps:spPr bwMode="auto">
                          <a:xfrm>
                            <a:off x="705485" y="305435"/>
                            <a:ext cx="181610" cy="3441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12" name="Line 602"/>
                        <wps:cNvCnPr/>
                        <wps:spPr bwMode="auto">
                          <a:xfrm>
                            <a:off x="925195" y="678180"/>
                            <a:ext cx="934085" cy="0"/>
                          </a:xfrm>
                          <a:prstGeom prst="line">
                            <a:avLst/>
                          </a:prstGeom>
                          <a:noFill/>
                          <a:ln w="9525" cap="flat">
                            <a:solidFill>
                              <a:srgbClr val="FF8000"/>
                            </a:solidFill>
                            <a:prstDash val="solid"/>
                            <a:miter lim="800000"/>
                            <a:headEnd/>
                            <a:tailEnd/>
                          </a:ln>
                          <a:extLst>
                            <a:ext uri="{909E8E84-426E-40DD-AFC4-6F175D3DCCD1}">
                              <a14:hiddenFill xmlns:a14="http://schemas.microsoft.com/office/drawing/2010/main">
                                <a:noFill/>
                              </a14:hiddenFill>
                            </a:ext>
                          </a:extLst>
                        </wps:spPr>
                        <wps:bodyPr/>
                      </wps:wsp>
                      <wps:wsp>
                        <wps:cNvPr id="913" name="Line 603"/>
                        <wps:cNvCnPr/>
                        <wps:spPr bwMode="auto">
                          <a:xfrm>
                            <a:off x="1912620" y="106680"/>
                            <a:ext cx="290195" cy="33274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14" name="Line 604"/>
                        <wps:cNvCnPr/>
                        <wps:spPr bwMode="auto">
                          <a:xfrm flipV="1">
                            <a:off x="2202815" y="314960"/>
                            <a:ext cx="314325" cy="12446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15" name="Line 605"/>
                        <wps:cNvCnPr/>
                        <wps:spPr bwMode="auto">
                          <a:xfrm>
                            <a:off x="2517140" y="314960"/>
                            <a:ext cx="181610" cy="34353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g:wgp>
                        <wpg:cNvPr id="916" name="Group 608"/>
                        <wpg:cNvGrpSpPr>
                          <a:grpSpLocks/>
                        </wpg:cNvGrpSpPr>
                        <wpg:grpSpPr bwMode="auto">
                          <a:xfrm>
                            <a:off x="1788160" y="606425"/>
                            <a:ext cx="71120" cy="142875"/>
                            <a:chOff x="2816" y="955"/>
                            <a:chExt cx="112" cy="225"/>
                          </a:xfrm>
                        </wpg:grpSpPr>
                        <wps:wsp>
                          <wps:cNvPr id="917" name="Freeform 606"/>
                          <wps:cNvSpPr>
                            <a:spLocks/>
                          </wps:cNvSpPr>
                          <wps:spPr bwMode="auto">
                            <a:xfrm>
                              <a:off x="2816" y="955"/>
                              <a:ext cx="112" cy="225"/>
                            </a:xfrm>
                            <a:custGeom>
                              <a:avLst/>
                              <a:gdLst>
                                <a:gd name="T0" fmla="*/ 0 w 112"/>
                                <a:gd name="T1" fmla="*/ 225 h 225"/>
                                <a:gd name="T2" fmla="*/ 112 w 112"/>
                                <a:gd name="T3" fmla="*/ 113 h 225"/>
                                <a:gd name="T4" fmla="*/ 0 w 112"/>
                                <a:gd name="T5" fmla="*/ 0 h 225"/>
                                <a:gd name="T6" fmla="*/ 0 w 112"/>
                                <a:gd name="T7" fmla="*/ 225 h 225"/>
                              </a:gdLst>
                              <a:ahLst/>
                              <a:cxnLst>
                                <a:cxn ang="0">
                                  <a:pos x="T0" y="T1"/>
                                </a:cxn>
                                <a:cxn ang="0">
                                  <a:pos x="T2" y="T3"/>
                                </a:cxn>
                                <a:cxn ang="0">
                                  <a:pos x="T4" y="T5"/>
                                </a:cxn>
                                <a:cxn ang="0">
                                  <a:pos x="T6" y="T7"/>
                                </a:cxn>
                              </a:cxnLst>
                              <a:rect l="0" t="0" r="r" b="b"/>
                              <a:pathLst>
                                <a:path w="112" h="225">
                                  <a:moveTo>
                                    <a:pt x="0" y="225"/>
                                  </a:moveTo>
                                  <a:lnTo>
                                    <a:pt x="112" y="113"/>
                                  </a:lnTo>
                                  <a:lnTo>
                                    <a:pt x="0" y="0"/>
                                  </a:lnTo>
                                  <a:lnTo>
                                    <a:pt x="0" y="225"/>
                                  </a:lnTo>
                                  <a:close/>
                                </a:path>
                              </a:pathLst>
                            </a:custGeom>
                            <a:solidFill>
                              <a:srgbClr val="FF8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8" name="Freeform 607"/>
                          <wps:cNvSpPr>
                            <a:spLocks/>
                          </wps:cNvSpPr>
                          <wps:spPr bwMode="auto">
                            <a:xfrm>
                              <a:off x="2816" y="955"/>
                              <a:ext cx="112" cy="225"/>
                            </a:xfrm>
                            <a:custGeom>
                              <a:avLst/>
                              <a:gdLst>
                                <a:gd name="T0" fmla="*/ 0 w 112"/>
                                <a:gd name="T1" fmla="*/ 225 h 225"/>
                                <a:gd name="T2" fmla="*/ 112 w 112"/>
                                <a:gd name="T3" fmla="*/ 113 h 225"/>
                                <a:gd name="T4" fmla="*/ 0 w 112"/>
                                <a:gd name="T5" fmla="*/ 0 h 225"/>
                                <a:gd name="T6" fmla="*/ 0 w 112"/>
                                <a:gd name="T7" fmla="*/ 225 h 225"/>
                              </a:gdLst>
                              <a:ahLst/>
                              <a:cxnLst>
                                <a:cxn ang="0">
                                  <a:pos x="T0" y="T1"/>
                                </a:cxn>
                                <a:cxn ang="0">
                                  <a:pos x="T2" y="T3"/>
                                </a:cxn>
                                <a:cxn ang="0">
                                  <a:pos x="T4" y="T5"/>
                                </a:cxn>
                                <a:cxn ang="0">
                                  <a:pos x="T6" y="T7"/>
                                </a:cxn>
                              </a:cxnLst>
                              <a:rect l="0" t="0" r="r" b="b"/>
                              <a:pathLst>
                                <a:path w="112" h="225">
                                  <a:moveTo>
                                    <a:pt x="0" y="225"/>
                                  </a:moveTo>
                                  <a:lnTo>
                                    <a:pt x="112" y="113"/>
                                  </a:lnTo>
                                  <a:lnTo>
                                    <a:pt x="0" y="0"/>
                                  </a:lnTo>
                                  <a:lnTo>
                                    <a:pt x="0" y="225"/>
                                  </a:lnTo>
                                  <a:close/>
                                </a:path>
                              </a:pathLst>
                            </a:custGeom>
                            <a:noFill/>
                            <a:ln w="9525" cap="flat">
                              <a:solidFill>
                                <a:srgbClr val="FF8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id="Canvas 919" o:spid="_x0000_s1026" editas="canvas" style="width:220pt;height:103pt;mso-position-horizontal-relative:char;mso-position-vertical-relative:line" coordsize="27940,1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">
                <v:shape id="_x0000_s1027" type="#_x0000_t75" style="position:absolute;width:27940;height:13081;visibility:visible;mso-wrap-style:square">
                  <v:fill o:detectmouseclick="t"/>
                  <v:path o:connecttype="none"/>
                </v:shape>
                <v:shape id="Freeform 594" o:spid="_x0000_s1028" style="position:absolute;left:19069;top:6584;width:7918;height:5576;visibility:visible;mso-wrap-style:square;v-text-anchor:top" coordsize="1247,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QoesUA&#10;AADcAAAADwAAAGRycy9kb3ducmV2LnhtbESPQWsCMRSE7wX/Q3iCt5pURHRrlCKsFASxq4UeH5vX&#10;3bSbl2WT6tpf3wgFj8PMfMMs171rxJm6YD1reBorEMSlN5YrDadj/jgHESKywcYzabhSgPVq8LDE&#10;zPgLv9G5iJVIEA4ZaqhjbDMpQ1mTwzD2LXHyPn3nMCbZVdJ0eElw18iJUjPp0HJaqLGlTU3ld/Hj&#10;NBzeaTI/Snn9yvfT/GOnbLH9tVqPhv3LM4hIfbyH/9uvRsNCTeF2Jh0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hCh6xQAAANwAAAAPAAAAAAAAAAAAAAAAAJgCAABkcnMv&#10;ZG93bnJldi54bWxQSwUGAAAAAAQABAD1AAAAigMAAAAA&#10;" path="m1247,c1065,530,559,878,,857e" filled="f" strokecolor="#275966">
                  <v:stroke joinstyle="miter"/>
                  <v:path arrowok="t" o:connecttype="custom" o:connectlocs="791845,0;0,544195" o:connectangles="0,0"/>
                </v:shape>
                <v:shape id="Freeform 595" o:spid="_x0000_s1029" style="position:absolute;left:952;top:6496;width:7918;height:5569;visibility:visible;mso-wrap-style:square;v-text-anchor:top" coordsize="1247,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wBN8UA&#10;AADcAAAADwAAAGRycy9kb3ducmV2LnhtbESPQWvCQBSE70L/w/IK3nSjRbHRVYpg20NFYtXzI/ua&#10;hGTfhuyaxH/vFgSPw8x8w6w2valES40rLCuYjCMQxKnVBWcKTr+70QKE88gaK8uk4EYONuuXwQpj&#10;bTtOqD36TAQIuxgV5N7XsZQuzcmgG9uaOHh/tjHog2wyqRvsAtxUchpFc2mw4LCQY03bnNLyeDUK&#10;Ps8/7WGyLU9vmd531S0x5dflotTwtf9YgvDU+2f40f7WCt6jGfyfCUdAr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nAE3xQAAANwAAAAPAAAAAAAAAAAAAAAAAJgCAABkcnMv&#10;ZG93bnJldi54bWxQSwUGAAAAAAQABAD1AAAAigMAAAAA&#10;" path="m1247,c1065,529,559,877,,856e" filled="f" strokecolor="#275966">
                  <v:stroke joinstyle="miter"/>
                  <v:path arrowok="t" o:connecttype="custom" o:connectlocs="791845,0;0,543560" o:connectangles="0,0"/>
                </v:shape>
                <v:line id="Line 596" o:spid="_x0000_s1030" style="position:absolute;visibility:visible;mso-wrap-style:square" from="952,11931" to="19069,12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8UmQsQAAADcAAAADwAAAGRycy9kb3ducmV2LnhtbESPUWvCQBCE3wv9D8cWfKuX+CA15iKl&#10;VBFaEKM/YMmtSdrsXshdNfXX9wqCj8PMfMPkq5E7dabBt04MpNMEFEnlbCu1geNh/fwCygcUi50T&#10;MvBLHlbF40OOmXUX2dO5DLWKEPEZGmhC6DOtfdUQo5+6niR6JzcwhiiHWtsBLxHOnZ4lyVwzthIX&#10;GuzpraHqu/xhA+902F3X5cZtPq/MX+luZj9SNmbyNL4uQQUawz18a2+tgUUyh/8z8Qjo4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xSZCxAAAANwAAAAPAAAAAAAAAAAA&#10;AAAAAKECAABkcnMvZG93bnJldi54bWxQSwUGAAAAAAQABAD5AAAAkgMAAAAA&#10;" strokecolor="#275966">
                  <v:stroke joinstyle="miter"/>
                </v:line>
                <v:line id="Line 597" o:spid="_x0000_s1031" style="position:absolute;visibility:visible;mso-wrap-style:square" from="1009,971" to="19126,10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mD2cUAAADcAAAADwAAAGRycy9kb3ducmV2LnhtbESPUWvCQBCE3wv9D8cKfauX+FBr6ilS&#10;VAQLYuIPWHLbJG12L+ROjf76XqHQx2FmvmHmy4FbdaHeN04MpOMEFEnpbCOVgVOxeX4F5QOKxdYJ&#10;GbiRh+Xi8WGOmXVXOdIlD5WKEPEZGqhD6DKtfVkTox+7jiR6n65nDFH2lbY9XiOcWz1JkhfN2Ehc&#10;qLGj95rK7/zMBtZUHO6bfOu2H3fmr/QwsfuUjXkaDas3UIGG8B/+a++sgVkyhd8z8Qjox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ImD2cUAAADcAAAADwAAAAAAAAAA&#10;AAAAAAChAgAAZHJzL2Rvd25yZXYueG1sUEsFBgAAAAAEAAQA+QAAAJMDAAAAAA==&#10;" strokecolor="#275966">
                  <v:stroke joinstyle="miter"/>
                </v:line>
                <v:line id="Line 598" o:spid="_x0000_s1032" style="position:absolute;flip:x;visibility:visible;mso-wrap-style:square" from="19069,1066" to="19126,12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ASwMIAAADcAAAADwAAAGRycy9kb3ducmV2LnhtbERPXWvCMBR9H/gfwhV8GZpMmGg1igjC&#10;YHNgFZ8vzbWNNjelibX798vDYI+H873a9K4WHbXBetbwNlEgiAtvLJcazqf9eA4iRGSDtWfS8EMB&#10;NuvBywoz4598pC6PpUghHDLUUMXYZFKGoiKHYeIb4sRdfeswJtiW0rT4TOGullOlZtKh5dRQYUO7&#10;iop7/nAavt5d970/3F7t57x5HHKrLmF21no07LdLEJH6+C/+c38YDQuV1qYz6Qj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1ASwMIAAADcAAAADwAAAAAAAAAAAAAA&#10;AAChAgAAZHJzL2Rvd25yZXYueG1sUEsFBgAAAAAEAAQA+QAAAJADAAAAAA==&#10;" strokecolor="#275966">
                  <v:stroke joinstyle="miter"/>
                </v:line>
                <v:line id="Line 599" o:spid="_x0000_s1033" style="position:absolute;visibility:visible;mso-wrap-style:square" from="1009,971" to="3911,4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qyMMQAAADcAAAADwAAAGRycy9kb3ducmV2LnhtbESPUWvCQBCE3wX/w7FC3/QSH6SmnlJK&#10;FcGCNPoDltw2iWb3Qu6qqb/eE4Q+DjPzDbNY9dyoC3W+dmIgnSSgSApnaykNHA/r8SsoH1AsNk7I&#10;wB95WC2HgwVm1l3lmy55KFWEiM/QQBVCm2nti4oY/cS1JNH7cR1jiLIrte3wGuHc6GmSzDRjLXGh&#10;wpY+KirO+S8b+KTD/rbON27zdWM+pfup3aVszMuof38DFagP/+Fne2sNzJM5PM7EI6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WrIwxAAAANwAAAAPAAAAAAAAAAAA&#10;AAAAAKECAABkcnMvZG93bnJldi54bWxQSwUGAAAAAAQABAD5AAAAkgMAAAAA&#10;" strokecolor="#275966">
                  <v:stroke joinstyle="miter"/>
                </v:line>
                <v:line id="Line 600" o:spid="_x0000_s1034" style="position:absolute;flip:y;visibility:visible;mso-wrap-style:square" from="3911,3054" to="7054,4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IG8EAAADcAAAADwAAAGRycy9kb3ducmV2LnhtbERPy4rCMBTdC/MP4Q7MRjR1QNFqlEEQ&#10;BB9gFdeX5trGaW5KE2v9+8liwOXhvBerzlaipcYbxwpGwwQEce604ULB5bwZTEH4gKyxckwKXuRh&#10;tfzoLTDV7sknarNQiBjCPkUFZQh1KqXPS7Loh64mjtzNNRZDhE0hdYPPGG4r+Z0kE2nRcGwosaZ1&#10;Sflv9rAK9mPbHjeHe9/spvXjkJnk6icXpb4+u585iEBdeIv/3VutYDaK8+OZeATk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4gbwQAAANwAAAAPAAAAAAAAAAAAAAAA&#10;AKECAABkcnMvZG93bnJldi54bWxQSwUGAAAAAAQABAD5AAAAjwMAAAAA&#10;" strokecolor="#275966">
                  <v:stroke joinstyle="miter"/>
                </v:line>
                <v:line id="Line 601" o:spid="_x0000_s1035" style="position:absolute;visibility:visible;mso-wrap-style:square" from="7054,3054" to="8870,6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Uo68QAAADcAAAADwAAAGRycy9kb3ducmV2LnhtbESPUWvCQBCE3wv9D8cWfKuX80Fs6ilS&#10;qggtSGN/wJLbJqnZvZA7NfXX9wTBx2FmvmHmy4FbdaI+NF4smHEGiqT0rpHKwvd+/TwDFSKKw9YL&#10;WfijAMvF48Mcc+fP8kWnIlYqQSTkaKGOscu1DmVNjGHsO5Lk/fieMSbZV9r1eE5wbvUky6aasZG0&#10;UGNHbzWVh+LIFt5pv7usi43ffF6Yf81u4j4MWzt6GlavoCIN8R6+tbfOwosxcD2TjoBe/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9SjrxAAAANwAAAAPAAAAAAAAAAAA&#10;AAAAAKECAABkcnMvZG93bnJldi54bWxQSwUGAAAAAAQABAD5AAAAkgMAAAAA&#10;" strokecolor="#275966">
                  <v:stroke joinstyle="miter"/>
                </v:line>
                <v:line id="Line 602" o:spid="_x0000_s1036" style="position:absolute;visibility:visible;mso-wrap-style:square" from="9251,6781" to="18592,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DPzr8AAADcAAAADwAAAGRycy9kb3ducmV2LnhtbESPzQrCMBCE74LvEFbwIprqQbQaRUVB&#10;j/7geWnWtthsahNtfXsjCB6HmfmGmS8bU4gXVS63rGA4iEAQJ1bnnCq4nHf9CQjnkTUWlknBmxws&#10;F+3WHGNtaz7S6+RTESDsYlSQeV/GUrokI4NuYEvi4N1sZdAHWaVSV1gHuCnkKIrG0mDOYSHDkjYZ&#10;JffT0yjYH3tn87hjb1vUB4wkj9fJFZXqdprVDISnxv/Dv/ZeK5gOR/A9E46AXHw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KDPzr8AAADcAAAADwAAAAAAAAAAAAAAAACh&#10;AgAAZHJzL2Rvd25yZXYueG1sUEsFBgAAAAAEAAQA+QAAAI0DAAAAAA==&#10;" strokecolor="#ff8000">
                  <v:stroke joinstyle="miter"/>
                </v:line>
                <v:line id="Line 603" o:spid="_x0000_s1037" style="position:absolute;visibility:visible;mso-wrap-style:square" from="19126,1066" to="22028,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sTB8QAAADcAAAADwAAAGRycy9kb3ducmV2LnhtbESPUWvCQBCE3wv9D8cKfauXWJCaeooU&#10;FcGCmPgDltw2SZvdC7lTo7++Vyj0cZiZb5j5cuBWXaj3jRMD6TgBRVI620hl4FRsnl9B+YBisXVC&#10;Bm7kYbl4fJhjZt1VjnTJQ6UiRHyGBuoQukxrX9bE6MeuI4nep+sZQ5R9pW2P1wjnVk+SZKoZG4kL&#10;NXb0XlP5nZ/ZwJqKw32Tb9324878lR4mdp+yMU+jYfUGKtAQ/sN/7Z01MEtf4PdMPAJ68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axMHxAAAANwAAAAPAAAAAAAAAAAA&#10;AAAAAKECAABkcnMvZG93bnJldi54bWxQSwUGAAAAAAQABAD5AAAAkgMAAAAA&#10;" strokecolor="#275966">
                  <v:stroke joinstyle="miter"/>
                </v:line>
                <v:line id="Line 604" o:spid="_x0000_s1038" style="position:absolute;flip:y;visibility:visible;mso-wrap-style:square" from="22028,3149" to="25171,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SOGMYAAADcAAAADwAAAGRycy9kb3ducmV2LnhtbESPQWvCQBSE74X+h+UVvEjdKCo2zUZK&#10;QRDUQlPp+ZF9TbbNvg3ZNcZ/7wpCj8PMfMNk68E2oqfOG8cKppMEBHHptOFKwfFr87wC4QOyxsYx&#10;KbiQh3X++JBhqt2ZP6kvQiUihH2KCuoQ2lRKX9Zk0U9cSxy9H9dZDFF2ldQdniPcNnKWJEtp0XBc&#10;qLGl95rKv+JkFewXtv/YHH7HZrdqT4fCJN9+eVRq9DS8vYIINIT/8L291QpepnO4nYlHQOZ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EjhjGAAAA3AAAAA8AAAAAAAAA&#10;AAAAAAAAoQIAAGRycy9kb3ducmV2LnhtbFBLBQYAAAAABAAEAPkAAACUAwAAAAA=&#10;" strokecolor="#275966">
                  <v:stroke joinstyle="miter"/>
                </v:line>
                <v:line id="Line 605" o:spid="_x0000_s1039" style="position:absolute;visibility:visible;mso-wrap-style:square" from="25171,3149" to="26987,6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4u6MQAAADcAAAADwAAAGRycy9kb3ducmV2LnhtbESPUWvCQBCE3wv9D8cKfauXCJWaeooU&#10;FcGCmPgDltw2SZvdC7lTo7++Vyj0cZiZb5j5cuBWXaj3jRMD6TgBRVI620hl4FRsnl9B+YBisXVC&#10;Bm7kYbl4fJhjZt1VjnTJQ6UiRHyGBuoQukxrX9bE6MeuI4nep+sZQ5R9pW2P1wjnVk+SZKoZG4kL&#10;NXb0XlP5nZ/ZwJqKw32Tb9324878lR4mdp+yMU+jYfUGKtAQ/sN/7Z01MEtf4PdMPAJ68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zi7oxAAAANwAAAAPAAAAAAAAAAAA&#10;AAAAAKECAABkcnMvZG93bnJldi54bWxQSwUGAAAAAAQABAD5AAAAkgMAAAAA&#10;" strokecolor="#275966">
                  <v:stroke joinstyle="miter"/>
                </v:line>
                <v:group id="Group 608" o:spid="_x0000_s1040" style="position:absolute;left:17881;top:6064;width:711;height:1429" coordorigin="2816,955" coordsize="112,2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KZoXcYAAADcAAAADwAAAGRycy9kb3ducmV2LnhtbESPT2vCQBTE74V+h+UV&#10;ejObtCg1ZhWRtvQQBLUg3h7ZZxLMvg3Zbf58e7dQ6HGYmd8w2WY0jeipc7VlBUkUgyAurK65VPB9&#10;+pi9gXAeWWNjmRRM5GCzfnzIMNV24AP1R1+KAGGXooLK+zaV0hUVGXSRbYmDd7WdQR9kV0rd4RDg&#10;ppEvcbyQBmsOCxW2tKuouB1/jILPAYfta/Le57frbrqc5vtznpBSz0/jdgXC0+j/w3/tL61gmS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pmhdxgAAANwA&#10;AAAPAAAAAAAAAAAAAAAAAKoCAABkcnMvZG93bnJldi54bWxQSwUGAAAAAAQABAD6AAAAnQMAAAAA&#10;">
                  <v:shape id="Freeform 606" o:spid="_x0000_s1041" style="position:absolute;left:2816;top:955;width:112;height:225;visibility:visible;mso-wrap-style:square;v-text-anchor:top" coordsize="112,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HuxcQA&#10;AADcAAAADwAAAGRycy9kb3ducmV2LnhtbESPT2sCMRTE74V+h/AK3mrW0j+6NYoUCuqtq3h+bF43&#10;aTcvYRPX1U/fCEKPw8z8hpkvB9eKnrpoPSuYjAsQxLXXlhsF+93n4xRETMgaW8+k4EwRlov7uzmW&#10;2p/4i/oqNSJDOJaowKQUSiljbchhHPtAnL1v3zlMWXaN1B2eMty18qkoXqVDy3nBYKAPQ/VvdXQK&#10;yNpQxaPpDy8+rC7bzeV5t/1RavQwrN5BJBrSf/jWXmsFs8kbXM/kI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x7sXEAAAA3AAAAA8AAAAAAAAAAAAAAAAAmAIAAGRycy9k&#10;b3ducmV2LnhtbFBLBQYAAAAABAAEAPUAAACJAwAAAAA=&#10;" path="m,225l112,113,,,,225xe" fillcolor="#ff8000" stroked="f">
                    <v:path arrowok="t" o:connecttype="custom" o:connectlocs="0,225;112,113;0,0;0,225" o:connectangles="0,0,0,0"/>
                  </v:shape>
                  <v:shape id="Freeform 607" o:spid="_x0000_s1042" style="position:absolute;left:2816;top:955;width:112;height:225;visibility:visible;mso-wrap-style:square;v-text-anchor:top" coordsize="112,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xheMIA&#10;AADcAAAADwAAAGRycy9kb3ducmV2LnhtbERPz2vCMBS+C/4P4QneZupwotUoY6NsOyhaBa/P5tkW&#10;k5fSRO3+++Uw8Pjx/V6uO2vEnVpfO1YwHiUgiAunay4VHA/ZywyED8gajWNS8Ese1qt+b4mpdg/e&#10;0z0PpYgh7FNUUIXQpFL6oiKLfuQa4shdXGsxRNiWUrf4iOHWyNckmUqLNceGChv6qKi45jergPPZ&#10;5Hj4zN5Oxuy256+Ny36yiVLDQfe+ABGoC0/xv/tbK5iP49p4Jh4Bu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jGF4wgAAANwAAAAPAAAAAAAAAAAAAAAAAJgCAABkcnMvZG93&#10;bnJldi54bWxQSwUGAAAAAAQABAD1AAAAhwMAAAAA&#10;" path="m,225l112,113,,,,225xe" filled="f" strokecolor="#ff8000">
                    <v:stroke joinstyle="miter"/>
                    <v:path arrowok="t" o:connecttype="custom" o:connectlocs="0,225;112,113;0,0;0,225" o:connectangles="0,0,0,0"/>
                  </v:shape>
                </v:group>
                <w10:anchorlock/>
              </v:group>
            </w:pict>
          </mc:Fallback>
        </mc:AlternateContent>
      </w:r>
    </w:p>
    <w:p w14:paraId="6602C6D3" w14:textId="77777777" w:rsidR="00EB714F" w:rsidRDefault="00EB714F" w:rsidP="004B22AC">
      <w:pPr>
        <w:pStyle w:val="ListParagraph"/>
        <w:spacing w:before="100" w:after="0" w:line="273" w:lineRule="atLeast"/>
        <w:ind w:left="1080"/>
        <w:rPr>
          <w:rFonts w:eastAsia="Times New Roman" w:cs="Arial"/>
          <w:noProof/>
          <w:color w:val="222222"/>
          <w:szCs w:val="20"/>
        </w:rPr>
      </w:pPr>
    </w:p>
    <w:p w14:paraId="139269F1" w14:textId="77777777" w:rsidR="00EB714F" w:rsidRDefault="00EB714F" w:rsidP="004B22AC">
      <w:pPr>
        <w:pStyle w:val="ListParagraph"/>
        <w:spacing w:before="100" w:after="0" w:line="273" w:lineRule="atLeast"/>
        <w:ind w:left="1080"/>
        <w:rPr>
          <w:rFonts w:eastAsia="Times New Roman" w:cs="Arial"/>
          <w:noProof/>
          <w:color w:val="222222"/>
          <w:szCs w:val="20"/>
        </w:rPr>
      </w:pPr>
    </w:p>
    <w:p w14:paraId="72F6FB7E" w14:textId="77777777" w:rsidR="00EB714F" w:rsidRDefault="00EB714F" w:rsidP="004B22AC">
      <w:pPr>
        <w:pStyle w:val="ListParagraph"/>
        <w:spacing w:before="100" w:after="0" w:line="273" w:lineRule="atLeast"/>
        <w:ind w:left="1080"/>
        <w:rPr>
          <w:rFonts w:eastAsia="Times New Roman" w:cs="Arial"/>
          <w:noProof/>
          <w:color w:val="222222"/>
          <w:szCs w:val="20"/>
        </w:rPr>
      </w:pPr>
    </w:p>
    <w:p w14:paraId="6FE9129B" w14:textId="6D5D949E" w:rsidR="004273E2" w:rsidRDefault="00BF5E4E" w:rsidP="004B22AC">
      <w:pPr>
        <w:pStyle w:val="ListParagraph"/>
        <w:spacing w:before="100" w:after="0" w:line="273" w:lineRule="atLeast"/>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7E497DAF" wp14:editId="0D23A62F">
                <wp:extent cx="3162300" cy="1295400"/>
                <wp:effectExtent l="0" t="0" r="0" b="0"/>
                <wp:docPr id="938" name="Canvas 9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20" name="Freeform 612"/>
                        <wps:cNvSpPr>
                          <a:spLocks/>
                        </wps:cNvSpPr>
                        <wps:spPr bwMode="auto">
                          <a:xfrm>
                            <a:off x="1910715" y="97155"/>
                            <a:ext cx="784860" cy="560070"/>
                          </a:xfrm>
                          <a:custGeom>
                            <a:avLst/>
                            <a:gdLst>
                              <a:gd name="T0" fmla="*/ 0 w 1236"/>
                              <a:gd name="T1" fmla="*/ 14 h 882"/>
                              <a:gd name="T2" fmla="*/ 1236 w 1236"/>
                              <a:gd name="T3" fmla="*/ 882 h 882"/>
                            </a:gdLst>
                            <a:ahLst/>
                            <a:cxnLst>
                              <a:cxn ang="0">
                                <a:pos x="T0" y="T1"/>
                              </a:cxn>
                              <a:cxn ang="0">
                                <a:pos x="T2" y="T3"/>
                              </a:cxn>
                            </a:cxnLst>
                            <a:rect l="0" t="0" r="r" b="b"/>
                            <a:pathLst>
                              <a:path w="1236" h="882">
                                <a:moveTo>
                                  <a:pt x="0" y="14"/>
                                </a:moveTo>
                                <a:cubicBezTo>
                                  <a:pt x="558" y="0"/>
                                  <a:pt x="1060" y="353"/>
                                  <a:pt x="1236" y="882"/>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 name="Freeform 613"/>
                        <wps:cNvSpPr>
                          <a:spLocks/>
                        </wps:cNvSpPr>
                        <wps:spPr bwMode="auto">
                          <a:xfrm>
                            <a:off x="95250" y="647700"/>
                            <a:ext cx="790575" cy="555625"/>
                          </a:xfrm>
                          <a:custGeom>
                            <a:avLst/>
                            <a:gdLst>
                              <a:gd name="T0" fmla="*/ 1245 w 1245"/>
                              <a:gd name="T1" fmla="*/ 0 h 875"/>
                              <a:gd name="T2" fmla="*/ 0 w 1245"/>
                              <a:gd name="T3" fmla="*/ 855 h 875"/>
                            </a:gdLst>
                            <a:ahLst/>
                            <a:cxnLst>
                              <a:cxn ang="0">
                                <a:pos x="T0" y="T1"/>
                              </a:cxn>
                              <a:cxn ang="0">
                                <a:pos x="T2" y="T3"/>
                              </a:cxn>
                            </a:cxnLst>
                            <a:rect l="0" t="0" r="r" b="b"/>
                            <a:pathLst>
                              <a:path w="1245" h="875">
                                <a:moveTo>
                                  <a:pt x="1245" y="0"/>
                                </a:moveTo>
                                <a:cubicBezTo>
                                  <a:pt x="1064" y="529"/>
                                  <a:pt x="558" y="875"/>
                                  <a:pt x="0" y="855"/>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 name="Line 614"/>
                        <wps:cNvCnPr/>
                        <wps:spPr bwMode="auto">
                          <a:xfrm>
                            <a:off x="95250" y="1190625"/>
                            <a:ext cx="1809750" cy="95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23" name="Line 615"/>
                        <wps:cNvCnPr/>
                        <wps:spPr bwMode="auto">
                          <a:xfrm>
                            <a:off x="100965" y="97155"/>
                            <a:ext cx="1809750" cy="88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24" name="Line 616"/>
                        <wps:cNvCnPr/>
                        <wps:spPr bwMode="auto">
                          <a:xfrm flipH="1">
                            <a:off x="1905000" y="106045"/>
                            <a:ext cx="5715" cy="10941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25" name="Line 617"/>
                        <wps:cNvCnPr/>
                        <wps:spPr bwMode="auto">
                          <a:xfrm>
                            <a:off x="100965" y="97155"/>
                            <a:ext cx="289560" cy="3314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26" name="Line 618"/>
                        <wps:cNvCnPr/>
                        <wps:spPr bwMode="auto">
                          <a:xfrm flipV="1">
                            <a:off x="390525" y="304800"/>
                            <a:ext cx="314325" cy="1238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27" name="Line 619"/>
                        <wps:cNvCnPr/>
                        <wps:spPr bwMode="auto">
                          <a:xfrm>
                            <a:off x="704850" y="304800"/>
                            <a:ext cx="180975" cy="3429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28" name="Line 620"/>
                        <wps:cNvCnPr/>
                        <wps:spPr bwMode="auto">
                          <a:xfrm flipV="1">
                            <a:off x="2510790" y="657225"/>
                            <a:ext cx="184785" cy="34099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29" name="Line 621"/>
                        <wps:cNvCnPr/>
                        <wps:spPr bwMode="auto">
                          <a:xfrm>
                            <a:off x="2197735" y="871855"/>
                            <a:ext cx="313055" cy="12636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30" name="Line 622"/>
                        <wps:cNvCnPr/>
                        <wps:spPr bwMode="auto">
                          <a:xfrm flipV="1">
                            <a:off x="1905000" y="871855"/>
                            <a:ext cx="292735" cy="32829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31" name="Line 623"/>
                        <wps:cNvCnPr/>
                        <wps:spPr bwMode="auto">
                          <a:xfrm>
                            <a:off x="2933700" y="190500"/>
                            <a:ext cx="0" cy="885825"/>
                          </a:xfrm>
                          <a:prstGeom prst="line">
                            <a:avLst/>
                          </a:prstGeom>
                          <a:noFill/>
                          <a:ln w="9525" cap="flat">
                            <a:solidFill>
                              <a:srgbClr val="FF8000"/>
                            </a:solidFill>
                            <a:prstDash val="solid"/>
                            <a:miter lim="800000"/>
                            <a:headEnd/>
                            <a:tailEnd/>
                          </a:ln>
                          <a:extLst>
                            <a:ext uri="{909E8E84-426E-40DD-AFC4-6F175D3DCCD1}">
                              <a14:hiddenFill xmlns:a14="http://schemas.microsoft.com/office/drawing/2010/main">
                                <a:noFill/>
                              </a14:hiddenFill>
                            </a:ext>
                          </a:extLst>
                        </wps:spPr>
                        <wps:bodyPr/>
                      </wps:wsp>
                      <wpg:wgp>
                        <wpg:cNvPr id="932" name="Group 626"/>
                        <wpg:cNvGrpSpPr>
                          <a:grpSpLocks/>
                        </wpg:cNvGrpSpPr>
                        <wpg:grpSpPr bwMode="auto">
                          <a:xfrm>
                            <a:off x="2861945" y="190500"/>
                            <a:ext cx="142875" cy="71755"/>
                            <a:chOff x="4507" y="300"/>
                            <a:chExt cx="225" cy="113"/>
                          </a:xfrm>
                        </wpg:grpSpPr>
                        <wps:wsp>
                          <wps:cNvPr id="933" name="Freeform 624"/>
                          <wps:cNvSpPr>
                            <a:spLocks/>
                          </wps:cNvSpPr>
                          <wps:spPr bwMode="auto">
                            <a:xfrm>
                              <a:off x="4507" y="300"/>
                              <a:ext cx="225" cy="113"/>
                            </a:xfrm>
                            <a:custGeom>
                              <a:avLst/>
                              <a:gdLst>
                                <a:gd name="T0" fmla="*/ 225 w 225"/>
                                <a:gd name="T1" fmla="*/ 113 h 113"/>
                                <a:gd name="T2" fmla="*/ 113 w 225"/>
                                <a:gd name="T3" fmla="*/ 0 h 113"/>
                                <a:gd name="T4" fmla="*/ 0 w 225"/>
                                <a:gd name="T5" fmla="*/ 113 h 113"/>
                                <a:gd name="T6" fmla="*/ 225 w 225"/>
                                <a:gd name="T7" fmla="*/ 113 h 113"/>
                              </a:gdLst>
                              <a:ahLst/>
                              <a:cxnLst>
                                <a:cxn ang="0">
                                  <a:pos x="T0" y="T1"/>
                                </a:cxn>
                                <a:cxn ang="0">
                                  <a:pos x="T2" y="T3"/>
                                </a:cxn>
                                <a:cxn ang="0">
                                  <a:pos x="T4" y="T5"/>
                                </a:cxn>
                                <a:cxn ang="0">
                                  <a:pos x="T6" y="T7"/>
                                </a:cxn>
                              </a:cxnLst>
                              <a:rect l="0" t="0" r="r" b="b"/>
                              <a:pathLst>
                                <a:path w="225" h="113">
                                  <a:moveTo>
                                    <a:pt x="225" y="113"/>
                                  </a:moveTo>
                                  <a:lnTo>
                                    <a:pt x="113" y="0"/>
                                  </a:lnTo>
                                  <a:lnTo>
                                    <a:pt x="0" y="113"/>
                                  </a:lnTo>
                                  <a:lnTo>
                                    <a:pt x="225" y="113"/>
                                  </a:lnTo>
                                  <a:close/>
                                </a:path>
                              </a:pathLst>
                            </a:custGeom>
                            <a:solidFill>
                              <a:srgbClr val="FF8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4" name="Freeform 625"/>
                          <wps:cNvSpPr>
                            <a:spLocks/>
                          </wps:cNvSpPr>
                          <wps:spPr bwMode="auto">
                            <a:xfrm>
                              <a:off x="4507" y="300"/>
                              <a:ext cx="225" cy="113"/>
                            </a:xfrm>
                            <a:custGeom>
                              <a:avLst/>
                              <a:gdLst>
                                <a:gd name="T0" fmla="*/ 225 w 225"/>
                                <a:gd name="T1" fmla="*/ 113 h 113"/>
                                <a:gd name="T2" fmla="*/ 113 w 225"/>
                                <a:gd name="T3" fmla="*/ 0 h 113"/>
                                <a:gd name="T4" fmla="*/ 0 w 225"/>
                                <a:gd name="T5" fmla="*/ 113 h 113"/>
                                <a:gd name="T6" fmla="*/ 225 w 225"/>
                                <a:gd name="T7" fmla="*/ 113 h 113"/>
                              </a:gdLst>
                              <a:ahLst/>
                              <a:cxnLst>
                                <a:cxn ang="0">
                                  <a:pos x="T0" y="T1"/>
                                </a:cxn>
                                <a:cxn ang="0">
                                  <a:pos x="T2" y="T3"/>
                                </a:cxn>
                                <a:cxn ang="0">
                                  <a:pos x="T4" y="T5"/>
                                </a:cxn>
                                <a:cxn ang="0">
                                  <a:pos x="T6" y="T7"/>
                                </a:cxn>
                              </a:cxnLst>
                              <a:rect l="0" t="0" r="r" b="b"/>
                              <a:pathLst>
                                <a:path w="225" h="113">
                                  <a:moveTo>
                                    <a:pt x="225" y="113"/>
                                  </a:moveTo>
                                  <a:lnTo>
                                    <a:pt x="113" y="0"/>
                                  </a:lnTo>
                                  <a:lnTo>
                                    <a:pt x="0" y="113"/>
                                  </a:lnTo>
                                  <a:lnTo>
                                    <a:pt x="225" y="113"/>
                                  </a:lnTo>
                                  <a:close/>
                                </a:path>
                              </a:pathLst>
                            </a:custGeom>
                            <a:noFill/>
                            <a:ln w="9525" cap="flat">
                              <a:solidFill>
                                <a:srgbClr val="FF8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935" name="Group 629"/>
                        <wpg:cNvGrpSpPr>
                          <a:grpSpLocks/>
                        </wpg:cNvGrpSpPr>
                        <wpg:grpSpPr bwMode="auto">
                          <a:xfrm>
                            <a:off x="2861945" y="1005205"/>
                            <a:ext cx="142875" cy="71120"/>
                            <a:chOff x="4507" y="1583"/>
                            <a:chExt cx="225" cy="112"/>
                          </a:xfrm>
                        </wpg:grpSpPr>
                        <wps:wsp>
                          <wps:cNvPr id="936" name="Freeform 627"/>
                          <wps:cNvSpPr>
                            <a:spLocks/>
                          </wps:cNvSpPr>
                          <wps:spPr bwMode="auto">
                            <a:xfrm>
                              <a:off x="4507" y="1583"/>
                              <a:ext cx="225" cy="112"/>
                            </a:xfrm>
                            <a:custGeom>
                              <a:avLst/>
                              <a:gdLst>
                                <a:gd name="T0" fmla="*/ 0 w 225"/>
                                <a:gd name="T1" fmla="*/ 0 h 112"/>
                                <a:gd name="T2" fmla="*/ 113 w 225"/>
                                <a:gd name="T3" fmla="*/ 112 h 112"/>
                                <a:gd name="T4" fmla="*/ 225 w 225"/>
                                <a:gd name="T5" fmla="*/ 0 h 112"/>
                                <a:gd name="T6" fmla="*/ 0 w 225"/>
                                <a:gd name="T7" fmla="*/ 0 h 112"/>
                              </a:gdLst>
                              <a:ahLst/>
                              <a:cxnLst>
                                <a:cxn ang="0">
                                  <a:pos x="T0" y="T1"/>
                                </a:cxn>
                                <a:cxn ang="0">
                                  <a:pos x="T2" y="T3"/>
                                </a:cxn>
                                <a:cxn ang="0">
                                  <a:pos x="T4" y="T5"/>
                                </a:cxn>
                                <a:cxn ang="0">
                                  <a:pos x="T6" y="T7"/>
                                </a:cxn>
                              </a:cxnLst>
                              <a:rect l="0" t="0" r="r" b="b"/>
                              <a:pathLst>
                                <a:path w="225" h="112">
                                  <a:moveTo>
                                    <a:pt x="0" y="0"/>
                                  </a:moveTo>
                                  <a:lnTo>
                                    <a:pt x="113" y="112"/>
                                  </a:lnTo>
                                  <a:lnTo>
                                    <a:pt x="225" y="0"/>
                                  </a:lnTo>
                                  <a:lnTo>
                                    <a:pt x="0" y="0"/>
                                  </a:lnTo>
                                  <a:close/>
                                </a:path>
                              </a:pathLst>
                            </a:custGeom>
                            <a:solidFill>
                              <a:srgbClr val="FF8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7" name="Freeform 628"/>
                          <wps:cNvSpPr>
                            <a:spLocks/>
                          </wps:cNvSpPr>
                          <wps:spPr bwMode="auto">
                            <a:xfrm>
                              <a:off x="4507" y="1583"/>
                              <a:ext cx="225" cy="112"/>
                            </a:xfrm>
                            <a:custGeom>
                              <a:avLst/>
                              <a:gdLst>
                                <a:gd name="T0" fmla="*/ 0 w 225"/>
                                <a:gd name="T1" fmla="*/ 0 h 112"/>
                                <a:gd name="T2" fmla="*/ 113 w 225"/>
                                <a:gd name="T3" fmla="*/ 112 h 112"/>
                                <a:gd name="T4" fmla="*/ 225 w 225"/>
                                <a:gd name="T5" fmla="*/ 0 h 112"/>
                                <a:gd name="T6" fmla="*/ 0 w 225"/>
                                <a:gd name="T7" fmla="*/ 0 h 112"/>
                              </a:gdLst>
                              <a:ahLst/>
                              <a:cxnLst>
                                <a:cxn ang="0">
                                  <a:pos x="T0" y="T1"/>
                                </a:cxn>
                                <a:cxn ang="0">
                                  <a:pos x="T2" y="T3"/>
                                </a:cxn>
                                <a:cxn ang="0">
                                  <a:pos x="T4" y="T5"/>
                                </a:cxn>
                                <a:cxn ang="0">
                                  <a:pos x="T6" y="T7"/>
                                </a:cxn>
                              </a:cxnLst>
                              <a:rect l="0" t="0" r="r" b="b"/>
                              <a:pathLst>
                                <a:path w="225" h="112">
                                  <a:moveTo>
                                    <a:pt x="0" y="0"/>
                                  </a:moveTo>
                                  <a:lnTo>
                                    <a:pt x="113" y="112"/>
                                  </a:lnTo>
                                  <a:lnTo>
                                    <a:pt x="225" y="0"/>
                                  </a:lnTo>
                                  <a:lnTo>
                                    <a:pt x="0" y="0"/>
                                  </a:lnTo>
                                  <a:close/>
                                </a:path>
                              </a:pathLst>
                            </a:custGeom>
                            <a:noFill/>
                            <a:ln w="9525" cap="flat">
                              <a:solidFill>
                                <a:srgbClr val="FF8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id="Canvas 938" o:spid="_x0000_s1026" editas="canvas" style="width:249pt;height:102pt;mso-position-horizontal-relative:char;mso-position-vertical-relative:line" coordsize="31623,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">
                <v:shape id="_x0000_s1027" type="#_x0000_t75" style="position:absolute;width:31623;height:12954;visibility:visible;mso-wrap-style:square">
                  <v:fill o:detectmouseclick="t"/>
                  <v:path o:connecttype="none"/>
                </v:shape>
                <v:shape id="Freeform 612" o:spid="_x0000_s1028" style="position:absolute;left:19107;top:971;width:7848;height:5601;visibility:visible;mso-wrap-style:square;v-text-anchor:top" coordsize="1236,8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89LcEA&#10;AADcAAAADwAAAGRycy9kb3ducmV2LnhtbERPzYrCMBC+C75DmIW9aaqLol2jiCisCGKrDzDbzLal&#10;zaQ2Wa1vbw6Cx4/vf7HqTC1u1LrSsoLRMAJBnFldcq7gct4NZiCcR9ZYWyYFD3KwWvZ7C4y1vXNC&#10;t9TnIoSwi1FB4X0TS+myggy6oW2IA/dnW4M+wDaXusV7CDe1HEfRVBosOTQU2NCmoKxK/42C6++o&#10;SqqL+zrN5THdHnAysfleqc+Pbv0NwlPn3+KX+0crmI/D/HAmHAG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PPS3BAAAA3AAAAA8AAAAAAAAAAAAAAAAAmAIAAGRycy9kb3du&#10;cmV2LnhtbFBLBQYAAAAABAAEAPUAAACGAwAAAAA=&#10;" path="m,14c558,,1060,353,1236,882e" filled="f" strokecolor="#275966">
                  <v:stroke joinstyle="miter"/>
                  <v:path arrowok="t" o:connecttype="custom" o:connectlocs="0,8890;784860,560070" o:connectangles="0,0"/>
                </v:shape>
                <v:shape id="Freeform 613" o:spid="_x0000_s1029" style="position:absolute;left:952;top:6477;width:7906;height:5556;visibility:visible;mso-wrap-style:square;v-text-anchor:top" coordsize="1245,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h60cQA&#10;AADcAAAADwAAAGRycy9kb3ducmV2LnhtbESPQWvCQBSE7wX/w/IEL0U38RBqdBURBPEg1hbR2zP7&#10;TILZt0t21fjvu4VCj8PMfMPMFp1pxINaX1tWkI4SEMSF1TWXCr6/1sMPED4ga2wsk4IXeVjMe28z&#10;zLV98ic9DqEUEcI+RwVVCC6X0hcVGfQj64ijd7WtwRBlW0rd4jPCTSPHSZJJgzXHhQodrSoqboe7&#10;UcCrbUbudErd/hguO5Odr/zulBr0u+UURKAu/If/2hutYDJO4fdMPAJ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4etHEAAAA3AAAAA8AAAAAAAAAAAAAAAAAmAIAAGRycy9k&#10;b3ducmV2LnhtbFBLBQYAAAAABAAEAPUAAACJAwAAAAA=&#10;" path="m1245,c1064,529,558,875,,855e" filled="f" strokecolor="#275966">
                  <v:stroke joinstyle="miter"/>
                  <v:path arrowok="t" o:connecttype="custom" o:connectlocs="790575,0;0,542925" o:connectangles="0,0"/>
                </v:shape>
                <v:line id="Line 614" o:spid="_x0000_s1030" style="position:absolute;visibility:visible;mso-wrap-style:square" from="952,11906" to="19050,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t8IcQAAADcAAAADwAAAGRycy9kb3ducmV2LnhtbESPUWvCQBCE3wv+h2MF3+oleZA29RQR&#10;lYIFaewPWHJrEs3uhdxVo7++Vyj0cZiZb5j5cuBWXan3jRMD6TQBRVI620hl4Ou4fX4B5QOKxdYJ&#10;GbiTh+Vi9DTH3LqbfNK1CJWKEPE5GqhD6HKtfVkTo5+6jiR6J9czhij7StsebxHOrc6SZKYZG4kL&#10;NXa0rqm8FN9sYEPHw2Nb7Nzu48F8Tg+Z3adszGQ8rN5ABRrCf/iv/W4NvGYZ/J6JR0Av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S3whxAAAANwAAAAPAAAAAAAAAAAA&#10;AAAAAKECAABkcnMvZG93bnJldi54bWxQSwUGAAAAAAQABAD5AAAAkgMAAAAA&#10;" strokecolor="#275966">
                  <v:stroke joinstyle="miter"/>
                </v:line>
                <v:line id="Line 615" o:spid="_x0000_s1031" style="position:absolute;visibility:visible;mso-wrap-style:square" from="1009,971" to="19107,1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fZusQAAADcAAAADwAAAGRycy9kb3ducmV2LnhtbESPUWvCQBCE3wX/w7GFvtVLUiht6ilF&#10;VAotiLE/YMltk2h2L+ROTf31PUHwcZiZb5jpfOBWnaj3jRMD6SQBRVI620hl4Ge3enoF5QOKxdYJ&#10;GfgjD/PZeDTF3LqzbOlUhEpFiPgcDdQhdLnWvqyJ0U9cRxK9X9czhij7StsezxHOrc6S5EUzNhIX&#10;auxoUVN5KI5sYEm7zWVVrN36+8K8TzeZ/UrZmMeH4eMdVKAh3MO39qc18JY9w/VMPAJ69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B9m6xAAAANwAAAAPAAAAAAAAAAAA&#10;AAAAAKECAABkcnMvZG93bnJldi54bWxQSwUGAAAAAAQABAD5AAAAkgMAAAAA&#10;" strokecolor="#275966">
                  <v:stroke joinstyle="miter"/>
                </v:line>
                <v:line id="Line 616" o:spid="_x0000_s1032" style="position:absolute;flip:x;visibility:visible;mso-wrap-style:square" from="19050,1060" to="19107,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hEpcUAAADcAAAADwAAAGRycy9kb3ducmV2LnhtbESPQWvCQBSE74L/YXlCL0U3SisaXUUK&#10;QqFVMIrnR/aZrGbfhuwa03/fLRQ8DjPzDbNcd7YSLTXeOFYwHiUgiHOnDRcKTsftcAbCB2SNlWNS&#10;8EMe1qt+b4mpdg8+UJuFQkQI+xQVlCHUqZQ+L8miH7maOHoX11gMUTaF1A0+ItxWcpIkU2nRcFwo&#10;saaPkvJbdrcKvt9tu9/urq/ma1bfd5lJzn56Uupl0G0WIAJ14Rn+b39qBfPJG/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ahEpcUAAADcAAAADwAAAAAAAAAA&#10;AAAAAAChAgAAZHJzL2Rvd25yZXYueG1sUEsFBgAAAAAEAAQA+QAAAJMDAAAAAA==&#10;" strokecolor="#275966">
                  <v:stroke joinstyle="miter"/>
                </v:line>
                <v:line id="Line 617" o:spid="_x0000_s1033" style="position:absolute;visibility:visible;mso-wrap-style:square" from="1009,971" to="3905,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LkVcQAAADcAAAADwAAAGRycy9kb3ducmV2LnhtbESPUWvCQBCE3wX/w7GFvtVLAi1t6ilF&#10;VAotiLE/YMltk2h2L+ROTf31PUHwcZiZb5jpfOBWnaj3jRMD6SQBRVI620hl4Ge3enoF5QOKxdYJ&#10;GfgjD/PZeDTF3LqzbOlUhEpFiPgcDdQhdLnWvqyJ0U9cRxK9X9czhij7StsezxHOrc6S5EUzNhIX&#10;auxoUVN5KI5sYEm7zWVVrN36+8K8TzeZ/UrZmMeH4eMdVKAh3MO39qc18JY9w/VMPAJ69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ouRVxAAAANwAAAAPAAAAAAAAAAAA&#10;AAAAAKECAABkcnMvZG93bnJldi54bWxQSwUGAAAAAAQABAD5AAAAkgMAAAAA&#10;" strokecolor="#275966">
                  <v:stroke joinstyle="miter"/>
                </v:line>
                <v:line id="Line 618" o:spid="_x0000_s1034" style="position:absolute;flip:y;visibility:visible;mso-wrap-style:square" from="3905,3048" to="7048,4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Z/ScUAAADcAAAADwAAAGRycy9kb3ducmV2LnhtbESPQWvCQBSE7wX/w/KEXkrdKBhsdBUR&#10;hEJVaCqeH9nXZGv2bciuMf33riB4HGbmG2ax6m0tOmq9caxgPEpAEBdOGy4VHH+27zMQPiBrrB2T&#10;gn/ysFoOXhaYaXflb+ryUIoIYZ+hgiqEJpPSFxVZ9CPXEEfv17UWQ5RtKXWL1wi3tZwkSSotGo4L&#10;FTa0qag45xerYDe13WG7/3szX7Pmss9NcvLpUanXYb+egwjUh2f40f7UCj4m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jZ/ScUAAADcAAAADwAAAAAAAAAA&#10;AAAAAAChAgAAZHJzL2Rvd25yZXYueG1sUEsFBgAAAAAEAAQA+QAAAJMDAAAAAA==&#10;" strokecolor="#275966">
                  <v:stroke joinstyle="miter"/>
                </v:line>
                <v:line id="Line 619" o:spid="_x0000_s1035" style="position:absolute;visibility:visible;mso-wrap-style:square" from="7048,3048" to="8858,6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fucUAAADcAAAADwAAAGRycy9kb3ducmV2LnhtbESP3WrCQBSE7wXfYTmF3tVNctGf1FWK&#10;qBRaEGMf4JA9TaI5Z0N21dSn7wqCl8PMfMNM5wO36kS9b5wYSCcJKJLS2UYqAz+71dMrKB9QLLZO&#10;yMAfeZjPxqMp5tadZUunIlQqQsTnaKAOocu19mVNjH7iOpLo/bqeMUTZV9r2eI5wbnWWJM+asZG4&#10;UGNHi5rKQ3FkA0vabS6rYu3W3xfmfbrJ7FfKxjw+DB/voAIN4R6+tT+tgbfsBa5n4hHQs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zfucUAAADcAAAADwAAAAAAAAAA&#10;AAAAAAChAgAAZHJzL2Rvd25yZXYueG1sUEsFBgAAAAAEAAQA+QAAAJMDAAAAAA==&#10;" strokecolor="#275966">
                  <v:stroke joinstyle="miter"/>
                </v:line>
                <v:line id="Line 620" o:spid="_x0000_s1036" style="position:absolute;flip:y;visibility:visible;mso-wrap-style:square" from="25107,6572" to="26955,9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VOoMEAAADcAAAADwAAAGRycy9kb3ducmV2LnhtbERPTYvCMBC9C/sfwizsRTRVULQaZRGE&#10;hVXBKp6HZmzjNpPSxNr99+YgeHy87+W6s5VoqfHGsYLRMAFBnDttuFBwPm0HMxA+IGusHJOCf/Kw&#10;Xn30lphq9+AjtVkoRAxhn6KCMoQ6ldLnJVn0Q1cTR+7qGoshwqaQusFHDLeVHCfJVFo0HBtKrGlT&#10;Uv6X3a2C3cS2h+3+1je/s/q+z0xy8dOzUl+f3fcCRKAuvMUv949WMB/HtfFMPAJy9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5U6gwQAAANwAAAAPAAAAAAAAAAAAAAAA&#10;AKECAABkcnMvZG93bnJldi54bWxQSwUGAAAAAAQABAD5AAAAjwMAAAAA&#10;" strokecolor="#275966">
                  <v:stroke joinstyle="miter"/>
                </v:line>
                <v:line id="Line 621" o:spid="_x0000_s1037" style="position:absolute;visibility:visible;mso-wrap-style:square" from="21977,8718" to="25107,9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e/uUMQAAADcAAAADwAAAGRycy9kb3ducmV2LnhtbESPUWvCQBCE34X+h2MLfdNL8lBq6iki&#10;KgUL0ugPWHLbJJrdC7lTU3+9Vyj0cZiZb5jZYuBWXan3jRMD6SQBRVI620hl4HjYjN9A+YBisXVC&#10;Bn7Iw2L+NJphbt1NvuhahEpFiPgcDdQhdLnWvqyJ0U9cRxK9b9czhij7StsebxHOrc6S5FUzNhIX&#10;auxoVVN5Li5sYE2H/X1TbN328858SveZ3aVszMvzsHwHFWgI/+G/9oc1MM2m8HsmHgE9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7+5QxAAAANwAAAAPAAAAAAAAAAAA&#10;AAAAAKECAABkcnMvZG93bnJldi54bWxQSwUGAAAAAAQABAD5AAAAkgMAAAAA&#10;" strokecolor="#275966">
                  <v:stroke joinstyle="miter"/>
                </v:line>
                <v:line id="Line 622" o:spid="_x0000_s1038" style="position:absolute;flip:y;visibility:visible;mso-wrap-style:square" from="19050,8718" to="21977,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rUe8MAAADcAAAADwAAAGRycy9kb3ducmV2LnhtbERPXWvCMBR9F/wP4Qp7kTXVYdGuUUQQ&#10;BpuDdeLzpblrszU3pYm1+/fLw8DHw/kudqNtxUC9N44VLJIUBHHltOFawfnz+LgG4QOyxtYxKfgl&#10;D7vtdFJgrt2NP2goQy1iCPscFTQhdLmUvmrIok9cRxy5L9dbDBH2tdQ93mK4beUyTTNp0XBsaLCj&#10;Q0PVT3m1Ct5Wdng/nr7n5nXdXU+lSS8+Oyv1MBv3zyACjeEu/ne/aAWbpzg/nolHQG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K1HvDAAAA3AAAAA8AAAAAAAAAAAAA&#10;AAAAoQIAAGRycy9kb3ducmV2LnhtbFBLBQYAAAAABAAEAPkAAACRAwAAAAA=&#10;" strokecolor="#275966">
                  <v:stroke joinstyle="miter"/>
                </v:line>
                <v:line id="Line 623" o:spid="_x0000_s1039" style="position:absolute;visibility:visible;mso-wrap-style:square" from="29337,1905" to="29337,10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cN2cMAAADcAAAADwAAAGRycy9kb3ducmV2LnhtbESPQWuDQBSE74X+h+UVcgl1TQshsW5C&#10;WxowRzXk/HBfVXTfWncbzb/PFgI9DjPzDZPuZ9OLC42utaxgFcUgiCurW64VnMrD8waE88gae8uk&#10;4EoO9rvHhxQTbSfO6VL4WgQIuwQVNN4PiZSuasigi+xAHLxvOxr0QY611CNOAW56+RLHa2mw5bDQ&#10;4ECfDVVd8WsUZPmyND8dLr/66Yix5PVHdUalFk/z+xsIT7P/D9/bmVawfV3B35lwBOTu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HDdnDAAAA3AAAAA8AAAAAAAAAAAAA&#10;AAAAoQIAAGRycy9kb3ducmV2LnhtbFBLBQYAAAAABAAEAPkAAACRAwAAAAA=&#10;" strokecolor="#ff8000">
                  <v:stroke joinstyle="miter"/>
                </v:line>
                <v:group id="Group 626" o:spid="_x0000_s1040" style="position:absolute;left:28619;top:1905;width:1429;height:717" coordorigin="4507,300" coordsize="225,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gyPsYAAADcAAAADwAAAGRycy9kb3ducmV2LnhtbESPT2vCQBTE7wW/w/IK&#10;vdXNHyw1dQ0itngQoSqU3h7ZZxKSfRuy2yR++25B6HGYmd8wq3wyrRiod7VlBfE8AkFcWF1zqeBy&#10;fn9+BeE8ssbWMim4kYN8PXtYYabtyJ80nHwpAoRdhgoq77tMSldUZNDNbUccvKvtDfog+1LqHscA&#10;N61MouhFGqw5LFTY0baiojn9GAUfI46bNN4Nh+a6vX2fF8evQ0xKPT1OmzcQnib/H76391rBMk3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KDI+xgAAANwA&#10;AAAPAAAAAAAAAAAAAAAAAKoCAABkcnMvZG93bnJldi54bWxQSwUGAAAAAAQABAD6AAAAnQMAAAAA&#10;">
                  <v:shape id="Freeform 624" o:spid="_x0000_s1041" style="position:absolute;left:4507;top:300;width:225;height:113;visibility:visible;mso-wrap-style:square;v-text-anchor:top" coordsize="225,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FsMsYA&#10;AADcAAAADwAAAGRycy9kb3ducmV2LnhtbESPQWvCQBSE7wX/w/KE3upGA2JTV6labfFmWqjHR/Y1&#10;CWbfht3VxP56Vyj0OMzMN8x82ZtGXMj52rKC8SgBQVxYXXOp4Otz+zQD4QOyxsYyKbiSh+Vi8DDH&#10;TNuOD3TJQykihH2GCqoQ2kxKX1Rk0I9sSxy9H+sMhihdKbXDLsJNIydJMpUGa44LFba0rqg45Wej&#10;4HjcyG8X3nar7jc/nNLZpHzf75R6HPavLyAC9eE//Nf+0Aqe0xTuZ+IR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1FsMsYAAADcAAAADwAAAAAAAAAAAAAAAACYAgAAZHJz&#10;L2Rvd25yZXYueG1sUEsFBgAAAAAEAAQA9QAAAIsDAAAAAA==&#10;" path="m225,113l113,,,113r225,xe" fillcolor="#ff8000" stroked="f">
                    <v:path arrowok="t" o:connecttype="custom" o:connectlocs="225,113;113,0;0,113;225,113" o:connectangles="0,0,0,0"/>
                  </v:shape>
                  <v:shape id="Freeform 625" o:spid="_x0000_s1042" style="position:absolute;left:4507;top:300;width:225;height:113;visibility:visible;mso-wrap-style:square;v-text-anchor:top" coordsize="225,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rV8cAA&#10;AADcAAAADwAAAGRycy9kb3ducmV2LnhtbESPS4vCMBSF94L/IVzBnaY+GLRjFBEEcSH4wPW1udMW&#10;m5uSxFr/vRGEWR7O4+MsVq2pREPOl5YVjIYJCOLM6pJzBZfzdjAD4QOyxsoyKXiRh9Wy21lgqu2T&#10;j9ScQi7iCPsUFRQh1KmUPivIoB/amjh6f9YZDFG6XGqHzzhuKjlOkh9psORIKLCmTUHZ/fQwkbtf&#10;bypq7NXvDzx2t9nxYLlVqt9r178gArXhP/xt77SC+WQKnzPxCM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urV8cAAAADcAAAADwAAAAAAAAAAAAAAAACYAgAAZHJzL2Rvd25y&#10;ZXYueG1sUEsFBgAAAAAEAAQA9QAAAIUDAAAAAA==&#10;" path="m225,113l113,,,113r225,xe" filled="f" strokecolor="#ff8000">
                    <v:stroke joinstyle="miter"/>
                    <v:path arrowok="t" o:connecttype="custom" o:connectlocs="225,113;113,0;0,113;225,113" o:connectangles="0,0,0,0"/>
                  </v:shape>
                </v:group>
                <v:group id="Group 629" o:spid="_x0000_s1043" style="position:absolute;left:28619;top:10052;width:1429;height:711" coordorigin="4507,1583" coordsize="225,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8GqSsYAAADcAAAADwAAAGRycy9kb3ducmV2LnhtbESPQWvCQBSE7wX/w/IK&#10;3ppNlJSaZhWRKh5CoSqU3h7ZZxLMvg3ZbRL/fbdQ6HGYmW+YfDOZVgzUu8aygiSKQRCXVjdcKbic&#10;908vIJxH1thaJgV3crBZzx5yzLQd+YOGk69EgLDLUEHtfZdJ6cqaDLrIdsTBu9reoA+yr6TucQxw&#10;08pFHD9Lgw2HhRo72tVU3k7fRsFhxHG7TN6G4nbd3b/O6ftnkZBS88dp+wrC0+T/w3/to1awWq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wapKxgAAANwA&#10;AAAPAAAAAAAAAAAAAAAAAKoCAABkcnMvZG93bnJldi54bWxQSwUGAAAAAAQABAD6AAAAnQMAAAAA&#10;">
                  <v:shape id="Freeform 627" o:spid="_x0000_s1044" style="position:absolute;left:4507;top:1583;width:225;height:112;visibility:visible;mso-wrap-style:square;v-text-anchor:top" coordsize="22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EhpsUA&#10;AADcAAAADwAAAGRycy9kb3ducmV2LnhtbESP3WrCQBSE74W+w3IKvdNNWwiaupEqFApFRS309iR7&#10;8kOzZ8Pu1qRv7wqCl8PMfMMsV6PpxJmcby0reJ4lIIhLq1uuFXyfPqZzED4ga+wsk4J/8rDKHyZL&#10;zLQd+EDnY6hFhLDPUEETQp9J6cuGDPqZ7YmjV1lnMETpaqkdDhFuOvmSJKk02HJcaLCnTUPl7/HP&#10;KKi+fsLOFLTeyhEP80XqimFfKPX0OL6/gQg0hnv41v7UChavKVzPxCMg8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SGmxQAAANwAAAAPAAAAAAAAAAAAAAAAAJgCAABkcnMv&#10;ZG93bnJldi54bWxQSwUGAAAAAAQABAD1AAAAigMAAAAA&#10;" path="m,l113,112,225,,,xe" fillcolor="#ff8000" stroked="f">
                    <v:path arrowok="t" o:connecttype="custom" o:connectlocs="0,0;113,112;225,0;0,0" o:connectangles="0,0,0,0"/>
                  </v:shape>
                  <v:shape id="Freeform 628" o:spid="_x0000_s1045" style="position:absolute;left:4507;top:1583;width:225;height:112;visibility:visible;mso-wrap-style:square;v-text-anchor:top" coordsize="22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wiIsYA&#10;AADcAAAADwAAAGRycy9kb3ducmV2LnhtbESP0WrCQBRE3wv+w3KFvpS6SUOrRleRQGmKT7V+wCV7&#10;TYLZuzG7mqRf3y0UfBxm5gyz3g6mETfqXG1ZQTyLQBAXVtdcKjh+vz8vQDiPrLGxTApGcrDdTB7W&#10;mGrb8xfdDr4UAcIuRQWV920qpSsqMuhmtiUO3sl2Bn2QXSl1h32Am0a+RNGbNFhzWKiwpayi4ny4&#10;GgWXn5yTIf7Y7ffz16c4+Rw1+Uypx+mwW4HwNPh7+L+dawXLZA5/Z8IR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jwiIsYAAADcAAAADwAAAAAAAAAAAAAAAACYAgAAZHJz&#10;L2Rvd25yZXYueG1sUEsFBgAAAAAEAAQA9QAAAIsDAAAAAA==&#10;" path="m,l113,112,225,,,xe" filled="f" strokecolor="#ff8000">
                    <v:stroke joinstyle="miter"/>
                    <v:path arrowok="t" o:connecttype="custom" o:connectlocs="0,0;113,112;225,0;0,0" o:connectangles="0,0,0,0"/>
                  </v:shape>
                </v:group>
                <w10:anchorlock/>
              </v:group>
            </w:pict>
          </mc:Fallback>
        </mc:AlternateContent>
      </w:r>
    </w:p>
    <w:p w14:paraId="5B7BC52F" w14:textId="77777777" w:rsidR="004273E2" w:rsidRDefault="004273E2" w:rsidP="004B22AC">
      <w:pPr>
        <w:pStyle w:val="ListParagraph"/>
        <w:spacing w:before="100" w:after="0" w:line="273" w:lineRule="atLeast"/>
        <w:ind w:left="1080"/>
        <w:rPr>
          <w:rFonts w:eastAsia="Times New Roman" w:cs="Arial"/>
          <w:color w:val="222222"/>
          <w:szCs w:val="20"/>
        </w:rPr>
      </w:pPr>
    </w:p>
    <w:p w14:paraId="201FE130" w14:textId="40EE7EC4" w:rsidR="004273E2" w:rsidRDefault="004273E2" w:rsidP="00680926">
      <w:pPr>
        <w:pStyle w:val="ListParagraph"/>
        <w:spacing w:before="100" w:after="0" w:line="273" w:lineRule="atLeast"/>
        <w:ind w:left="1080"/>
        <w:rPr>
          <w:rFonts w:eastAsia="Times New Roman" w:cs="Arial"/>
          <w:color w:val="222222"/>
          <w:szCs w:val="20"/>
        </w:rPr>
      </w:pPr>
      <w:r>
        <w:rPr>
          <w:rFonts w:eastAsia="Times New Roman" w:cs="Arial"/>
          <w:color w:val="222222"/>
          <w:szCs w:val="20"/>
        </w:rPr>
        <w:t>5</w:t>
      </w:r>
      <w:r w:rsidR="004B22AC">
        <w:rPr>
          <w:rFonts w:eastAsia="Times New Roman" w:cs="Arial"/>
          <w:color w:val="222222"/>
          <w:szCs w:val="20"/>
        </w:rPr>
        <w:t xml:space="preserve">. </w:t>
      </w:r>
      <w:r>
        <w:rPr>
          <w:rFonts w:eastAsia="Times New Roman" w:cs="Arial"/>
          <w:color w:val="222222"/>
          <w:szCs w:val="20"/>
        </w:rPr>
        <w:t>This is your template. You can use it to create your tessellation.</w:t>
      </w:r>
    </w:p>
    <w:p w14:paraId="2CA73A20" w14:textId="55F4EDCC" w:rsidR="00F874FD" w:rsidRDefault="00BF5E4E" w:rsidP="004B22AC">
      <w:pPr>
        <w:pStyle w:val="ListParagraph"/>
        <w:spacing w:before="100" w:after="0" w:line="273" w:lineRule="atLeast"/>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354CF2E3" wp14:editId="0B3C9409">
                <wp:extent cx="2266950" cy="1295400"/>
                <wp:effectExtent l="0" t="0" r="0" b="0"/>
                <wp:docPr id="999" name="Canvas 9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39" name="Freeform 633"/>
                        <wps:cNvSpPr>
                          <a:spLocks/>
                        </wps:cNvSpPr>
                        <wps:spPr bwMode="auto">
                          <a:xfrm>
                            <a:off x="95885" y="455295"/>
                            <a:ext cx="261620" cy="186690"/>
                          </a:xfrm>
                          <a:custGeom>
                            <a:avLst/>
                            <a:gdLst>
                              <a:gd name="T0" fmla="*/ 0 w 412"/>
                              <a:gd name="T1" fmla="*/ 5 h 294"/>
                              <a:gd name="T2" fmla="*/ 412 w 412"/>
                              <a:gd name="T3" fmla="*/ 294 h 294"/>
                            </a:gdLst>
                            <a:ahLst/>
                            <a:cxnLst>
                              <a:cxn ang="0">
                                <a:pos x="T0" y="T1"/>
                              </a:cxn>
                              <a:cxn ang="0">
                                <a:pos x="T2" y="T3"/>
                              </a:cxn>
                            </a:cxnLst>
                            <a:rect l="0" t="0" r="r" b="b"/>
                            <a:pathLst>
                              <a:path w="412" h="294">
                                <a:moveTo>
                                  <a:pt x="0" y="5"/>
                                </a:moveTo>
                                <a:cubicBezTo>
                                  <a:pt x="186" y="0"/>
                                  <a:pt x="353" y="117"/>
                                  <a:pt x="412" y="294"/>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 name="Freeform 634"/>
                        <wps:cNvSpPr>
                          <a:spLocks/>
                        </wps:cNvSpPr>
                        <wps:spPr bwMode="auto">
                          <a:xfrm>
                            <a:off x="1903730" y="651510"/>
                            <a:ext cx="263525" cy="185420"/>
                          </a:xfrm>
                          <a:custGeom>
                            <a:avLst/>
                            <a:gdLst>
                              <a:gd name="T0" fmla="*/ 415 w 415"/>
                              <a:gd name="T1" fmla="*/ 0 h 292"/>
                              <a:gd name="T2" fmla="*/ 0 w 415"/>
                              <a:gd name="T3" fmla="*/ 285 h 292"/>
                            </a:gdLst>
                            <a:ahLst/>
                            <a:cxnLst>
                              <a:cxn ang="0">
                                <a:pos x="T0" y="T1"/>
                              </a:cxn>
                              <a:cxn ang="0">
                                <a:pos x="T2" y="T3"/>
                              </a:cxn>
                            </a:cxnLst>
                            <a:rect l="0" t="0" r="r" b="b"/>
                            <a:pathLst>
                              <a:path w="415" h="292">
                                <a:moveTo>
                                  <a:pt x="415" y="0"/>
                                </a:moveTo>
                                <a:cubicBezTo>
                                  <a:pt x="355" y="176"/>
                                  <a:pt x="186" y="292"/>
                                  <a:pt x="0" y="285"/>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1" name="Freeform 635"/>
                        <wps:cNvSpPr>
                          <a:spLocks/>
                        </wps:cNvSpPr>
                        <wps:spPr bwMode="auto">
                          <a:xfrm>
                            <a:off x="92075" y="1006475"/>
                            <a:ext cx="263525" cy="185420"/>
                          </a:xfrm>
                          <a:custGeom>
                            <a:avLst/>
                            <a:gdLst>
                              <a:gd name="T0" fmla="*/ 415 w 415"/>
                              <a:gd name="T1" fmla="*/ 0 h 292"/>
                              <a:gd name="T2" fmla="*/ 0 w 415"/>
                              <a:gd name="T3" fmla="*/ 285 h 292"/>
                            </a:gdLst>
                            <a:ahLst/>
                            <a:cxnLst>
                              <a:cxn ang="0">
                                <a:pos x="T0" y="T1"/>
                              </a:cxn>
                              <a:cxn ang="0">
                                <a:pos x="T2" y="T3"/>
                              </a:cxn>
                            </a:cxnLst>
                            <a:rect l="0" t="0" r="r" b="b"/>
                            <a:pathLst>
                              <a:path w="415" h="292">
                                <a:moveTo>
                                  <a:pt x="415" y="0"/>
                                </a:moveTo>
                                <a:cubicBezTo>
                                  <a:pt x="354" y="176"/>
                                  <a:pt x="186" y="292"/>
                                  <a:pt x="0" y="285"/>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2" name="Freeform 636"/>
                        <wps:cNvSpPr>
                          <a:spLocks/>
                        </wps:cNvSpPr>
                        <wps:spPr bwMode="auto">
                          <a:xfrm>
                            <a:off x="697230" y="822960"/>
                            <a:ext cx="261620" cy="186690"/>
                          </a:xfrm>
                          <a:custGeom>
                            <a:avLst/>
                            <a:gdLst>
                              <a:gd name="T0" fmla="*/ 0 w 412"/>
                              <a:gd name="T1" fmla="*/ 5 h 294"/>
                              <a:gd name="T2" fmla="*/ 412 w 412"/>
                              <a:gd name="T3" fmla="*/ 294 h 294"/>
                            </a:gdLst>
                            <a:ahLst/>
                            <a:cxnLst>
                              <a:cxn ang="0">
                                <a:pos x="T0" y="T1"/>
                              </a:cxn>
                              <a:cxn ang="0">
                                <a:pos x="T2" y="T3"/>
                              </a:cxn>
                            </a:cxnLst>
                            <a:rect l="0" t="0" r="r" b="b"/>
                            <a:pathLst>
                              <a:path w="412" h="294">
                                <a:moveTo>
                                  <a:pt x="0" y="5"/>
                                </a:moveTo>
                                <a:cubicBezTo>
                                  <a:pt x="186" y="0"/>
                                  <a:pt x="354" y="118"/>
                                  <a:pt x="412" y="294"/>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 name="Freeform 637"/>
                        <wps:cNvSpPr>
                          <a:spLocks/>
                        </wps:cNvSpPr>
                        <wps:spPr bwMode="auto">
                          <a:xfrm>
                            <a:off x="1907540" y="100330"/>
                            <a:ext cx="261620" cy="186690"/>
                          </a:xfrm>
                          <a:custGeom>
                            <a:avLst/>
                            <a:gdLst>
                              <a:gd name="T0" fmla="*/ 0 w 412"/>
                              <a:gd name="T1" fmla="*/ 4 h 294"/>
                              <a:gd name="T2" fmla="*/ 412 w 412"/>
                              <a:gd name="T3" fmla="*/ 294 h 294"/>
                            </a:gdLst>
                            <a:ahLst/>
                            <a:cxnLst>
                              <a:cxn ang="0">
                                <a:pos x="T0" y="T1"/>
                              </a:cxn>
                              <a:cxn ang="0">
                                <a:pos x="T2" y="T3"/>
                              </a:cxn>
                            </a:cxnLst>
                            <a:rect l="0" t="0" r="r" b="b"/>
                            <a:pathLst>
                              <a:path w="412" h="294">
                                <a:moveTo>
                                  <a:pt x="0" y="4"/>
                                </a:moveTo>
                                <a:cubicBezTo>
                                  <a:pt x="186" y="0"/>
                                  <a:pt x="353" y="117"/>
                                  <a:pt x="412" y="294"/>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4" name="Freeform 638"/>
                        <wps:cNvSpPr>
                          <a:spLocks/>
                        </wps:cNvSpPr>
                        <wps:spPr bwMode="auto">
                          <a:xfrm>
                            <a:off x="1302385" y="283845"/>
                            <a:ext cx="263525" cy="184785"/>
                          </a:xfrm>
                          <a:custGeom>
                            <a:avLst/>
                            <a:gdLst>
                              <a:gd name="T0" fmla="*/ 415 w 415"/>
                              <a:gd name="T1" fmla="*/ 0 h 291"/>
                              <a:gd name="T2" fmla="*/ 0 w 415"/>
                              <a:gd name="T3" fmla="*/ 285 h 291"/>
                            </a:gdLst>
                            <a:ahLst/>
                            <a:cxnLst>
                              <a:cxn ang="0">
                                <a:pos x="T0" y="T1"/>
                              </a:cxn>
                              <a:cxn ang="0">
                                <a:pos x="T2" y="T3"/>
                              </a:cxn>
                            </a:cxnLst>
                            <a:rect l="0" t="0" r="r" b="b"/>
                            <a:pathLst>
                              <a:path w="415" h="291">
                                <a:moveTo>
                                  <a:pt x="415" y="0"/>
                                </a:moveTo>
                                <a:cubicBezTo>
                                  <a:pt x="355" y="176"/>
                                  <a:pt x="186" y="291"/>
                                  <a:pt x="0" y="285"/>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 name="Freeform 639"/>
                        <wps:cNvSpPr>
                          <a:spLocks/>
                        </wps:cNvSpPr>
                        <wps:spPr bwMode="auto">
                          <a:xfrm>
                            <a:off x="701040" y="93980"/>
                            <a:ext cx="261620" cy="186690"/>
                          </a:xfrm>
                          <a:custGeom>
                            <a:avLst/>
                            <a:gdLst>
                              <a:gd name="T0" fmla="*/ 0 w 412"/>
                              <a:gd name="T1" fmla="*/ 5 h 294"/>
                              <a:gd name="T2" fmla="*/ 412 w 412"/>
                              <a:gd name="T3" fmla="*/ 294 h 294"/>
                            </a:gdLst>
                            <a:ahLst/>
                            <a:cxnLst>
                              <a:cxn ang="0">
                                <a:pos x="T0" y="T1"/>
                              </a:cxn>
                              <a:cxn ang="0">
                                <a:pos x="T2" y="T3"/>
                              </a:cxn>
                            </a:cxnLst>
                            <a:rect l="0" t="0" r="r" b="b"/>
                            <a:pathLst>
                              <a:path w="412" h="294">
                                <a:moveTo>
                                  <a:pt x="0" y="5"/>
                                </a:moveTo>
                                <a:cubicBezTo>
                                  <a:pt x="186" y="0"/>
                                  <a:pt x="354" y="117"/>
                                  <a:pt x="412" y="294"/>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6" name="Freeform 640"/>
                        <wps:cNvSpPr>
                          <a:spLocks/>
                        </wps:cNvSpPr>
                        <wps:spPr bwMode="auto">
                          <a:xfrm>
                            <a:off x="95885" y="277495"/>
                            <a:ext cx="263525" cy="185420"/>
                          </a:xfrm>
                          <a:custGeom>
                            <a:avLst/>
                            <a:gdLst>
                              <a:gd name="T0" fmla="*/ 415 w 415"/>
                              <a:gd name="T1" fmla="*/ 0 h 292"/>
                              <a:gd name="T2" fmla="*/ 0 w 415"/>
                              <a:gd name="T3" fmla="*/ 285 h 292"/>
                            </a:gdLst>
                            <a:ahLst/>
                            <a:cxnLst>
                              <a:cxn ang="0">
                                <a:pos x="T0" y="T1"/>
                              </a:cxn>
                              <a:cxn ang="0">
                                <a:pos x="T2" y="T3"/>
                              </a:cxn>
                            </a:cxnLst>
                            <a:rect l="0" t="0" r="r" b="b"/>
                            <a:pathLst>
                              <a:path w="415" h="292">
                                <a:moveTo>
                                  <a:pt x="415" y="0"/>
                                </a:moveTo>
                                <a:cubicBezTo>
                                  <a:pt x="355" y="176"/>
                                  <a:pt x="186" y="292"/>
                                  <a:pt x="0" y="285"/>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7" name="Freeform 641"/>
                        <wps:cNvSpPr>
                          <a:spLocks/>
                        </wps:cNvSpPr>
                        <wps:spPr bwMode="auto">
                          <a:xfrm>
                            <a:off x="1302385" y="461645"/>
                            <a:ext cx="261620" cy="186690"/>
                          </a:xfrm>
                          <a:custGeom>
                            <a:avLst/>
                            <a:gdLst>
                              <a:gd name="T0" fmla="*/ 0 w 412"/>
                              <a:gd name="T1" fmla="*/ 5 h 294"/>
                              <a:gd name="T2" fmla="*/ 412 w 412"/>
                              <a:gd name="T3" fmla="*/ 294 h 294"/>
                            </a:gdLst>
                            <a:ahLst/>
                            <a:cxnLst>
                              <a:cxn ang="0">
                                <a:pos x="T0" y="T1"/>
                              </a:cxn>
                              <a:cxn ang="0">
                                <a:pos x="T2" y="T3"/>
                              </a:cxn>
                            </a:cxnLst>
                            <a:rect l="0" t="0" r="r" b="b"/>
                            <a:pathLst>
                              <a:path w="412" h="294">
                                <a:moveTo>
                                  <a:pt x="0" y="5"/>
                                </a:moveTo>
                                <a:cubicBezTo>
                                  <a:pt x="186" y="0"/>
                                  <a:pt x="354" y="118"/>
                                  <a:pt x="412" y="294"/>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8" name="Freeform 642"/>
                        <wps:cNvSpPr>
                          <a:spLocks/>
                        </wps:cNvSpPr>
                        <wps:spPr bwMode="auto">
                          <a:xfrm>
                            <a:off x="697230" y="645160"/>
                            <a:ext cx="263525" cy="185420"/>
                          </a:xfrm>
                          <a:custGeom>
                            <a:avLst/>
                            <a:gdLst>
                              <a:gd name="T0" fmla="*/ 415 w 415"/>
                              <a:gd name="T1" fmla="*/ 0 h 292"/>
                              <a:gd name="T2" fmla="*/ 0 w 415"/>
                              <a:gd name="T3" fmla="*/ 285 h 292"/>
                            </a:gdLst>
                            <a:ahLst/>
                            <a:cxnLst>
                              <a:cxn ang="0">
                                <a:pos x="T0" y="T1"/>
                              </a:cxn>
                              <a:cxn ang="0">
                                <a:pos x="T2" y="T3"/>
                              </a:cxn>
                            </a:cxnLst>
                            <a:rect l="0" t="0" r="r" b="b"/>
                            <a:pathLst>
                              <a:path w="415" h="292">
                                <a:moveTo>
                                  <a:pt x="415" y="0"/>
                                </a:moveTo>
                                <a:cubicBezTo>
                                  <a:pt x="355" y="176"/>
                                  <a:pt x="186" y="292"/>
                                  <a:pt x="0" y="285"/>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9" name="Freeform 643"/>
                        <wps:cNvSpPr>
                          <a:spLocks/>
                        </wps:cNvSpPr>
                        <wps:spPr bwMode="auto">
                          <a:xfrm>
                            <a:off x="1903730" y="829310"/>
                            <a:ext cx="261620" cy="186690"/>
                          </a:xfrm>
                          <a:custGeom>
                            <a:avLst/>
                            <a:gdLst>
                              <a:gd name="T0" fmla="*/ 0 w 412"/>
                              <a:gd name="T1" fmla="*/ 5 h 294"/>
                              <a:gd name="T2" fmla="*/ 412 w 412"/>
                              <a:gd name="T3" fmla="*/ 294 h 294"/>
                            </a:gdLst>
                            <a:ahLst/>
                            <a:cxnLst>
                              <a:cxn ang="0">
                                <a:pos x="T0" y="T1"/>
                              </a:cxn>
                              <a:cxn ang="0">
                                <a:pos x="T2" y="T3"/>
                              </a:cxn>
                            </a:cxnLst>
                            <a:rect l="0" t="0" r="r" b="b"/>
                            <a:pathLst>
                              <a:path w="412" h="294">
                                <a:moveTo>
                                  <a:pt x="0" y="5"/>
                                </a:moveTo>
                                <a:cubicBezTo>
                                  <a:pt x="186" y="0"/>
                                  <a:pt x="354" y="118"/>
                                  <a:pt x="412" y="294"/>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0" name="Freeform 644"/>
                        <wps:cNvSpPr>
                          <a:spLocks/>
                        </wps:cNvSpPr>
                        <wps:spPr bwMode="auto">
                          <a:xfrm>
                            <a:off x="1298575" y="1012825"/>
                            <a:ext cx="263525" cy="185420"/>
                          </a:xfrm>
                          <a:custGeom>
                            <a:avLst/>
                            <a:gdLst>
                              <a:gd name="T0" fmla="*/ 415 w 415"/>
                              <a:gd name="T1" fmla="*/ 0 h 292"/>
                              <a:gd name="T2" fmla="*/ 0 w 415"/>
                              <a:gd name="T3" fmla="*/ 285 h 292"/>
                            </a:gdLst>
                            <a:ahLst/>
                            <a:cxnLst>
                              <a:cxn ang="0">
                                <a:pos x="T0" y="T1"/>
                              </a:cxn>
                              <a:cxn ang="0">
                                <a:pos x="T2" y="T3"/>
                              </a:cxn>
                            </a:cxnLst>
                            <a:rect l="0" t="0" r="r" b="b"/>
                            <a:pathLst>
                              <a:path w="415" h="292">
                                <a:moveTo>
                                  <a:pt x="415" y="0"/>
                                </a:moveTo>
                                <a:cubicBezTo>
                                  <a:pt x="355" y="176"/>
                                  <a:pt x="186" y="292"/>
                                  <a:pt x="0" y="285"/>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 name="Line 645"/>
                        <wps:cNvCnPr/>
                        <wps:spPr bwMode="auto">
                          <a:xfrm>
                            <a:off x="1298575" y="1193800"/>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52" name="Line 646"/>
                        <wps:cNvCnPr/>
                        <wps:spPr bwMode="auto">
                          <a:xfrm>
                            <a:off x="1300480" y="829310"/>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53" name="Line 647"/>
                        <wps:cNvCnPr/>
                        <wps:spPr bwMode="auto">
                          <a:xfrm>
                            <a:off x="1300480" y="829310"/>
                            <a:ext cx="96520" cy="1104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54" name="Line 648"/>
                        <wps:cNvCnPr/>
                        <wps:spPr bwMode="auto">
                          <a:xfrm flipV="1">
                            <a:off x="1397000" y="898525"/>
                            <a:ext cx="104775" cy="412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55" name="Line 649"/>
                        <wps:cNvCnPr/>
                        <wps:spPr bwMode="auto">
                          <a:xfrm>
                            <a:off x="1501775" y="898525"/>
                            <a:ext cx="60325" cy="1143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56" name="Line 650"/>
                        <wps:cNvCnPr/>
                        <wps:spPr bwMode="auto">
                          <a:xfrm flipV="1">
                            <a:off x="2103755" y="1016000"/>
                            <a:ext cx="61595" cy="11366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57" name="Line 651"/>
                        <wps:cNvCnPr/>
                        <wps:spPr bwMode="auto">
                          <a:xfrm>
                            <a:off x="1999615" y="1087755"/>
                            <a:ext cx="104140" cy="4191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58" name="Line 652"/>
                        <wps:cNvCnPr/>
                        <wps:spPr bwMode="auto">
                          <a:xfrm flipV="1">
                            <a:off x="1901825" y="1087755"/>
                            <a:ext cx="97790" cy="10922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59" name="Line 653"/>
                        <wps:cNvCnPr/>
                        <wps:spPr bwMode="auto">
                          <a:xfrm>
                            <a:off x="697230" y="826135"/>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0" name="Line 654"/>
                        <wps:cNvCnPr/>
                        <wps:spPr bwMode="auto">
                          <a:xfrm>
                            <a:off x="699135" y="461645"/>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1" name="Line 655"/>
                        <wps:cNvCnPr/>
                        <wps:spPr bwMode="auto">
                          <a:xfrm>
                            <a:off x="699135" y="461645"/>
                            <a:ext cx="96520" cy="1104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2" name="Line 656"/>
                        <wps:cNvCnPr/>
                        <wps:spPr bwMode="auto">
                          <a:xfrm flipV="1">
                            <a:off x="795655" y="530860"/>
                            <a:ext cx="104775" cy="412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3" name="Line 657"/>
                        <wps:cNvCnPr/>
                        <wps:spPr bwMode="auto">
                          <a:xfrm>
                            <a:off x="900430" y="530860"/>
                            <a:ext cx="60325" cy="1143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4" name="Line 658"/>
                        <wps:cNvCnPr/>
                        <wps:spPr bwMode="auto">
                          <a:xfrm flipV="1">
                            <a:off x="1503045" y="648335"/>
                            <a:ext cx="60960" cy="11366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5" name="Line 659"/>
                        <wps:cNvCnPr/>
                        <wps:spPr bwMode="auto">
                          <a:xfrm>
                            <a:off x="1398270" y="720090"/>
                            <a:ext cx="104775" cy="4191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6" name="Line 660"/>
                        <wps:cNvCnPr/>
                        <wps:spPr bwMode="auto">
                          <a:xfrm flipV="1">
                            <a:off x="1300480" y="720090"/>
                            <a:ext cx="97790" cy="10922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7" name="Line 661"/>
                        <wps:cNvCnPr/>
                        <wps:spPr bwMode="auto">
                          <a:xfrm>
                            <a:off x="97790" y="93980"/>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8" name="Line 662"/>
                        <wps:cNvCnPr/>
                        <wps:spPr bwMode="auto">
                          <a:xfrm>
                            <a:off x="97790" y="93980"/>
                            <a:ext cx="96520" cy="1104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69" name="Line 663"/>
                        <wps:cNvCnPr/>
                        <wps:spPr bwMode="auto">
                          <a:xfrm flipV="1">
                            <a:off x="194310" y="163195"/>
                            <a:ext cx="104775" cy="412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0" name="Line 664"/>
                        <wps:cNvCnPr/>
                        <wps:spPr bwMode="auto">
                          <a:xfrm>
                            <a:off x="299085" y="163195"/>
                            <a:ext cx="60325" cy="1143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1" name="Line 665"/>
                        <wps:cNvCnPr/>
                        <wps:spPr bwMode="auto">
                          <a:xfrm flipV="1">
                            <a:off x="901065" y="280670"/>
                            <a:ext cx="61595" cy="11366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2" name="Line 666"/>
                        <wps:cNvCnPr/>
                        <wps:spPr bwMode="auto">
                          <a:xfrm>
                            <a:off x="796925" y="351790"/>
                            <a:ext cx="104140" cy="4254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3" name="Line 667"/>
                        <wps:cNvCnPr/>
                        <wps:spPr bwMode="auto">
                          <a:xfrm flipV="1">
                            <a:off x="699135" y="351790"/>
                            <a:ext cx="97790" cy="10985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4" name="Line 668"/>
                        <wps:cNvCnPr/>
                        <wps:spPr bwMode="auto">
                          <a:xfrm>
                            <a:off x="95885" y="458470"/>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5" name="Line 669"/>
                        <wps:cNvCnPr/>
                        <wps:spPr bwMode="auto">
                          <a:xfrm>
                            <a:off x="1304290" y="100330"/>
                            <a:ext cx="603250" cy="254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6" name="Line 670"/>
                        <wps:cNvCnPr/>
                        <wps:spPr bwMode="auto">
                          <a:xfrm>
                            <a:off x="1304290" y="100330"/>
                            <a:ext cx="96520" cy="1104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7" name="Line 671"/>
                        <wps:cNvCnPr/>
                        <wps:spPr bwMode="auto">
                          <a:xfrm flipV="1">
                            <a:off x="1400810" y="169545"/>
                            <a:ext cx="104775" cy="412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8" name="Line 672"/>
                        <wps:cNvCnPr/>
                        <wps:spPr bwMode="auto">
                          <a:xfrm>
                            <a:off x="1505585" y="169545"/>
                            <a:ext cx="60325" cy="1143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79" name="Line 673"/>
                        <wps:cNvCnPr/>
                        <wps:spPr bwMode="auto">
                          <a:xfrm flipV="1">
                            <a:off x="2107565" y="287020"/>
                            <a:ext cx="61595" cy="11366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0" name="Line 674"/>
                        <wps:cNvCnPr/>
                        <wps:spPr bwMode="auto">
                          <a:xfrm>
                            <a:off x="2003425" y="358140"/>
                            <a:ext cx="104140" cy="4254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1" name="Line 675"/>
                        <wps:cNvCnPr/>
                        <wps:spPr bwMode="auto">
                          <a:xfrm flipV="1">
                            <a:off x="1905635" y="358140"/>
                            <a:ext cx="97790" cy="10985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2" name="Line 676"/>
                        <wps:cNvCnPr/>
                        <wps:spPr bwMode="auto">
                          <a:xfrm>
                            <a:off x="1302385" y="464820"/>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3" name="Line 677"/>
                        <wps:cNvCnPr/>
                        <wps:spPr bwMode="auto">
                          <a:xfrm>
                            <a:off x="92075" y="1187450"/>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4" name="Line 678"/>
                        <wps:cNvCnPr/>
                        <wps:spPr bwMode="auto">
                          <a:xfrm flipV="1">
                            <a:off x="695325" y="1081405"/>
                            <a:ext cx="97790" cy="10922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5" name="Line 679"/>
                        <wps:cNvCnPr/>
                        <wps:spPr bwMode="auto">
                          <a:xfrm flipV="1">
                            <a:off x="897255" y="1009650"/>
                            <a:ext cx="61595" cy="11366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6" name="Line 680"/>
                        <wps:cNvCnPr/>
                        <wps:spPr bwMode="auto">
                          <a:xfrm>
                            <a:off x="793115" y="1081405"/>
                            <a:ext cx="104140" cy="4191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7" name="Line 681"/>
                        <wps:cNvCnPr/>
                        <wps:spPr bwMode="auto">
                          <a:xfrm>
                            <a:off x="93980" y="822960"/>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8" name="Line 682"/>
                        <wps:cNvCnPr/>
                        <wps:spPr bwMode="auto">
                          <a:xfrm>
                            <a:off x="93980" y="822960"/>
                            <a:ext cx="96520" cy="1104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89" name="Line 683"/>
                        <wps:cNvCnPr/>
                        <wps:spPr bwMode="auto">
                          <a:xfrm>
                            <a:off x="295275" y="892175"/>
                            <a:ext cx="60325" cy="1143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90" name="Line 684"/>
                        <wps:cNvCnPr/>
                        <wps:spPr bwMode="auto">
                          <a:xfrm flipV="1">
                            <a:off x="190500" y="892175"/>
                            <a:ext cx="104775" cy="412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91" name="Line 685"/>
                        <wps:cNvCnPr/>
                        <wps:spPr bwMode="auto">
                          <a:xfrm>
                            <a:off x="701040" y="97155"/>
                            <a:ext cx="603250" cy="31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92" name="Line 686"/>
                        <wps:cNvCnPr/>
                        <wps:spPr bwMode="auto">
                          <a:xfrm>
                            <a:off x="695325" y="1190625"/>
                            <a:ext cx="619760" cy="381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93" name="Line 687"/>
                        <wps:cNvCnPr/>
                        <wps:spPr bwMode="auto">
                          <a:xfrm flipV="1">
                            <a:off x="2002155" y="537210"/>
                            <a:ext cx="104775" cy="412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94" name="Line 688"/>
                        <wps:cNvCnPr/>
                        <wps:spPr bwMode="auto">
                          <a:xfrm>
                            <a:off x="1905635" y="467995"/>
                            <a:ext cx="96520" cy="11049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95" name="Line 689"/>
                        <wps:cNvCnPr/>
                        <wps:spPr bwMode="auto">
                          <a:xfrm>
                            <a:off x="2106930" y="537210"/>
                            <a:ext cx="60325" cy="1143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96" name="Line 690"/>
                        <wps:cNvCnPr/>
                        <wps:spPr bwMode="auto">
                          <a:xfrm flipV="1">
                            <a:off x="295910" y="641985"/>
                            <a:ext cx="61595" cy="11366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97" name="Line 691"/>
                        <wps:cNvCnPr/>
                        <wps:spPr bwMode="auto">
                          <a:xfrm flipV="1">
                            <a:off x="93980" y="713105"/>
                            <a:ext cx="97790" cy="10985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998" name="Line 692"/>
                        <wps:cNvCnPr/>
                        <wps:spPr bwMode="auto">
                          <a:xfrm>
                            <a:off x="191770" y="713105"/>
                            <a:ext cx="104140" cy="4254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999" o:spid="_x0000_s1026" editas="canvas" style="width:178.5pt;height:102pt;mso-position-horizontal-relative:char;mso-position-vertical-relative:line" coordsize="22669,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">
                <v:shape id="_x0000_s1027" type="#_x0000_t75" style="position:absolute;width:22669;height:12954;visibility:visible;mso-wrap-style:square">
                  <v:fill o:detectmouseclick="t"/>
                  <v:path o:connecttype="none"/>
                </v:shape>
                <v:shape id="Freeform 633" o:spid="_x0000_s1028" style="position:absolute;left:958;top:4552;width:2617;height:1867;visibility:visible;mso-wrap-style:square;v-text-anchor:top" coordsize="412,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K1TsQA&#10;AADcAAAADwAAAGRycy9kb3ducmV2LnhtbESPX2vCMBTF34V9h3AHe5upTkZbjSLC2OjYYFXfr821&#10;LTY3pclq++3NYODj4fz5cVabwTSip87VlhXMphEI4sLqmksFh/3bcwzCeWSNjWVSMJKDzfphssJU&#10;2yv/UJ/7UoQRdikqqLxvUyldUZFBN7UtcfDOtjPog+xKqTu8hnHTyHkUvUqDNQdChS3tKiou+a8J&#10;kFOcZH5x/LS7r/d+Zg/4bcZMqafHYbsE4Wnw9/B/+0MrSF4S+DsTjo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StU7EAAAA3AAAAA8AAAAAAAAAAAAAAAAAmAIAAGRycy9k&#10;b3ducmV2LnhtbFBLBQYAAAAABAAEAPUAAACJAwAAAAA=&#10;" path="m,5c186,,353,117,412,294e" filled="f" strokecolor="#275966">
                  <v:stroke joinstyle="miter"/>
                  <v:path arrowok="t" o:connecttype="custom" o:connectlocs="0,3175;261620,186690" o:connectangles="0,0"/>
                </v:shape>
                <v:shape id="Freeform 634" o:spid="_x0000_s1029" style="position:absolute;left:19037;top:6515;width:2635;height:1854;visibility:visible;mso-wrap-style:square;v-text-anchor:top" coordsize="415,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ndNMIA&#10;AADcAAAADwAAAGRycy9kb3ducmV2LnhtbERPTWvCQBC9F/wPywheitkottjUVUQRPCmmIvQ2zU6T&#10;1OxszK4m/nv3UPD4eN+zRWcqcaPGlZYVjKIYBHFmdcm5guPXZjgF4TyyxsoyKbiTg8W89zLDRNuW&#10;D3RLfS5CCLsEFRTe14mULivIoItsTRy4X9sY9AE2udQNtiHcVHIcx+/SYMmhocCaVgVl5/RqFJBp&#10;N2/p+rK3+uf7z7js9a5PO6UG/W75CcJT55/if/dWK/iYhPnhTDgC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2d00wgAAANwAAAAPAAAAAAAAAAAAAAAAAJgCAABkcnMvZG93&#10;bnJldi54bWxQSwUGAAAAAAQABAD1AAAAhwMAAAAA&#10;" path="m415,c355,176,186,292,,285e" filled="f" strokecolor="#275966">
                  <v:stroke joinstyle="miter"/>
                  <v:path arrowok="t" o:connecttype="custom" o:connectlocs="263525,0;0,180975" o:connectangles="0,0"/>
                </v:shape>
                <v:shape id="Freeform 635" o:spid="_x0000_s1030" style="position:absolute;left:920;top:10064;width:2636;height:1854;visibility:visible;mso-wrap-style:square;v-text-anchor:top" coordsize="415,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4r8UA&#10;AADcAAAADwAAAGRycy9kb3ducmV2LnhtbESPQWvCQBSE7wX/w/KEXopulFY0uoooQk+VRhG8PbPP&#10;JJp9G7NbE/99Vyj0OMzMN8xs0ZpS3Kl2hWUFg34Egji1uuBMwX636Y1BOI+ssbRMCh7kYDHvvMww&#10;1rbhb7onPhMBwi5GBbn3VSylS3My6Pq2Ig7e2dYGfZB1JnWNTYCbUg6jaCQNFhwWcqxolVN6TX6M&#10;AjLN5iNZ37ZWn44X49K3hz58KfXabZdTEJ5a/x/+a39qBZP3ATzPhCM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lXivxQAAANwAAAAPAAAAAAAAAAAAAAAAAJgCAABkcnMv&#10;ZG93bnJldi54bWxQSwUGAAAAAAQABAD1AAAAigMAAAAA&#10;" path="m415,c354,176,186,292,,285e" filled="f" strokecolor="#275966">
                  <v:stroke joinstyle="miter"/>
                  <v:path arrowok="t" o:connecttype="custom" o:connectlocs="263525,0;0,180975" o:connectangles="0,0"/>
                </v:shape>
                <v:shape id="Freeform 636" o:spid="_x0000_s1031" style="position:absolute;left:6972;top:8229;width:2616;height:1867;visibility:visible;mso-wrap-style:square;v-text-anchor:top" coordsize="412,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BUQsMA&#10;AADcAAAADwAAAGRycy9kb3ducmV2LnhtbESPW2vCQBCF3wv+h2WEvtVNRCRGVxGhtFha8PY+Zsck&#10;mJ0N2W0u/94tFHw8nMvHWW16U4mWGldaVhBPIhDEmdUl5wrOp/e3BITzyBory6RgIAeb9ehlham2&#10;HR+oPfpchBF2KSoovK9TKV1WkEE3sTVx8G62MeiDbHKpG+zCuKnkNIrm0mDJgVBgTbuCsvvx1wTI&#10;NVns/ezyZXffH21sz/hjhr1Sr+N+uwThqffP8H/7UytYzKbwdyYcAb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BUQsMAAADcAAAADwAAAAAAAAAAAAAAAACYAgAAZHJzL2Rv&#10;d25yZXYueG1sUEsFBgAAAAAEAAQA9QAAAIgDAAAAAA==&#10;" path="m,5c186,,354,118,412,294e" filled="f" strokecolor="#275966">
                  <v:stroke joinstyle="miter"/>
                  <v:path arrowok="t" o:connecttype="custom" o:connectlocs="0,3175;261620,186690" o:connectangles="0,0"/>
                </v:shape>
                <v:shape id="Freeform 637" o:spid="_x0000_s1032" style="position:absolute;left:19075;top:1003;width:2616;height:1867;visibility:visible;mso-wrap-style:square;v-text-anchor:top" coordsize="412,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x2cMA&#10;AADcAAAADwAAAGRycy9kb3ducmV2LnhtbESPW4vCMBCF3xf8D2EE3zT1wlKrUUQQF5cVvL2PzdgW&#10;m0lpYq3/frMg7OPhXD7OfNmaUjRUu8KyguEgAkGcWl1wpuB82vRjEM4jaywtk4IXOVguOh9zTLR9&#10;8oGao89EGGGXoILc+yqR0qU5GXQDWxEH72Zrgz7IOpO6xmcYN6UcRdGnNFhwIORY0Tqn9H58mAC5&#10;xtOdn1y+7fpn2wztGffmtVOq121XMxCeWv8ffre/tILpZAx/Z8IR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x2cMAAADcAAAADwAAAAAAAAAAAAAAAACYAgAAZHJzL2Rv&#10;d25yZXYueG1sUEsFBgAAAAAEAAQA9QAAAIgDAAAAAA==&#10;" path="m,4c186,,353,117,412,294e" filled="f" strokecolor="#275966">
                  <v:stroke joinstyle="miter"/>
                  <v:path arrowok="t" o:connecttype="custom" o:connectlocs="0,2540;261620,186690" o:connectangles="0,0"/>
                </v:shape>
                <v:shape id="Freeform 638" o:spid="_x0000_s1033" style="position:absolute;left:13023;top:2838;width:2636;height:1848;visibility:visible;mso-wrap-style:square;v-text-anchor:top" coordsize="415,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pX/8QA&#10;AADcAAAADwAAAGRycy9kb3ducmV2LnhtbESPT4vCMBTE78J+h/AW9mZTRUW7RpFdFb0o/rl4ezRv&#10;22rzUpqs1m9vBMHjMDO/YcbTxpTiSrUrLCvoRDEI4tTqgjMFx8OiPQThPLLG0jIpuJOD6eSjNcZE&#10;2xvv6Lr3mQgQdgkqyL2vEildmpNBF9mKOHh/tjbog6wzqWu8BbgpZTeOB9JgwWEhx4p+ckov+3+j&#10;4OxW1LVz5+Pf9XJ7kvP+YGPXSn19NrNvEJ4a/w6/2iutYNTrwfNMOAJy8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KV//EAAAA3AAAAA8AAAAAAAAAAAAAAAAAmAIAAGRycy9k&#10;b3ducmV2LnhtbFBLBQYAAAAABAAEAPUAAACJAwAAAAA=&#10;" path="m415,c355,176,186,291,,285e" filled="f" strokecolor="#275966">
                  <v:stroke joinstyle="miter"/>
                  <v:path arrowok="t" o:connecttype="custom" o:connectlocs="263525,0;0,180975" o:connectangles="0,0"/>
                </v:shape>
                <v:shape id="Freeform 639" o:spid="_x0000_s1034" style="position:absolute;left:7010;top:939;width:2616;height:1867;visibility:visible;mso-wrap-style:square;v-text-anchor:top" coordsize="412,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NsIA&#10;AADcAAAADwAAAGRycy9kb3ducmV2LnhtbESPW4vCMBCF3xf8D2EE3zRV3EWrUUQQRVnB2/vYjG2x&#10;mZQm1vrvN4Kwj4dz+TjTeWMKUVPlcssK+r0IBHFidc6pgvNp1R2BcB5ZY2GZFLzIwXzW+ppirO2T&#10;D1QffSrCCLsYFWTel7GULsnIoOvZkjh4N1sZ9EFWqdQVPsO4KeQgin6kwZwDIcOSlhkl9+PDBMh1&#10;NN764WVnl7/rum/PuDevrVKddrOYgPDU+P/wp73RCsbDb3ifCUdAz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cw2wgAAANwAAAAPAAAAAAAAAAAAAAAAAJgCAABkcnMvZG93&#10;bnJldi54bWxQSwUGAAAAAAQABAD1AAAAhwMAAAAA&#10;" path="m,5c186,,354,117,412,294e" filled="f" strokecolor="#275966">
                  <v:stroke joinstyle="miter"/>
                  <v:path arrowok="t" o:connecttype="custom" o:connectlocs="0,3175;261620,186690" o:connectangles="0,0"/>
                </v:shape>
                <v:shape id="Freeform 640" o:spid="_x0000_s1035" style="position:absolute;left:958;top:2774;width:2636;height:1855;visibility:visible;mso-wrap-style:square;v-text-anchor:top" coordsize="415,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zg28YA&#10;AADcAAAADwAAAGRycy9kb3ducmV2LnhtbESPQWvCQBSE70L/w/IKXkQ3FZU2dRNKi+BJMRaht9fs&#10;a5I2+zbNrib+e1cQPA4z8w2zTHtTixO1rrKs4GkSgSDOra64UPC5X42fQTiPrLG2TArO5CBNHgZL&#10;jLXteEenzBciQNjFqKD0vomldHlJBt3ENsTB+7GtQR9kW0jdYhfgppbTKFpIgxWHhRIbei8p/8uO&#10;RgGZbjXPPv63Vn9//RqXj876sFFq+Ni/vYLw1Pt7+NZeawUvswVcz4QjIJ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3zg28YAAADcAAAADwAAAAAAAAAAAAAAAACYAgAAZHJz&#10;L2Rvd25yZXYueG1sUEsFBgAAAAAEAAQA9QAAAIsDAAAAAA==&#10;" path="m415,c355,176,186,292,,285e" filled="f" strokecolor="#275966">
                  <v:stroke joinstyle="miter"/>
                  <v:path arrowok="t" o:connecttype="custom" o:connectlocs="263525,0;0,180975" o:connectangles="0,0"/>
                </v:shape>
                <v:shape id="Freeform 641" o:spid="_x0000_s1036" style="position:absolute;left:13023;top:4616;width:2617;height:1867;visibility:visible;mso-wrap-style:square;v-text-anchor:top" coordsize="412,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f32sIA&#10;AADcAAAADwAAAGRycy9kb3ducmV2LnhtbESPW4vCMBCF3xf8D2EE3zRVZFerUUQQRVnB2/vYjG2x&#10;mZQm1vrvN4Kwj4dz+TjTeWMKUVPlcssK+r0IBHFidc6pgvNp1R2BcB5ZY2GZFLzIwXzW+ppirO2T&#10;D1QffSrCCLsYFWTel7GULsnIoOvZkjh4N1sZ9EFWqdQVPsO4KeQgir6lwZwDIcOSlhkl9+PDBMh1&#10;NN764WVnl7/rum/PuDevrVKddrOYgPDU+P/wp73RCsbDH3ifCUdAz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x/fawgAAANwAAAAPAAAAAAAAAAAAAAAAAJgCAABkcnMvZG93&#10;bnJldi54bWxQSwUGAAAAAAQABAD1AAAAhwMAAAAA&#10;" path="m,5c186,,354,118,412,294e" filled="f" strokecolor="#275966">
                  <v:stroke joinstyle="miter"/>
                  <v:path arrowok="t" o:connecttype="custom" o:connectlocs="0,3175;261620,186690" o:connectangles="0,0"/>
                </v:shape>
                <v:shape id="Freeform 642" o:spid="_x0000_s1037" style="position:absolute;left:6972;top:6451;width:2635;height:1854;visibility:visible;mso-wrap-style:square;v-text-anchor:top" coordsize="415,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RMsIA&#10;AADcAAAADwAAAGRycy9kb3ducmV2LnhtbERPTWvCQBC9F/wPywheitkottjUVUQRPCmmIvQ2zU6T&#10;1OxszK4m/nv3UPD4eN+zRWcqcaPGlZYVjKIYBHFmdcm5guPXZjgF4TyyxsoyKbiTg8W89zLDRNuW&#10;D3RLfS5CCLsEFRTe14mULivIoItsTRy4X9sY9AE2udQNtiHcVHIcx+/SYMmhocCaVgVl5/RqFJBp&#10;N2/p+rK3+uf7z7js9a5PO6UG/W75CcJT55/if/dWK/iYhLXhTDgC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r9EywgAAANwAAAAPAAAAAAAAAAAAAAAAAJgCAABkcnMvZG93&#10;bnJldi54bWxQSwUGAAAAAAQABAD1AAAAhwMAAAAA&#10;" path="m415,c355,176,186,292,,285e" filled="f" strokecolor="#275966">
                  <v:stroke joinstyle="miter"/>
                  <v:path arrowok="t" o:connecttype="custom" o:connectlocs="263525,0;0,180975" o:connectangles="0,0"/>
                </v:shape>
                <v:shape id="Freeform 643" o:spid="_x0000_s1038" style="position:absolute;left:19037;top:8293;width:2616;height:1867;visibility:visible;mso-wrap-style:square;v-text-anchor:top" coordsize="412,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TGM8IA&#10;AADcAAAADwAAAGRycy9kb3ducmV2LnhtbESP3YrCMBCF74V9hzCCd5q6yGKrUURYdlEUrHo/NmNb&#10;bCalydb69htB8PJwfj7OfNmZSrTUuNKygvEoAkGcWV1yruB0/B5OQTiPrLGyTAoe5GC5+OjNMdH2&#10;zgdqU5+LMMIuQQWF93UipcsKMuhGtiYO3tU2Bn2QTS51g/cwbir5GUVf0mDJgVBgTeuCslv6ZwLk&#10;Mo03fnLe2vXupx3bE+7NY6PUoN+tZiA8df4dfrV/tYJ4EsPzTDgC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MYzwgAAANwAAAAPAAAAAAAAAAAAAAAAAJgCAABkcnMvZG93&#10;bnJldi54bWxQSwUGAAAAAAQABAD1AAAAhwMAAAAA&#10;" path="m,5c186,,354,118,412,294e" filled="f" strokecolor="#275966">
                  <v:stroke joinstyle="miter"/>
                  <v:path arrowok="t" o:connecttype="custom" o:connectlocs="0,3175;261620,186690" o:connectangles="0,0"/>
                </v:shape>
                <v:shape id="Freeform 644" o:spid="_x0000_s1039" style="position:absolute;left:12985;top:10128;width:2636;height:1854;visibility:visible;mso-wrap-style:square;v-text-anchor:top" coordsize="415,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BL6cMA&#10;AADcAAAADwAAAGRycy9kb3ducmV2LnhtbERPTWvCQBC9C/0PyxR6EbNpIaXGrFIqgqcW0yJ4G7Nj&#10;EpudjdnVJP/ePRR6fLzvbDWYRtyoc7VlBc9RDIK4sLrmUsHP92b2BsJ5ZI2NZVIwkoPV8mGSYapt&#10;zzu65b4UIYRdigoq79tUSldUZNBFtiUO3Ml2Bn2AXSl1h30IN418ieNXabDm0FBhSx8VFb/51Sgg&#10;02+SfH35svp4OBtXTEe9/1Tq6XF4X4DwNPh/8Z97qxXMkzA/nAlHQC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BL6cMAAADcAAAADwAAAAAAAAAAAAAAAACYAgAAZHJzL2Rv&#10;d25yZXYueG1sUEsFBgAAAAAEAAQA9QAAAIgDAAAAAA==&#10;" path="m415,c355,176,186,292,,285e" filled="f" strokecolor="#275966">
                  <v:stroke joinstyle="miter"/>
                  <v:path arrowok="t" o:connecttype="custom" o:connectlocs="263525,0;0,180975" o:connectangles="0,0"/>
                </v:shape>
                <v:line id="Line 645" o:spid="_x0000_s1040" style="position:absolute;visibility:visible;mso-wrap-style:square" from="12985,11938" to="19018,1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RK8QAAADcAAAADwAAAGRycy9kb3ducmV2LnhtbESPUWvCQBCE3wv9D8cKfauXCJWaeooU&#10;FcGCmPgDltw2SZvdC7lTo7++Vyj0cZiZb5j5cuBWXaj3jRMD6TgBRVI620hl4FRsnl9B+YBisXVC&#10;Bm7kYbl4fJhjZt1VjnTJQ6UiRHyGBuoQukxrX9bE6MeuI4nep+sZQ5R9pW2P1wjnVk+SZKoZG4kL&#10;NXb0XlP5nZ/ZwJqKw32Tb9324878lR4mdp+yMU+jYfUGKtAQ/sN/7Z01MHtJ4fdMPAJ68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n5ErxAAAANwAAAAPAAAAAAAAAAAA&#10;AAAAAKECAABkcnMvZG93bnJldi54bWxQSwUGAAAAAAQABAD5AAAAkgMAAAAA&#10;" strokecolor="#275966">
                  <v:stroke joinstyle="miter"/>
                </v:line>
                <v:line id="Line 646" o:spid="_x0000_s1041" style="position:absolute;visibility:visible;mso-wrap-style:square" from="13004,8293" to="19037,8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0PXMQAAADcAAAADwAAAGRycy9kb3ducmV2LnhtbESPUWvCQBCE3wX/w7GFvtVLAi1t6ilF&#10;VAotiLE/YMltk2h2L+ROTf31PUHwcZiZb5jpfOBWnaj3jRMD6SQBRVI620hl4Ge3enoF5QOKxdYJ&#10;GfgjD/PZeDTF3LqzbOlUhEpFiPgcDdQhdLnWvqyJ0U9cRxK9X9czhij7StsezxHOrc6S5EUzNhIX&#10;auxoUVN5KI5sYEm7zWVVrN36+8K8TzeZ/UrZmMeH4eMdVKAh3MO39qc18PacwfVMPAJ69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TQ9cxAAAANwAAAAPAAAAAAAAAAAA&#10;AAAAAKECAABkcnMvZG93bnJldi54bWxQSwUGAAAAAAQABAD5AAAAkgMAAAAA&#10;" strokecolor="#275966">
                  <v:stroke joinstyle="miter"/>
                </v:line>
                <v:line id="Line 647" o:spid="_x0000_s1042" style="position:absolute;visibility:visible;mso-wrap-style:square" from="13004,8293" to="13970,9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Gqx8UAAADcAAAADwAAAGRycy9kb3ducmV2LnhtbESPUWvCQBCE3wv+h2MF3+olFkubeoqU&#10;KkIFMfYHLLltkprdC7mrRn99Tyj4OMzMN8xs0XOjTtT52omBdJyAIimcraU08HVYPb6A8gHFYuOE&#10;DFzIw2I+eJhhZt1Z9nTKQ6kiRHyGBqoQ2kxrX1TE6MeuJYnet+sYQ5RdqW2H5wjnRk+S5Fkz1hIX&#10;KmzpvaLimP+ygQ867K6rfO3W2yvzT7qb2M+UjRkN++UbqEB9uIf/2xtr4HX6BLcz8Qj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AGqx8UAAADcAAAADwAAAAAAAAAA&#10;AAAAAAChAgAAZHJzL2Rvd25yZXYueG1sUEsFBgAAAAAEAAQA+QAAAJMDAAAAAA==&#10;" strokecolor="#275966">
                  <v:stroke joinstyle="miter"/>
                </v:line>
                <v:line id="Line 648" o:spid="_x0000_s1043" style="position:absolute;flip:y;visibility:visible;mso-wrap-style:square" from="13970,8985" to="15017,9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432MYAAADcAAAADwAAAGRycy9kb3ducmV2LnhtbESPQWvCQBSE7wX/w/KEXkQ3lio2zUak&#10;IBSqhUbp+ZF9TVazb0N2jem/7wpCj8PMfMNk68E2oqfOG8cK5rMEBHHptOFKwfGwna5A+ICssXFM&#10;Cn7JwzofPWSYanflL+qLUIkIYZ+igjqENpXSlzVZ9DPXEkfvx3UWQ5RdJXWH1wi3jXxKkqW0aDgu&#10;1NjSW03lubhYBbuF7T+3+9PEfKzay74wybdfHpV6HA+bVxCBhvAfvrfftYKXxTPczsQjI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muN9jGAAAA3AAAAA8AAAAAAAAA&#10;AAAAAAAAoQIAAGRycy9kb3ducmV2LnhtbFBLBQYAAAAABAAEAPkAAACUAwAAAAA=&#10;" strokecolor="#275966">
                  <v:stroke joinstyle="miter"/>
                </v:line>
                <v:line id="Line 649" o:spid="_x0000_s1044" style="position:absolute;visibility:visible;mso-wrap-style:square" from="15017,8985" to="15621,10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SXKMQAAADcAAAADwAAAGRycy9kb3ducmV2LnhtbESPUWvCQBCE3wX/w7FC3+olgtKmniKl&#10;SkFBmvQHLLltkprdC7mrpv56r1DwcZiZb5jleuBWnan3jRMD6TQBRVI620hl4LPYPj6B8gHFYuuE&#10;DPySh/VqPFpiZt1FPuich0pFiPgMDdQhdJnWvqyJ0U9dRxK9L9czhij7StseLxHOrZ4lyUIzNhIX&#10;auzotabylP+wgTcqjtdtvnO7w5X5Oz3O7D5lYx4mw+YFVKAh3MP/7Xdr4Hk+h78z8Qjo1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pJcoxAAAANwAAAAPAAAAAAAAAAAA&#10;AAAAAKECAABkcnMvZG93bnJldi54bWxQSwUGAAAAAAQABAD5AAAAkgMAAAAA&#10;" strokecolor="#275966">
                  <v:stroke joinstyle="miter"/>
                </v:line>
                <v:line id="Line 650" o:spid="_x0000_s1045" style="position:absolute;flip:y;visibility:visible;mso-wrap-style:square" from="21037,10160" to="21653,11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AMNMUAAADcAAAADwAAAGRycy9kb3ducmV2LnhtbESPQWvCQBSE74L/YXlCL1I3Fgw2uooI&#10;QqFaaCqeH9nXZGv2bciuMf57Vyh4HGbmG2a57m0tOmq9caxgOklAEBdOGy4VHH92r3MQPiBrrB2T&#10;ght5WK+GgyVm2l35m7o8lCJC2GeooAqhyaT0RUUW/cQ1xNH7da3FEGVbSt3iNcJtLd+SJJUWDceF&#10;ChvaVlSc84tVsJ/Z7mt3+Bubz3lzOeQmOfn0qNTLqN8sQATqwzP83/7QCt5nKTzOx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jAMNMUAAADcAAAADwAAAAAAAAAA&#10;AAAAAAChAgAAZHJzL2Rvd25yZXYueG1sUEsFBgAAAAAEAAQA+QAAAJMDAAAAAA==&#10;" strokecolor="#275966">
                  <v:stroke joinstyle="miter"/>
                </v:line>
                <v:line id="Line 651" o:spid="_x0000_s1046" style="position:absolute;visibility:visible;mso-wrap-style:square" from="19996,10877" to="21037,11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qsxMUAAADcAAAADwAAAGRycy9kb3ducmV2LnhtbESPUWvCQBCE3wv+h2MF3+olQm2beoqU&#10;KkIFMfYHLLltkprdC7mrRn99Tyj4OMzMN8xs0XOjTtT52omBdJyAIimcraU08HVYPb6A8gHFYuOE&#10;DFzIw2I+eJhhZt1Z9nTKQ6kiRHyGBqoQ2kxrX1TE6MeuJYnet+sYQ5RdqW2H5wjnRk+SZKoZa4kL&#10;Fbb0XlFxzH/ZwAcddtdVvnbr7ZX5J91N7GfKxoyG/fINVKA+3MP/7Y018Pr0DLcz8Qj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zqsxMUAAADcAAAADwAAAAAAAAAA&#10;AAAAAAChAgAAZHJzL2Rvd25yZXYueG1sUEsFBgAAAAAEAAQA+QAAAJMDAAAAAA==&#10;" strokecolor="#275966">
                  <v:stroke joinstyle="miter"/>
                </v:line>
                <v:line id="Line 652" o:spid="_x0000_s1047" style="position:absolute;flip:y;visibility:visible;mso-wrap-style:square" from="19018,10877" to="19996,1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M93cMAAADcAAAADwAAAGRycy9kb3ducmV2LnhtbERPXWvCMBR9H/gfwhV8GWu6geJq0yID&#10;YaAO1onPl+auzWxuShNr/ffLw2CPh/Odl5PtxEiDN44VPCcpCOLaacONgtPX7mkNwgdkjZ1jUnAn&#10;D2Uxe8gx0+7GnzRWoRExhH2GCtoQ+kxKX7dk0SeuJ47ctxsshgiHRuoBbzHcdvIlTVfSouHY0GJP&#10;by3Vl+pqFRyWdvzYHX8ezX7dX4+VSc9+dVJqMZ+2GxCBpvAv/nO/awWvy7g2nolHQBa/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jPd3DAAAA3AAAAA8AAAAAAAAAAAAA&#10;AAAAoQIAAGRycy9kb3ducmV2LnhtbFBLBQYAAAAABAAEAPkAAACRAwAAAAA=&#10;" strokecolor="#275966">
                  <v:stroke joinstyle="miter"/>
                </v:line>
                <v:line id="Line 653" o:spid="_x0000_s1048" style="position:absolute;visibility:visible;mso-wrap-style:square" from="6972,8261" to="13004,8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mdLcQAAADcAAAADwAAAGRycy9kb3ducmV2LnhtbESPUWvCQBCE3wX/w7FC3/QSoVJTTymi&#10;Uqggjf0BS25NYrN7IXfV1F/vCYU+DjPzDbNY9dyoC3W+dmIgnSSgSApnaykNfB234xdQPqBYbJyQ&#10;gV/ysFoOBwvMrLvKJ13yUKoIEZ+hgSqENtPaFxUx+olrSaJ3ch1jiLIrte3wGuHc6GmSzDRjLXGh&#10;wpbWFRXf+Q8b2NDxcNvmO7fb35jP6WFqP1I25mnUv72CCtSH//Bf+90amD/P4XEmHgG9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6Z0txAAAANwAAAAPAAAAAAAAAAAA&#10;AAAAAKECAABkcnMvZG93bnJldi54bWxQSwUGAAAAAAQABAD5AAAAkgMAAAAA&#10;" strokecolor="#275966">
                  <v:stroke joinstyle="miter"/>
                </v:line>
                <v:line id="Line 654" o:spid="_x0000_s1049" style="position:absolute;visibility:visible;mso-wrap-style:square" from="6991,4616" to="13023,4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DcEAAADcAAAADwAAAGRycy9kb3ducmV2LnhtbERPzWrCQBC+F3yHZQRvdRMP0qauIqJS&#10;sCCNfYAhOybRzGzIbjX69O5B8Pjx/c8WPTfqQp2vnRhIxwkoksLZWkoDf4fN+wcoH1AsNk7IwI08&#10;LOaDtxlm1l3lly55KFUMEZ+hgSqENtPaFxUx+rFrSSJ3dB1jiLArte3wGsO50ZMkmWrGWmJDhS2t&#10;KirO+T8bWNNhf9/kW7f9uTOf0v3E7lI2ZjTsl1+gAvXhJX66v62Bz2mcH8/EI6D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v/4NwQAAANwAAAAPAAAAAAAAAAAAAAAA&#10;AKECAABkcnMvZG93bnJldi54bWxQSwUGAAAAAAQABAD5AAAAjwMAAAAA&#10;" strokecolor="#275966">
                  <v:stroke joinstyle="miter"/>
                </v:line>
                <v:line id="Line 655" o:spid="_x0000_s1050" style="position:absolute;visibility:visible;mso-wrap-style:square" from="6991,4616" to="7956,5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NblsQAAADcAAAADwAAAGRycy9kb3ducmV2LnhtbESPUWvCQBCE3wv+h2MF3+olPoiNnlKK&#10;imBBGv0BS25N0mb3Qu7U6K/vCYU+DjPzDbNY9dyoK3W+dmIgHSegSApnaykNnI6b1xkoH1AsNk7I&#10;wJ08rJaDlwVm1t3ki655KFWEiM/QQBVCm2nti4oY/di1JNE7u44xRNmV2nZ4i3Bu9CRJppqxlrhQ&#10;YUsfFRU/+YUNrOl4eGzyrdt+Ppi/08PE7lM2ZjTs3+egAvXhP/zX3lkDb9MUnmfiEd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81uWxAAAANwAAAAPAAAAAAAAAAAA&#10;AAAAAKECAABkcnMvZG93bnJldi54bWxQSwUGAAAAAAQABAD5AAAAkgMAAAAA&#10;" strokecolor="#275966">
                  <v:stroke joinstyle="miter"/>
                </v:line>
                <v:line id="Line 656" o:spid="_x0000_s1051" style="position:absolute;flip:y;visibility:visible;mso-wrap-style:square" from="7956,5308" to="9004,5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fAisUAAADcAAAADwAAAGRycy9kb3ducmV2LnhtbESPQWvCQBSE7wX/w/KEXkrdKBhsdBUR&#10;hEJVaCqeH9nXZGv2bciuMf33riB4HGbmG2ax6m0tOmq9caxgPEpAEBdOGy4VHH+27zMQPiBrrB2T&#10;gn/ysFoOXhaYaXflb+ryUIoIYZ+hgiqEJpPSFxVZ9CPXEEfv17UWQ5RtKXWL1wi3tZwkSSotGo4L&#10;FTa0qag45xerYDe13WG7/3szX7Pmss9NcvLpUanXYb+egwjUh2f40f7UCj7SC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2fAisUAAADcAAAADwAAAAAAAAAA&#10;AAAAAAChAgAAZHJzL2Rvd25yZXYueG1sUEsFBgAAAAAEAAQA+QAAAJMDAAAAAA==&#10;" strokecolor="#275966">
                  <v:stroke joinstyle="miter"/>
                </v:line>
                <v:line id="Line 657" o:spid="_x0000_s1052" style="position:absolute;visibility:visible;mso-wrap-style:square" from="9004,5308" to="9607,64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1gesQAAADcAAAADwAAAGRycy9kb3ducmV2LnhtbESPUWvCQBCE3wv+h2OFvuklFkRTTymi&#10;UmhBjP0BS25NYrN7IXfV1F/fE4Q+DjPzDbNY9dyoC3W+dmIgHSegSApnaykNfB23oxkoH1AsNk7I&#10;wC95WC0HTwvMrLvKgS55KFWEiM/QQBVCm2nti4oY/di1JNE7uY4xRNmV2nZ4jXBu9CRJppqxlrhQ&#10;YUvriorv/IcNbOi4v23zndt93pjP6X5iP1I25nnYv72CCtSH//Cj/W4NzKcvcD8Tj4B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bWB6xAAAANwAAAAPAAAAAAAAAAAA&#10;AAAAAKECAABkcnMvZG93bnJldi54bWxQSwUGAAAAAAQABAD5AAAAkgMAAAAA&#10;" strokecolor="#275966">
                  <v:stroke joinstyle="miter"/>
                </v:line>
                <v:line id="Line 658" o:spid="_x0000_s1053" style="position:absolute;flip:y;visibility:visible;mso-wrap-style:square" from="15030,6483" to="15640,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L9ZcUAAADcAAAADwAAAGRycy9kb3ducmV2LnhtbESPQWvCQBSE74X+h+UJXkQ3lTZodJVS&#10;EApVoal4fmSfyWr2bciuMf33bkHocZiZb5jlure16Kj1xrGCl0kCgrhw2nCp4PCzGc9A+ICssXZM&#10;Cn7Jw3r1/LTETLsbf1OXh1JECPsMFVQhNJmUvqjIop+4hjh6J9daDFG2pdQt3iLc1nKaJKm0aDgu&#10;VNjQR0XFJb9aBds32+03u/PIfM2a6y43ydGnB6WGg/59ASJQH/7Dj/anVjBPX+HvTD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8L9ZcUAAADcAAAADwAAAAAAAAAA&#10;AAAAAAChAgAAZHJzL2Rvd25yZXYueG1sUEsFBgAAAAAEAAQA+QAAAJMDAAAAAA==&#10;" strokecolor="#275966">
                  <v:stroke joinstyle="miter"/>
                </v:line>
                <v:line id="Line 659" o:spid="_x0000_s1054" style="position:absolute;visibility:visible;mso-wrap-style:square" from="13982,7200" to="15030,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hdlcQAAADcAAAADwAAAGRycy9kb3ducmV2LnhtbESPUWvCQBCE3wv+h2OFvuklQkVTTymi&#10;UmhBjP0BS25NYrN7IXfV1F/fE4Q+DjPzDbNY9dyoC3W+dmIgHSegSApnaykNfB23oxkoH1AsNk7I&#10;wC95WC0HTwvMrLvKgS55KFWEiM/QQBVCm2nti4oY/di1JNE7uY4xRNmV2nZ4jXBu9CRJppqxlrhQ&#10;YUvriorv/IcNbOi4v23zndt93pjP6X5iP1I25nnYv72CCtSH//Cj/W4NzKcvcD8Tj4Be/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yF2VxAAAANwAAAAPAAAAAAAAAAAA&#10;AAAAAKECAABkcnMvZG93bnJldi54bWxQSwUGAAAAAAQABAD5AAAAkgMAAAAA&#10;" strokecolor="#275966">
                  <v:stroke joinstyle="miter"/>
                </v:line>
                <v:line id="Line 660" o:spid="_x0000_s1055" style="position:absolute;flip:y;visibility:visible;mso-wrap-style:square" from="13004,7200" to="13982,8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zGicUAAADcAAAADwAAAGRycy9kb3ducmV2LnhtbESPQWvCQBSE7wX/w/KEXopuLDRodBUR&#10;BMFaaBTPj+wzWc2+Ddk1xn/fLRR6HGbmG2ax6m0tOmq9caxgMk5AEBdOGy4VnI7b0RSED8gaa8ek&#10;4EkeVsvBywIz7R78TV0eShEh7DNUUIXQZFL6oiKLfuwa4uhdXGsxRNmWUrf4iHBby/ckSaVFw3Gh&#10;woY2FRW3/G4VfH7Y7mt7uL6Z/bS5H3KTnH16Uup12K/nIAL14T/8195pBbM0hd8z8QjI5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FzGicUAAADcAAAADwAAAAAAAAAA&#10;AAAAAAChAgAAZHJzL2Rvd25yZXYueG1sUEsFBgAAAAAEAAQA+QAAAJMDAAAAAA==&#10;" strokecolor="#275966">
                  <v:stroke joinstyle="miter"/>
                </v:line>
                <v:line id="Line 661" o:spid="_x0000_s1056" style="position:absolute;visibility:visible;mso-wrap-style:square" from="977,939" to="7010,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ZmecUAAADcAAAADwAAAGRycy9kb3ducmV2LnhtbESPUWvCQBCE3wX/w7FC3+olPmibeoqU&#10;KgUFadIfsOS2SWp2L+SumvrrvULBx2FmvmGW64FbdabeN04MpNMEFEnpbCOVgc9i+/gEygcUi60T&#10;MvBLHtar8WiJmXUX+aBzHioVIeIzNFCH0GVa+7ImRj91HUn0vlzPGKLsK217vEQ4t3qWJHPN2Ehc&#10;qLGj15rKU/7DBt6oOF63+c7tDlfm7/Q4s/uUjXmYDJsXUIGGcA//t9+tgef5Av7OxCO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VZmecUAAADcAAAADwAAAAAAAAAA&#10;AAAAAAChAgAAZHJzL2Rvd25yZXYueG1sUEsFBgAAAAAEAAQA+QAAAJMDAAAAAA==&#10;" strokecolor="#275966">
                  <v:stroke joinstyle="miter"/>
                </v:line>
                <v:line id="Line 662" o:spid="_x0000_s1057" style="position:absolute;visibility:visible;mso-wrap-style:square" from="977,939" to="1943,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nyC8EAAADcAAAADwAAAGRycy9kb3ducmV2LnhtbERPzWrCQBC+F3yHZQRvdRMP0qauIqJS&#10;sCCNfYAhOybRzGzIbjX69O5B8Pjx/c8WPTfqQp2vnRhIxwkoksLZWkoDf4fN+wcoH1AsNk7IwI08&#10;LOaDtxlm1l3lly55KFUMEZ+hgSqENtPaFxUx+rFrSSJ3dB1jiLArte3wGsO50ZMkmWrGWmJDhS2t&#10;KirO+T8bWNNhf9/kW7f9uTOf0v3E7lI2ZjTsl1+gAvXhJX66v62Bz2lcG8/EI6D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yfILwQAAANwAAAAPAAAAAAAAAAAAAAAA&#10;AKECAABkcnMvZG93bnJldi54bWxQSwUGAAAAAAQABAD5AAAAjwMAAAAA&#10;" strokecolor="#275966">
                  <v:stroke joinstyle="miter"/>
                </v:line>
                <v:line id="Line 663" o:spid="_x0000_s1058" style="position:absolute;flip:y;visibility:visible;mso-wrap-style:square" from="1943,1631" to="2990,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NS+8UAAADcAAAADwAAAGRycy9kb3ducmV2LnhtbESPQWvCQBSE7wX/w/IEL6VuFBo0uooI&#10;gmAtNJWeH9lnsm32bciuMf57Vyh4HGbmG2a57m0tOmq9caxgMk5AEBdOGy4VnL53bzMQPiBrrB2T&#10;ght5WK8GL0vMtLvyF3V5KEWEsM9QQRVCk0npi4os+rFriKN3dq3FEGVbSt3iNcJtLadJkkqLhuNC&#10;hQ1tKyr+8otV8PFuu8/d8ffVHGbN5Zib5MenJ6VGw36zABGoD8/wf3uvFczTOTzOx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NS+8UAAADcAAAADwAAAAAAAAAA&#10;AAAAAAChAgAAZHJzL2Rvd25yZXYueG1sUEsFBgAAAAAEAAQA+QAAAJMDAAAAAA==&#10;" strokecolor="#275966">
                  <v:stroke joinstyle="miter"/>
                </v:line>
                <v:line id="Line 664" o:spid="_x0000_s1059" style="position:absolute;visibility:visible;mso-wrap-style:square" from="2990,1631" to="3594,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Zo0MEAAADcAAAADwAAAGRycy9kb3ducmV2LnhtbERPzWrCQBC+C77DMkJvuomHVlNXKaVK&#10;QUGMfYAhOyaxmdmQ3Wr06bsHwePH979Y9dyoC3W+dmIgnSSgSApnaykN/BzX4xkoH1AsNk7IwI08&#10;rJbDwQIz665yoEseShVDxGdooAqhzbT2RUWMfuJaksidXMcYIuxKbTu8xnBu9DRJXjVjLbGhwpY+&#10;Kyp+8z828EXH/X2db9xmd2c+p/up3aZszMuo/3gHFagPT/HD/W0NzN/i/HgmHgG9/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ZmjQwQAAANwAAAAPAAAAAAAAAAAAAAAA&#10;AKECAABkcnMvZG93bnJldi54bWxQSwUGAAAAAAQABAD5AAAAjwMAAAAA&#10;" strokecolor="#275966">
                  <v:stroke joinstyle="miter"/>
                </v:line>
                <v:line id="Line 665" o:spid="_x0000_s1060" style="position:absolute;flip:y;visibility:visible;mso-wrap-style:square" from="9010,2806" to="9626,3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zIIMUAAADcAAAADwAAAGRycy9kb3ducmV2LnhtbESP3WrCQBSE74W+w3KE3hTdWPAvukop&#10;CAW10CheH7LHZDV7NmTXmL59Vyh4OczMN8xy3dlKtNR441jBaJiAIM6dNlwoOB42gxkIH5A1Vo5J&#10;wS95WK9eektMtbvzD7VZKESEsE9RQRlCnUrp85Is+qGriaN3do3FEGVTSN3gPcJtJd+TZCItGo4L&#10;Jdb0WVJ+zW5WwW5s2+/N/vJmtrP6ts9McvKTo1Kv/e5jASJQF57h//aXVjCfjuBxJh4Buf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mzIIMUAAADcAAAADwAAAAAAAAAA&#10;AAAAAAChAgAAZHJzL2Rvd25yZXYueG1sUEsFBgAAAAAEAAQA+QAAAJMDAAAAAA==&#10;" strokecolor="#275966">
                  <v:stroke joinstyle="miter"/>
                </v:line>
                <v:line id="Line 666" o:spid="_x0000_s1061" style="position:absolute;visibility:visible;mso-wrap-style:square" from="7969,3517" to="9010,3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TPMUAAADcAAAADwAAAGRycy9kb3ducmV2LnhtbESP3WrCQBSE7wXfYTmF3tVNctGf1FWK&#10;qBRaEGMf4JA9TaI5Z0N21dSn7wqCl8PMfMNM5wO36kS9b5wYSCcJKJLS2UYqAz+71dMrKB9QLLZO&#10;yMAfeZjPxqMp5tadZUunIlQqQsTnaKAOocu19mVNjH7iOpLo/bqeMUTZV9r2eI5wbnWWJM+asZG4&#10;UGNHi5rKQ3FkA0vabS6rYu3W3xfmfbrJ7FfKxjw+DB/voAIN4R6+tT+tgbeXDK5n4hHQs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TPMUAAADcAAAADwAAAAAAAAAA&#10;AAAAAAChAgAAZHJzL2Rvd25yZXYueG1sUEsFBgAAAAAEAAQA+QAAAJMDAAAAAA==&#10;" strokecolor="#275966">
                  <v:stroke joinstyle="miter"/>
                </v:line>
                <v:line id="Line 667" o:spid="_x0000_s1062" style="position:absolute;flip:y;visibility:visible;mso-wrap-style:square" from="6991,3517" to="7969,4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LzzMYAAADcAAAADwAAAGRycy9kb3ducmV2LnhtbESPQWvCQBSE7wX/w/KEXkrdtKKN0VVE&#10;EISqYCo9P7LPZG32bciuMf333UKhx2FmvmEWq97WoqPWG8cKXkYJCOLCacOlgvPH9jkF4QOyxtox&#10;KfgmD6vl4GGBmXZ3PlGXh1JECPsMFVQhNJmUvqjIoh+5hjh6F9daDFG2pdQt3iPc1vI1SabSouG4&#10;UGFDm4qKr/xmFewntjtuD9cn8542t0Nukk8/PSv1OOzXcxCB+vAf/mvvtILZ2xh+z8QjIJ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3y88zGAAAA3AAAAA8AAAAAAAAA&#10;AAAAAAAAoQIAAGRycy9kb3ducmV2LnhtbFBLBQYAAAAABAAEAPkAAACUAwAAAAA=&#10;" strokecolor="#275966">
                  <v:stroke joinstyle="miter"/>
                </v:line>
                <v:line id="Line 668" o:spid="_x0000_s1063" style="position:absolute;visibility:visible;mso-wrap-style:square" from="958,4584" to="6991,4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1u08UAAADcAAAADwAAAGRycy9kb3ducmV2LnhtbESPUWvCQBCE3wv+h2MF3+olUmybeoqU&#10;KkIFMfYHLLltkprdC7mrRn99Tyj4OMzMN8xs0XOjTtT52omBdJyAIimcraU08HVYPb6A8gHFYuOE&#10;DFzIw2I+eJhhZt1Z9nTKQ6kiRHyGBqoQ2kxrX1TE6MeuJYnet+sYQ5RdqW2H5wjnRk+SZKoZa4kL&#10;Fbb0XlFxzH/ZwAcddtdVvnbr7ZX5J91N7GfKxoyG/fINVKA+3MP/7Y018Pr8BLcz8Qj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F1u08UAAADcAAAADwAAAAAAAAAA&#10;AAAAAAChAgAAZHJzL2Rvd25yZXYueG1sUEsFBgAAAAAEAAQA+QAAAJMDAAAAAA==&#10;" strokecolor="#275966">
                  <v:stroke joinstyle="miter"/>
                </v:line>
                <v:line id="Line 669" o:spid="_x0000_s1064" style="position:absolute;visibility:visible;mso-wrap-style:square" from="13042,1003" to="19075,10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HLSMUAAADcAAAADwAAAGRycy9kb3ducmV2LnhtbESPUWvCQBCE3wv+h2MF3+olQm2beoqU&#10;KkIFMfYHLLltkprdC7mrRn99Tyj4OMzMN8xs0XOjTtT52omBdJyAIimcraU08HVYPb6A8gHFYuOE&#10;DFzIw2I+eJhhZt1Z9nTKQ6kiRHyGBqoQ2kxrX1TE6MeuJYnet+sYQ5RdqW2H5wjnRk+SZKoZa4kL&#10;Fbb0XlFxzH/ZwAcddtdVvnbr7ZX5J91N7GfKxoyG/fINVKA+3MP/7Y018Pr8BLcz8Qjo+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xHLSMUAAADcAAAADwAAAAAAAAAA&#10;AAAAAAChAgAAZHJzL2Rvd25yZXYueG1sUEsFBgAAAAAEAAQA+QAAAJMDAAAAAA==&#10;" strokecolor="#275966">
                  <v:stroke joinstyle="miter"/>
                </v:line>
                <v:line id="Line 670" o:spid="_x0000_s1065" style="position:absolute;visibility:visible;mso-wrap-style:square" from="13042,1003" to="14008,2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NVP8UAAADcAAAADwAAAGRycy9kb3ducmV2LnhtbESPUWvCQBCE3wX/w7FC3+olPmibeoqU&#10;KgUFadIfsOS2SWp2L+SumvrrvULBx2FmvmGW64FbdabeN04MpNMEFEnpbCOVgc9i+/gEygcUi60T&#10;MvBLHtar8WiJmXUX+aBzHioVIeIzNFCH0GVa+7ImRj91HUn0vlzPGKLsK217vEQ4t3qWJHPN2Ehc&#10;qLGj15rKU/7DBt6oOF63+c7tDlfm7/Q4s/uUjXmYDJsXUIGGcA//t9+tgefFHP7OxCO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8NVP8UAAADcAAAADwAAAAAAAAAA&#10;AAAAAAChAgAAZHJzL2Rvd25yZXYueG1sUEsFBgAAAAAEAAQA+QAAAJMDAAAAAA==&#10;" strokecolor="#275966">
                  <v:stroke joinstyle="miter"/>
                </v:line>
                <v:line id="Line 671" o:spid="_x0000_s1066" style="position:absolute;flip:y;visibility:visible;mso-wrap-style:square" from="14008,1695" to="15055,2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n1z8YAAADcAAAADwAAAGRycy9kb3ducmV2LnhtbESPQWvCQBSE7wX/w/KEXkQ3Fqo2zUak&#10;IBSqhUbp+ZF9TVazb0N2jem/7wpCj8PMfMNk68E2oqfOG8cK5rMEBHHptOFKwfGwna5A+ICssXFM&#10;Cn7JwzofPWSYanflL+qLUIkIYZ+igjqENpXSlzVZ9DPXEkfvx3UWQ5RdJXWH1wi3jXxKkoW0aDgu&#10;1NjSW03lubhYBbtn239u96eJ+Vi1l31hkm+/OCr1OB42ryACDeE/fG+/awUvyyXczsQjI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J9c/GAAAA3AAAAA8AAAAAAAAA&#10;AAAAAAAAoQIAAGRycy9kb3ducmV2LnhtbFBLBQYAAAAABAAEAPkAAACUAwAAAAA=&#10;" strokecolor="#275966">
                  <v:stroke joinstyle="miter"/>
                </v:line>
                <v:line id="Line 672" o:spid="_x0000_s1067" style="position:absolute;visibility:visible;mso-wrap-style:square" from="15055,1695" to="15659,2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Bk1sEAAADcAAAADwAAAGRycy9kb3ducmV2LnhtbERPzWrCQBC+C77DMkJvuomHVlNXKaVK&#10;QUGMfYAhOyaxmdmQ3Wr06bsHwePH979Y9dyoC3W+dmIgnSSgSApnaykN/BzX4xkoH1AsNk7IwI08&#10;rJbDwQIz665yoEseShVDxGdooAqhzbT2RUWMfuJaksidXMcYIuxKbTu8xnBu9DRJXjVjLbGhwpY+&#10;Kyp+8z828EXH/X2db9xmd2c+p/up3aZszMuo/3gHFagPT/HD/W0NzN/i2ngmHgG9/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EGTWwQAAANwAAAAPAAAAAAAAAAAAAAAA&#10;AKECAABkcnMvZG93bnJldi54bWxQSwUGAAAAAAQABAD5AAAAjwMAAAAA&#10;" strokecolor="#275966">
                  <v:stroke joinstyle="miter"/>
                </v:line>
                <v:line id="Line 673" o:spid="_x0000_s1068" style="position:absolute;flip:y;visibility:visible;mso-wrap-style:square" from="21075,2870" to="21691,4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rEJsYAAADcAAAADwAAAGRycy9kb3ducmV2LnhtbESP3WrCQBSE7wu+w3KE3kjdWKg/qWuQ&#10;QqBQLTRKrw/Z02Q1ezZk15i+fVcQejnMzDfMOhtsI3rqvHGsYDZNQBCXThuuFBwP+dMShA/IGhvH&#10;pOCXPGSb0cMaU+2u/EV9ESoRIexTVFCH0KZS+rImi37qWuLo/bjOYoiyq6Tu8BrhtpHPSTKXFg3H&#10;hRpbequpPBcXq2D3YvvPfH+amI9le9kXJvn286NSj+Nh+woi0BD+w/f2u1awWqzgdiYeAbn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axCbGAAAA3AAAAA8AAAAAAAAA&#10;AAAAAAAAoQIAAGRycy9kb3ducmV2LnhtbFBLBQYAAAAABAAEAPkAAACUAwAAAAA=&#10;" strokecolor="#275966">
                  <v:stroke joinstyle="miter"/>
                </v:line>
                <v:line id="Line 674" o:spid="_x0000_s1069" style="position:absolute;visibility:visible;mso-wrap-style:square" from="20034,3581" to="21075,4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MY98EAAADcAAAADwAAAGRycy9kb3ducmV2LnhtbERPzWrCQBC+C77DMkJvuomHYqObIKJS&#10;aEEafYAhO01SM7Mhu9XUp+8eCj1+fP+bYuRO3WjwrRMD6SIBRVI520pt4HI+zFegfECx2DkhAz/k&#10;ocinkw1m1t3lg25lqFUMEZ+hgSaEPtPaVw0x+oXrSSL36QbGEOFQazvgPYZzp5dJ8qwZW4kNDfa0&#10;a6i6lt9sYE/n0+NQHt3x/cH8lZ6W9i1lY55m43YNKtAY/sV/7ldr4GUV58cz8Qjo/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sxj3wQAAANwAAAAPAAAAAAAAAAAAAAAA&#10;AKECAABkcnMvZG93bnJldi54bWxQSwUGAAAAAAQABAD5AAAAjwMAAAAA&#10;" strokecolor="#275966">
                  <v:stroke joinstyle="miter"/>
                </v:line>
                <v:line id="Line 675" o:spid="_x0000_s1070" style="position:absolute;flip:y;visibility:visible;mso-wrap-style:square" from="19056,3581" to="20034,4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7m4B8UAAADcAAAADwAAAGRycy9kb3ducmV2LnhtbESPQWvCQBSE70L/w/IEL1I3CpU0ukop&#10;CAWr0FQ8P7Kvydbs25BdY/z3riB4HGbmG2a57m0tOmq9caxgOklAEBdOGy4VHH43rykIH5A11o5J&#10;wZU8rFcvgyVm2l34h7o8lCJC2GeooAqhyaT0RUUW/cQ1xNH7c63FEGVbSt3iJcJtLWdJMpcWDceF&#10;Chv6rKg45Wer4PvNdvvN7n9stmlz3uUmOfr5QanRsP9YgAjUh2f40f7SCt7TKdzPxCM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7m4B8UAAADcAAAADwAAAAAAAAAA&#10;AAAAAAChAgAAZHJzL2Rvd25yZXYueG1sUEsFBgAAAAAEAAQA+QAAAJMDAAAAAA==&#10;" strokecolor="#275966">
                  <v:stroke joinstyle="miter"/>
                </v:line>
                <v:line id="Line 676" o:spid="_x0000_s1071" style="position:absolute;visibility:visible;mso-wrap-style:square" from="13023,4648" to="19056,4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0jG8QAAADcAAAADwAAAGRycy9kb3ducmV2LnhtbESPUWvCQBCE3wv9D8cW+lYvyUOxqaeI&#10;qBQUpNEfsOS2STS7F3Knpv56Tyj0cZiZb5jJbOBWXaj3jRMD6SgBRVI620hl4LBfvY1B+YBisXVC&#10;Bn7Jw2z6/DTB3LqrfNOlCJWKEPE5GqhD6HKtfVkTox+5jiR6P65nDFH2lbY9XiOcW50lybtmbCQu&#10;1NjRoqbyVJzZwJL2u9uqWLv19sZ8THeZ3aRszOvLMP8EFWgI/+G/9pc18DHO4HEmHgE9v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LSMbxAAAANwAAAAPAAAAAAAAAAAA&#10;AAAAAKECAABkcnMvZG93bnJldi54bWxQSwUGAAAAAAQABAD5AAAAkgMAAAAA&#10;" strokecolor="#275966">
                  <v:stroke joinstyle="miter"/>
                </v:line>
                <v:line id="Line 677" o:spid="_x0000_s1072" style="position:absolute;visibility:visible;mso-wrap-style:square" from="920,11874" to="6953,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GGgMQAAADcAAAADwAAAGRycy9kb3ducmV2LnhtbESPUWvCQBCE3wv+h2OFvtVLLIimnlJE&#10;pVBBjP0BS25NYrN7IXfV1F/vCYU+DjPzDTNf9tyoC3W+dmIgHSWgSApnaykNfB03L1NQPqBYbJyQ&#10;gV/ysFwMnuaYWXeVA13yUKoIEZ+hgSqENtPaFxUx+pFrSaJ3ch1jiLIrte3wGuHc6HGSTDRjLXGh&#10;wpZWFRXf+Q8bWNNxf9vkW7fd3ZjP6X5sP1M25nnYv7+BCtSH//Bf+8MamE1f4XEmHgG9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YYaAxAAAANwAAAAPAAAAAAAAAAAA&#10;AAAAAKECAABkcnMvZG93bnJldi54bWxQSwUGAAAAAAQABAD5AAAAkgMAAAAA&#10;" strokecolor="#275966">
                  <v:stroke joinstyle="miter"/>
                </v:line>
                <v:line id="Line 678" o:spid="_x0000_s1073" style="position:absolute;flip:y;visibility:visible;mso-wrap-style:square" from="6953,10814" to="7931,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84bn8UAAADcAAAADwAAAGRycy9kb3ducmV2LnhtbESPQWvCQBSE74X+h+UJXkQ3lVZidJVS&#10;EApVoal4fmSfyWr2bciuMf33bkHocZiZb5jlure16Kj1xrGCl0kCgrhw2nCp4PCzGacgfEDWWDsm&#10;Bb/kYb16flpipt2Nv6nLQykihH2GCqoQmkxKX1Rk0U9cQxy9k2sthijbUuoWbxFuazlNkpm0aDgu&#10;VNjQR0XFJb9aBds32+03u/PIfKXNdZeb5OhnB6WGg/59ASJQH/7Dj/anVjBPX+HvTD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84bn8UAAADcAAAADwAAAAAAAAAA&#10;AAAAAAChAgAAZHJzL2Rvd25yZXYueG1sUEsFBgAAAAAEAAQA+QAAAJMDAAAAAA==&#10;" strokecolor="#275966">
                  <v:stroke joinstyle="miter"/>
                </v:line>
                <v:line id="Line 679" o:spid="_x0000_s1074" style="position:absolute;flip:y;visibility:visible;mso-wrap-style:square" from="8972,10096" to="9588,11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K+BMUAAADcAAAADwAAAGRycy9kb3ducmV2LnhtbESPQWvCQBSE74L/YXlCL1I3FpQ0uooI&#10;QqFaaCqeH9nXZGv2bciuMf57Vyh4HGbmG2a57m0tOmq9caxgOklAEBdOGy4VHH92rykIH5A11o5J&#10;wY08rFfDwRIz7a78TV0eShEh7DNUUIXQZFL6oiKLfuIa4uj9utZiiLItpW7xGuG2lm9JMpcWDceF&#10;ChvaVlSc84tVsJ/Z7mt3+Bubz7S5HHKTnPz8qNTLqN8sQATqwzP83/7QCt7TGTzOx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K+BMUAAADcAAAADwAAAAAAAAAA&#10;AAAAAAChAgAAZHJzL2Rvd25yZXYueG1sUEsFBgAAAAAEAAQA+QAAAJMDAAAAAA==&#10;" strokecolor="#275966">
                  <v:stroke joinstyle="miter"/>
                </v:line>
                <v:line id="Line 680" o:spid="_x0000_s1075" style="position:absolute;visibility:visible;mso-wrap-style:square" from="7931,10814" to="8972,11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YlGMQAAADcAAAADwAAAGRycy9kb3ducmV2LnhtbESPUWvCQBCE3wX/w7GFvuklPohGTylF&#10;RaggRn/AktsmabN7IXdq6q/vCYU+DjPzDbNc99yoG3W+dmIgHSegSApnaykNXM7b0QyUDygWGydk&#10;4Ic8rFfDwRIz6+5yolseShUh4jM0UIXQZlr7oiJGP3YtSfQ+XccYouxKbTu8Rzg3epIkU81YS1yo&#10;sKX3iorv/MoGNnQ+Prb5zu0OD+av9DixHykb8/rSvy1ABerDf/ivvbcG5rMpPM/EI6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FiUYxAAAANwAAAAPAAAAAAAAAAAA&#10;AAAAAKECAABkcnMvZG93bnJldi54bWxQSwUGAAAAAAQABAD5AAAAkgMAAAAA&#10;" strokecolor="#275966">
                  <v:stroke joinstyle="miter"/>
                </v:line>
                <v:line id="Line 681" o:spid="_x0000_s1076" style="position:absolute;visibility:visible;mso-wrap-style:square" from="939,8229" to="6972,8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qAg8QAAADcAAAADwAAAGRycy9kb3ducmV2LnhtbESPUWvCQBCE3wv+h2OFvtVLfKiaekoR&#10;lUIFMfYHLLk1ic3uhdxVU3+9JxT6OMzMN8x82XOjLtT52omBdJSAIimcraU08HXcvExB+YBisXFC&#10;Bn7Jw3IxeJpjZt1VDnTJQ6kiRHyGBqoQ2kxrX1TE6EeuJYneyXWMIcqu1LbDa4Rzo8dJ8qoZa4kL&#10;Fba0qqj4zn/YwJqO+9sm37rt7sZ8Tvdj+5myMc/D/v0NVKA+/If/2h/WwGw6gceZeAT0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WoCDxAAAANwAAAAPAAAAAAAAAAAA&#10;AAAAAKECAABkcnMvZG93bnJldi54bWxQSwUGAAAAAAQABAD5AAAAkgMAAAAA&#10;" strokecolor="#275966">
                  <v:stroke joinstyle="miter"/>
                </v:line>
                <v:line id="Line 682" o:spid="_x0000_s1077" style="position:absolute;visibility:visible;mso-wrap-style:square" from="939,8229" to="1905,9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UU8cEAAADcAAAADwAAAGRycy9kb3ducmV2LnhtbERPzWrCQBC+C77DMkJvuomHYqObIKJS&#10;aEEafYAhO01SM7Mhu9XUp+8eCj1+fP+bYuRO3WjwrRMD6SIBRVI520pt4HI+zFegfECx2DkhAz/k&#10;ocinkw1m1t3lg25lqFUMEZ+hgSaEPtPaVw0x+oXrSSL36QbGEOFQazvgPYZzp5dJ8qwZW4kNDfa0&#10;a6i6lt9sYE/n0+NQHt3x/cH8lZ6W9i1lY55m43YNKtAY/sV/7ldr4GUV18Yz8Qjo/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xRTxwQAAANwAAAAPAAAAAAAAAAAAAAAA&#10;AKECAABkcnMvZG93bnJldi54bWxQSwUGAAAAAAQABAD5AAAAjwMAAAAA&#10;" strokecolor="#275966">
                  <v:stroke joinstyle="miter"/>
                </v:line>
                <v:line id="Line 683" o:spid="_x0000_s1078" style="position:absolute;visibility:visible;mso-wrap-style:square" from="2952,8921" to="3556,100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mxasQAAADcAAAADwAAAGRycy9kb3ducmV2LnhtbESPUWvCQBCE3wv+h2MLfauX+FA0ekop&#10;KkIFMfoDltw2SZvdC7lTU3+9Jwg+DjPzDTNb9NyoM3W+dmIgHSagSApnaykNHA+r9zEoH1AsNk7I&#10;wD95WMwHLzPMrLvIns55KFWEiM/QQBVCm2nti4oY/dC1JNH7cR1jiLIrte3wEuHc6FGSfGjGWuJC&#10;hS19VVT85Sc2sKTD7rrK1269vTL/pruR/U7ZmLfX/nMKKlAfnuFHe2MNTMYTuJ+JR0DP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ibFqxAAAANwAAAAPAAAAAAAAAAAA&#10;AAAAAKECAABkcnMvZG93bnJldi54bWxQSwUGAAAAAAQABAD5AAAAkgMAAAAA&#10;" strokecolor="#275966">
                  <v:stroke joinstyle="miter"/>
                </v:line>
                <v:line id="Line 684" o:spid="_x0000_s1079" style="position:absolute;flip:y;visibility:visible;mso-wrap-style:square" from="1905,8921" to="2952,9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yLQcMAAADcAAAADwAAAGRycy9kb3ducmV2LnhtbERPXWvCMBR9H/gfwhX2Mmy6wYpWo4gg&#10;DLYO1hWfL821jTY3pYm1+/fLw2CPh/O92U22EyMN3jhW8JykIIhrpw03Cqrv42IJwgdkjZ1jUvBD&#10;Hnbb2cMGc+3u/EVjGRoRQ9jnqKANoc+l9HVLFn3ieuLInd1gMUQ4NFIPeI/htpMvaZpJi4ZjQ4s9&#10;HVqqr+XNKvh4tePnsbg8mfdlfytKk558Vin1OJ/2axCBpvAv/nO/aQWrVZwfz8Qj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0si0HDAAAA3AAAAA8AAAAAAAAAAAAA&#10;AAAAoQIAAGRycy9kb3ducmV2LnhtbFBLBQYAAAAABAAEAPkAAACRAwAAAAA=&#10;" strokecolor="#275966">
                  <v:stroke joinstyle="miter"/>
                </v:line>
                <v:line id="Line 685" o:spid="_x0000_s1080" style="position:absolute;visibility:visible;mso-wrap-style:square" from="7010,971" to="13042,1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YrscQAAADcAAAADwAAAGRycy9kb3ducmV2LnhtbESPUWvCQBCE3wv+h2OFvtVLfCgaPaUU&#10;lYKCGP0BS25N0mb3Qu7U1F/vFQo+DjPzDTNf9tyoK3W+dmIgHSWgSApnaykNnI7rtwkoH1AsNk7I&#10;wC95WC4GL3PMrLvJga55KFWEiM/QQBVCm2nti4oY/ci1JNE7u44xRNmV2nZ4i3Bu9DhJ3jVjLXGh&#10;wpY+Kyp+8gsbWNFxf1/nG7fZ3Zm/0/3YblM25nXYf8xABerDM/zf/rIGptMU/s7EI6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JiuxxAAAANwAAAAPAAAAAAAAAAAA&#10;AAAAAKECAABkcnMvZG93bnJldi54bWxQSwUGAAAAAAQABAD5AAAAkgMAAAAA&#10;" strokecolor="#275966">
                  <v:stroke joinstyle="miter"/>
                </v:line>
                <v:line id="Line 686" o:spid="_x0000_s1081" style="position:absolute;visibility:visible;mso-wrap-style:square" from="6953,11906" to="13150,11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S1xsQAAADcAAAADwAAAGRycy9kb3ducmV2LnhtbESPUWvCQBCE34X+h2MLfdNL8lBq6iki&#10;KgUL0ugPWHLbJJrdC7lTU3+9Vyj0cZiZb5jZYuBWXan3jRMD6SQBRVI620hl4HjYjN9A+YBisXVC&#10;Bn7Iw2L+NJphbt1NvuhahEpFiPgcDdQhdLnWvqyJ0U9cRxK9b9czhij7StsebxHOrc6S5FUzNhIX&#10;auxoVVN5Li5sYE2H/X1TbN328858SveZ3aVszMvzsHwHFWgI/+G/9oc1MJ1m8HsmHgE9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9LXGxAAAANwAAAAPAAAAAAAAAAAA&#10;AAAAAKECAABkcnMvZG93bnJldi54bWxQSwUGAAAAAAQABAD5AAAAkgMAAAAA&#10;" strokecolor="#275966">
                  <v:stroke joinstyle="miter"/>
                </v:line>
                <v:line id="Line 687" o:spid="_x0000_s1082" style="position:absolute;flip:y;visibility:visible;mso-wrap-style:square" from="20021,5372" to="21069,5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VNsUAAADcAAAADwAAAGRycy9kb3ducmV2LnhtbESPQWvCQBSE70L/w/IKXkQ3VRRNXaUU&#10;hEJVMErPj+xrsm32bciuMf57VxA8DjPzDbNcd7YSLTXeOFbwNkpAEOdOGy4UnI6b4RyED8gaK8ek&#10;4Eoe1quX3hJT7S58oDYLhYgQ9ikqKEOoUyl9XpJFP3I1cfR+XWMxRNkUUjd4iXBbyXGSzKRFw3Gh&#10;xJo+S8r/s7NVsJ3adr/Z/Q3M97w+7zKT/PjZSan+a/fxDiJQF57hR/tLK1gsJnA/E4+AX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4VNsUAAADcAAAADwAAAAAAAAAA&#10;AAAAAAChAgAAZHJzL2Rvd25yZXYueG1sUEsFBgAAAAAEAAQA+QAAAJMDAAAAAA==&#10;" strokecolor="#275966">
                  <v:stroke joinstyle="miter"/>
                </v:line>
                <v:line id="Line 688" o:spid="_x0000_s1083" style="position:absolute;visibility:visible;mso-wrap-style:square" from="19056,4679" to="20021,5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GIKcQAAADcAAAADwAAAGRycy9kb3ducmV2LnhtbESPUWvCQBCE3wX/w7FC3/QSKVJTTymi&#10;Uqggjf0BS25NYrN7IXfV1F/vCYU+DjPzDbNY9dyoC3W+dmIgnSSgSApnaykNfB234xdQPqBYbJyQ&#10;gV/ysFoOBwvMrLvKJ13yUKoIEZ+hgSqENtPaFxUx+olrSaJ3ch1jiLIrte3wGuHc6GmSzDRjLXGh&#10;wpbWFRXf+Q8b2NDxcNvmO7fb35jP6WFqP1I25mnUv72CCtSH//Bf+90amM+f4XEmHgG9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UYgpxAAAANwAAAAPAAAAAAAAAAAA&#10;AAAAAKECAABkcnMvZG93bnJldi54bWxQSwUGAAAAAAQABAD5AAAAkgMAAAAA&#10;" strokecolor="#275966">
                  <v:stroke joinstyle="miter"/>
                </v:line>
                <v:line id="Line 689" o:spid="_x0000_s1084" style="position:absolute;visibility:visible;mso-wrap-style:square" from="21069,5372" to="21672,6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0tssQAAADcAAAADwAAAGRycy9kb3ducmV2LnhtbESPUWvCQBCE3wX/w7FC3/QSoVJTTymi&#10;Uqggjf0BS25NYrN7IXfV1F/vCYU+DjPzDbNY9dyoC3W+dmIgnSSgSApnaykNfB234xdQPqBYbJyQ&#10;gV/ysFoOBwvMrLvKJ13yUKoIEZ+hgSqENtPaFxUx+olrSaJ3ch1jiLIrte3wGuHc6GmSzDRjLXGh&#10;wpbWFRXf+Q8b2NDxcNvmO7fb35jP6WFqP1I25mnUv72CCtSH//Bf+90amM+f4XEmHgG9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HS2yxAAAANwAAAAPAAAAAAAAAAAA&#10;AAAAAKECAABkcnMvZG93bnJldi54bWxQSwUGAAAAAAQABAD5AAAAkgMAAAAA&#10;" strokecolor="#275966">
                  <v:stroke joinstyle="miter"/>
                </v:line>
                <v:line id="Line 690" o:spid="_x0000_s1085" style="position:absolute;flip:y;visibility:visible;mso-wrap-style:square" from="2959,6419" to="3575,7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m2rsUAAADcAAAADwAAAGRycy9kb3ducmV2LnhtbESPQWvCQBSE7wX/w/IEL6VuFBo0uooI&#10;gmAtNJWeH9lnsm32bciuMf57Vyh4HGbmG2a57m0tOmq9caxgMk5AEBdOGy4VnL53bzMQPiBrrB2T&#10;ght5WK8GL0vMtLvyF3V5KEWEsM9QQRVCk0npi4os+rFriKN3dq3FEGVbSt3iNcJtLadJkkqLhuNC&#10;hQ1tKyr+8otV8PFuu8/d8ffVHGbN5Zib5MenJ6VGw36zABGoD8/wf3uvFcznKTzOxCMgV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Ym2rsUAAADcAAAADwAAAAAAAAAA&#10;AAAAAAChAgAAZHJzL2Rvd25yZXYueG1sUEsFBgAAAAAEAAQA+QAAAJMDAAAAAA==&#10;" strokecolor="#275966">
                  <v:stroke joinstyle="miter"/>
                </v:line>
                <v:line id="Line 691" o:spid="_x0000_s1086" style="position:absolute;flip:y;visibility:visible;mso-wrap-style:square" from="939,7131" to="1917,8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UTNcYAAADcAAAADwAAAGRycy9kb3ducmV2LnhtbESP3WrCQBSE7wu+w3KE3kjdWKg/qWuQ&#10;QqBQLTRKrw/Z02Q1ezZk15i+fVcQejnMzDfMOhtsI3rqvHGsYDZNQBCXThuuFBwP+dMShA/IGhvH&#10;pOCXPGSb0cMaU+2u/EV9ESoRIexTVFCH0KZS+rImi37qWuLo/bjOYoiyq6Tu8BrhtpHPSTKXFg3H&#10;hRpbequpPBcXq2D3YvvPfH+amI9le9kXJvn286NSj+Nh+woi0BD+w/f2u1awWi3gdiYeAbn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LFEzXGAAAA3AAAAA8AAAAAAAAA&#10;AAAAAAAAoQIAAGRycy9kb3ducmV2LnhtbFBLBQYAAAAABAAEAPkAAACUAwAAAAA=&#10;" strokecolor="#275966">
                  <v:stroke joinstyle="miter"/>
                </v:line>
                <v:line id="Line 692" o:spid="_x0000_s1087" style="position:absolute;visibility:visible;mso-wrap-style:square" from="1917,7131" to="2959,7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yCLMEAAADcAAAADwAAAGRycy9kb3ducmV2LnhtbERPzWrCQBC+C77DMkJvuomHUlM3QUSl&#10;UEEa+wBDdpqkZmZDdqupT+8eCj1+fP/rYuROXWnwrRMD6SIBRVI520pt4PO8n7+A8gHFYueEDPyS&#10;hyKfTtaYWXeTD7qWoVYxRHyGBpoQ+kxrXzXE6BeuJ4nclxsYQ4RDre2AtxjOnV4mybNmbCU2NNjT&#10;tqHqUv6wgR2dT/d9eXCH4535Oz0t7XvKxjzNxs0rqEBj+Bf/ud+sgdUqro1n4hHQ+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HIIswQAAANwAAAAPAAAAAAAAAAAAAAAA&#10;AKECAABkcnMvZG93bnJldi54bWxQSwUGAAAAAAQABAD5AAAAjwMAAAAA&#10;" strokecolor="#275966">
                  <v:stroke joinstyle="miter"/>
                </v:line>
                <w10:anchorlock/>
              </v:group>
            </w:pict>
          </mc:Fallback>
        </mc:AlternateContent>
      </w:r>
    </w:p>
    <w:p w14:paraId="051E684D" w14:textId="30538FAA" w:rsidR="00EE7A79" w:rsidRDefault="00EE7A79" w:rsidP="004B22AC">
      <w:pPr>
        <w:pStyle w:val="ListParagraph"/>
        <w:spacing w:before="100" w:after="0" w:line="273" w:lineRule="atLeast"/>
        <w:ind w:left="1080"/>
        <w:rPr>
          <w:rFonts w:eastAsia="Times New Roman" w:cs="Arial"/>
          <w:color w:val="222222"/>
          <w:szCs w:val="20"/>
        </w:rPr>
      </w:pPr>
    </w:p>
    <w:p w14:paraId="0AC874B8" w14:textId="77777777" w:rsidR="004B22AC" w:rsidRPr="0088643E" w:rsidRDefault="004B22AC" w:rsidP="0088643E">
      <w:pPr>
        <w:spacing w:after="0" w:line="273" w:lineRule="atLeast"/>
        <w:rPr>
          <w:rFonts w:eastAsia="Times New Roman" w:cs="Arial"/>
          <w:color w:val="222222"/>
          <w:szCs w:val="20"/>
        </w:rPr>
      </w:pPr>
    </w:p>
    <w:p w14:paraId="223208B8" w14:textId="77777777" w:rsidR="00D71BFC" w:rsidRDefault="00D71BFC">
      <w:pPr>
        <w:keepNext w:val="0"/>
        <w:widowControl w:val="0"/>
        <w:spacing w:after="200" w:line="276" w:lineRule="auto"/>
        <w:rPr>
          <w:rFonts w:eastAsia="Times New Roman" w:cs="Arial"/>
          <w:b/>
          <w:color w:val="222222"/>
          <w:szCs w:val="20"/>
        </w:rPr>
      </w:pPr>
      <w:r>
        <w:rPr>
          <w:rFonts w:eastAsia="Times New Roman" w:cs="Arial"/>
          <w:b/>
          <w:color w:val="222222"/>
          <w:szCs w:val="20"/>
        </w:rPr>
        <w:br w:type="page"/>
      </w:r>
    </w:p>
    <w:p w14:paraId="514ECE35" w14:textId="0F958DDA" w:rsidR="00202AEC" w:rsidRPr="009A1ECF" w:rsidRDefault="00202AEC" w:rsidP="00486168">
      <w:pPr>
        <w:pStyle w:val="ListParagraph"/>
        <w:numPr>
          <w:ilvl w:val="0"/>
          <w:numId w:val="11"/>
        </w:numPr>
        <w:spacing w:before="100" w:after="0" w:line="273" w:lineRule="atLeast"/>
        <w:rPr>
          <w:rFonts w:eastAsia="Times New Roman" w:cs="Arial"/>
          <w:b/>
          <w:color w:val="222222"/>
          <w:szCs w:val="20"/>
        </w:rPr>
      </w:pPr>
      <w:r w:rsidRPr="009A1ECF">
        <w:rPr>
          <w:rFonts w:eastAsia="Times New Roman" w:cs="Arial"/>
          <w:b/>
          <w:color w:val="222222"/>
          <w:szCs w:val="20"/>
        </w:rPr>
        <w:lastRenderedPageBreak/>
        <w:t>Rotation:</w:t>
      </w:r>
    </w:p>
    <w:p w14:paraId="4277D958" w14:textId="7A317D07" w:rsidR="00EA26BF" w:rsidRDefault="004B22AC" w:rsidP="004B22AC">
      <w:pPr>
        <w:pStyle w:val="ListParagraph"/>
        <w:spacing w:before="100" w:after="0" w:line="273" w:lineRule="atLeast"/>
        <w:ind w:left="1080"/>
        <w:rPr>
          <w:rFonts w:eastAsia="Times New Roman" w:cs="Arial"/>
          <w:color w:val="222222"/>
          <w:szCs w:val="20"/>
        </w:rPr>
      </w:pPr>
      <w:r>
        <w:rPr>
          <w:rFonts w:eastAsia="Times New Roman" w:cs="Arial"/>
          <w:color w:val="222222"/>
          <w:szCs w:val="20"/>
        </w:rPr>
        <w:t xml:space="preserve">1. </w:t>
      </w:r>
      <w:r w:rsidR="004273E2">
        <w:rPr>
          <w:rFonts w:eastAsia="Times New Roman" w:cs="Arial"/>
          <w:color w:val="222222"/>
          <w:szCs w:val="20"/>
        </w:rPr>
        <w:t xml:space="preserve">Start with a 3” by 5” index card and cut off 2” from the long side so that you have </w:t>
      </w:r>
      <w:r w:rsidR="00EA26BF">
        <w:rPr>
          <w:rFonts w:eastAsia="Times New Roman" w:cs="Arial"/>
          <w:color w:val="222222"/>
          <w:szCs w:val="20"/>
        </w:rPr>
        <w:t xml:space="preserve">a 3” by 3” square. </w:t>
      </w:r>
    </w:p>
    <w:p w14:paraId="41DF2581" w14:textId="57967957" w:rsidR="004273E2" w:rsidRDefault="00BF5E4E" w:rsidP="004B22AC">
      <w:pPr>
        <w:pStyle w:val="ListParagraph"/>
        <w:spacing w:before="100" w:after="0" w:line="273" w:lineRule="atLeast"/>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480BACCB" wp14:editId="7BF50205">
                <wp:extent cx="1771650" cy="1162050"/>
                <wp:effectExtent l="0" t="0" r="0" b="0"/>
                <wp:docPr id="1007" name="Canvas 10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00" name="Line 696"/>
                        <wps:cNvCnPr/>
                        <wps:spPr bwMode="auto">
                          <a:xfrm>
                            <a:off x="95250" y="1066800"/>
                            <a:ext cx="97155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01" name="Line 697"/>
                        <wps:cNvCnPr/>
                        <wps:spPr bwMode="auto">
                          <a:xfrm flipV="1">
                            <a:off x="95250" y="95250"/>
                            <a:ext cx="0" cy="9715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02" name="Line 698"/>
                        <wps:cNvCnPr/>
                        <wps:spPr bwMode="auto">
                          <a:xfrm>
                            <a:off x="95250" y="95250"/>
                            <a:ext cx="97155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04" name="Line 700"/>
                        <wps:cNvCnPr/>
                        <wps:spPr bwMode="auto">
                          <a:xfrm>
                            <a:off x="1678940" y="95250"/>
                            <a:ext cx="0" cy="9715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05" name="Line 701"/>
                        <wps:cNvCnPr/>
                        <wps:spPr bwMode="auto">
                          <a:xfrm>
                            <a:off x="1066800" y="95250"/>
                            <a:ext cx="61214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08" name="Line 700"/>
                        <wps:cNvCnPr/>
                        <wps:spPr bwMode="auto">
                          <a:xfrm>
                            <a:off x="1065530" y="95250"/>
                            <a:ext cx="0" cy="971550"/>
                          </a:xfrm>
                          <a:prstGeom prst="line">
                            <a:avLst/>
                          </a:prstGeom>
                          <a:noFill/>
                          <a:ln w="9525" cap="flat">
                            <a:solidFill>
                              <a:srgbClr val="858585"/>
                            </a:solidFill>
                            <a:prstDash val="dash"/>
                            <a:miter lim="800000"/>
                            <a:headEnd/>
                            <a:tailEnd/>
                          </a:ln>
                          <a:extLst>
                            <a:ext uri="{909E8E84-426E-40DD-AFC4-6F175D3DCCD1}">
                              <a14:hiddenFill xmlns:a14="http://schemas.microsoft.com/office/drawing/2010/main">
                                <a:noFill/>
                              </a14:hiddenFill>
                            </a:ext>
                          </a:extLst>
                        </wps:spPr>
                        <wps:bodyPr/>
                      </wps:wsp>
                      <wps:wsp>
                        <wps:cNvPr id="1006" name="Line 702"/>
                        <wps:cNvCnPr/>
                        <wps:spPr bwMode="auto">
                          <a:xfrm>
                            <a:off x="1066800" y="1066800"/>
                            <a:ext cx="61214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007" o:spid="_x0000_s1026" editas="canvas" style="width:139.5pt;height:91.5pt;mso-position-horizontal-relative:char;mso-position-vertical-relative:line" coordsize="17716,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">
                <v:shape id="_x0000_s1027" type="#_x0000_t75" style="position:absolute;width:17716;height:11620;visibility:visible;mso-wrap-style:square">
                  <v:fill o:detectmouseclick="t"/>
                  <v:path o:connecttype="none"/>
                </v:shape>
                <v:line id="Line 696" o:spid="_x0000_s1028" style="position:absolute;visibility:visible;mso-wrap-style:square" from="952,10668" to="10668,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YU/MUAAADdAAAADwAAAGRycy9kb3ducmV2LnhtbESPQUvDQBCF70L/wzIFb3Y3PYjEbouU&#10;tggKxdQfMGTHJJqZDdm1jf31zkHwNsN78943q83EvTnTmLooHoqFA0NSx9BJ4+H9tL97AJMySsA+&#10;Cnn4oQSb9exmhWWIF3mjc5UboyGSSvTQ5jyU1qa6Jca0iAOJah9xZMy6jo0NI140nHu7dO7eMnai&#10;DS0OtG2p/qq+2cOOTsfrvjrEw+uV+bM4LsNLwd7fzqenRzCZpvxv/rt+DorvnPLrNzqCX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KYU/MUAAADdAAAADwAAAAAAAAAA&#10;AAAAAAChAgAAZHJzL2Rvd25yZXYueG1sUEsFBgAAAAAEAAQA+QAAAJMDAAAAAA==&#10;" strokecolor="#275966">
                  <v:stroke joinstyle="miter"/>
                </v:line>
                <v:line id="Line 697" o:spid="_x0000_s1029" style="position:absolute;flip:y;visibility:visible;mso-wrap-style:square" from="952,952" to="952,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xBsIAAADdAAAADwAAAGRycy9kb3ducmV2LnhtbERP32vCMBB+H/g/hBN8GZo4mEg1igiC&#10;MB2skz0fzdlGm0tpYq3/vRkM9nYf389brntXi47aYD1rmE4UCOLCG8ulhtP3bjwHESKywdozaXhQ&#10;gPVq8LLEzPg7f1GXx1KkEA4ZaqhibDIpQ1GRwzDxDXHizr51GBNsS2lavKdwV8s3pWbSoeXUUGFD&#10;24qKa35zGg7vrvvcHS+v9mPe3I65VT9hdtJ6NOw3CxCR+vgv/nPvTZqv1BR+v0kn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hCxBsIAAADdAAAADwAAAAAAAAAAAAAA&#10;AAChAgAAZHJzL2Rvd25yZXYueG1sUEsFBgAAAAAEAAQA+QAAAJADAAAAAA==&#10;" strokecolor="#275966">
                  <v:stroke joinstyle="miter"/>
                </v:line>
                <v:line id="Line 698" o:spid="_x0000_s1030" style="position:absolute;visibility:visible;mso-wrap-style:square" from="952,952" to="10668,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gvEMIAAADdAAAADwAAAGRycy9kb3ducmV2LnhtbERPzWrCQBC+F3yHZQq91d3kUCS6SilV&#10;Ci2I0QcYsmOSNjMbsqumPr1bKHibj+93FquRO3WmIbReLGRTA4qk8q6V2sJhv36egQoRxWHnhSz8&#10;UoDVcvKwwML5i+zoXMZapRAJBVpoYuwLrUPVEGOY+p4kcUc/MMYEh1q7AS8pnDudG/OiGVtJDQ32&#10;9NZQ9VOe2MI77bfXdbnxm68r83e2zd1nxtY+PY6vc1CRxngX/7s/XJpvTA5/36QT9P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zgvEMIAAADdAAAADwAAAAAAAAAAAAAA&#10;AAChAgAAZHJzL2Rvd25yZXYueG1sUEsFBgAAAAAEAAQA+QAAAJADAAAAAA==&#10;" strokecolor="#275966">
                  <v:stroke joinstyle="miter"/>
                </v:line>
                <v:line id="Line 700" o:spid="_x0000_s1031" style="position:absolute;visibility:visible;mso-wrap-style:square" from="16789,952" to="16789,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0S/8IAAADdAAAADwAAAGRycy9kb3ducmV2LnhtbERP22rCQBB9L/Qflin0re5GSimpq0ip&#10;IliQxn7AkB2TaGY2ZFeNfn23IPg2h3OdyWzgVp2oD40XC9nIgCIpvWuksvC7Xby8gwoRxWHrhSxc&#10;KMBs+vgwwdz5s/zQqYiVSiEScrRQx9jlWoeyJsYw8h1J4na+Z4wJ9pV2PZ5TOLd6bMybZmwkNdTY&#10;0WdN5aE4soUv2m6ui2Lpl99X5n22Gbt1xtY+Pw3zD1CRhngX39wrl+Yb8wr/36QT9PQ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50S/8IAAADdAAAADwAAAAAAAAAAAAAA&#10;AAChAgAAZHJzL2Rvd25yZXYueG1sUEsFBgAAAAAEAAQA+QAAAJADAAAAAA==&#10;" strokecolor="#275966">
                  <v:stroke joinstyle="miter"/>
                </v:line>
                <v:line id="Line 701" o:spid="_x0000_s1032" style="position:absolute;visibility:visible;mso-wrap-style:square" from="10668,952" to="16789,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G3ZMIAAADdAAAADwAAAGRycy9kb3ducmV2LnhtbERP22rCQBB9L/Qflin0re5GaCmpq0ip&#10;IliQxn7AkB2TaGY2ZFeNfn23IPg2h3OdyWzgVp2oD40XC9nIgCIpvWuksvC7Xby8gwoRxWHrhSxc&#10;KMBs+vgwwdz5s/zQqYiVSiEScrRQx9jlWoeyJsYw8h1J4na+Z4wJ9pV2PZ5TOLd6bMybZmwkNdTY&#10;0WdN5aE4soUv2m6ui2Lpl99X5n22Gbt1xtY+Pw3zD1CRhngX39wrl+Yb8wr/36QT9PQ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NG3ZMIAAADdAAAADwAAAAAAAAAAAAAA&#10;AAChAgAAZHJzL2Rvd25yZXYueG1sUEsFBgAAAAAEAAQA+QAAAJADAAAAAA==&#10;" strokecolor="#275966">
                  <v:stroke joinstyle="miter"/>
                </v:line>
                <v:line id="Line 700" o:spid="_x0000_s1033" style="position:absolute;visibility:visible;mso-wrap-style:square" from="10655,952" to="10655,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WVkMUAAADdAAAADwAAAGRycy9kb3ducmV2LnhtbESPQU/DMAyF75P4D5GRuG0JHKAqSyuE&#10;GILDhjaQuFqN10ZrnKoJa/n38wGJm633/N7ndT2HXp1pTD6yhduVAUXcROe5tfD1uVkWoFJGdthH&#10;Jgu/lKCurhZrLF2ceE/nQ26VhHAq0UKX81BqnZqOAqZVHIhFO8YxYJZ1bLUbcZLw0Os7Y+51QM/S&#10;0OFAzx01p8NPsPDBk9u8x++Xh52Oflvs/GuRvbU31/PTI6hMc/43/12/OcE3RnDlGxlBV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XWVkMUAAADdAAAADwAAAAAAAAAA&#10;AAAAAAChAgAAZHJzL2Rvd25yZXYueG1sUEsFBgAAAAAEAAQA+QAAAJMDAAAAAA==&#10;" strokecolor="#858585">
                  <v:stroke dashstyle="dash" joinstyle="miter"/>
                </v:line>
                <v:line id="Line 702" o:spid="_x0000_s1034" style="position:absolute;visibility:visible;mso-wrap-style:square" from="10668,10668" to="16789,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MpE8QAAADdAAAADwAAAGRycy9kb3ducmV2LnhtbESP0WrCQBBF3wv+wzIF3+omPoikriLS&#10;hEIFafQDhuw0SZuZDdlVo1/vFgp9m+Hee+bOajNypy40+NaJgXSWgCKpnG2lNnA65i9LUD6gWOyc&#10;kIEbedisJ08rzKy7yiddylCrCBGfoYEmhD7T2lcNMfqZ60mi9uUGxhDXodZ2wGuEc6fnSbLQjK3E&#10;Cw32tGuo+inPbOCNjod7Xhau2N+Zv9PD3H6kbMz0edy+ggo0hn/zX/rdxvqRCL/fxBH0+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AykTxAAAAN0AAAAPAAAAAAAAAAAA&#10;AAAAAKECAABkcnMvZG93bnJldi54bWxQSwUGAAAAAAQABAD5AAAAkgMAAAAA&#10;" strokecolor="#275966">
                  <v:stroke joinstyle="miter"/>
                </v:line>
                <w10:anchorlock/>
              </v:group>
            </w:pict>
          </mc:Fallback>
        </mc:AlternateContent>
      </w:r>
    </w:p>
    <w:p w14:paraId="5BF9ED88" w14:textId="1081C2FE" w:rsidR="00036E06" w:rsidRDefault="00EA26BF" w:rsidP="004B22AC">
      <w:pPr>
        <w:pStyle w:val="ListParagraph"/>
        <w:spacing w:before="100" w:after="0" w:line="273" w:lineRule="atLeast"/>
        <w:ind w:left="1080"/>
      </w:pPr>
      <w:r>
        <w:rPr>
          <w:rFonts w:eastAsia="Times New Roman" w:cs="Arial"/>
          <w:color w:val="222222"/>
          <w:szCs w:val="20"/>
        </w:rPr>
        <w:t xml:space="preserve">2. </w:t>
      </w:r>
      <w:r w:rsidR="004273E2">
        <w:t>Connect the vertices of two adjacent corners using straight</w:t>
      </w:r>
      <w:r w:rsidR="00B06D06">
        <w:t>-</w:t>
      </w:r>
      <w:r w:rsidR="004273E2">
        <w:t>line segments, curves</w:t>
      </w:r>
      <w:r w:rsidR="00B06D06">
        <w:t>,</w:t>
      </w:r>
      <w:r w:rsidR="004273E2">
        <w:t xml:space="preserve"> or a combination so that it is continuous from endpoint to endpoint.</w:t>
      </w:r>
    </w:p>
    <w:p w14:paraId="2AB0A4D9" w14:textId="23FB6C1C" w:rsidR="00EA26BF" w:rsidRDefault="00BF5E4E" w:rsidP="004B22AC">
      <w:pPr>
        <w:pStyle w:val="ListParagraph"/>
        <w:spacing w:before="100" w:after="0" w:line="273" w:lineRule="atLeast"/>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665BDD97" wp14:editId="3017DED2">
                <wp:extent cx="1162050" cy="1162050"/>
                <wp:effectExtent l="0" t="0" r="0" b="0"/>
                <wp:docPr id="1022" name="Canvas 10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09" name="Freeform 706"/>
                        <wps:cNvSpPr>
                          <a:spLocks/>
                        </wps:cNvSpPr>
                        <wps:spPr bwMode="auto">
                          <a:xfrm>
                            <a:off x="504825" y="859790"/>
                            <a:ext cx="561975" cy="207010"/>
                          </a:xfrm>
                          <a:custGeom>
                            <a:avLst/>
                            <a:gdLst>
                              <a:gd name="T0" fmla="*/ 0 w 885"/>
                              <a:gd name="T1" fmla="*/ 131 h 326"/>
                              <a:gd name="T2" fmla="*/ 885 w 885"/>
                              <a:gd name="T3" fmla="*/ 326 h 326"/>
                            </a:gdLst>
                            <a:ahLst/>
                            <a:cxnLst>
                              <a:cxn ang="0">
                                <a:pos x="T0" y="T1"/>
                              </a:cxn>
                              <a:cxn ang="0">
                                <a:pos x="T2" y="T3"/>
                              </a:cxn>
                            </a:cxnLst>
                            <a:rect l="0" t="0" r="r" b="b"/>
                            <a:pathLst>
                              <a:path w="885" h="326">
                                <a:moveTo>
                                  <a:pt x="0" y="131"/>
                                </a:moveTo>
                                <a:cubicBezTo>
                                  <a:pt x="307" y="0"/>
                                  <a:pt x="662" y="78"/>
                                  <a:pt x="885" y="326"/>
                                </a:cubicBezTo>
                              </a:path>
                            </a:pathLst>
                          </a:custGeom>
                          <a:noFill/>
                          <a:ln w="9525" cap="flat">
                            <a:solidFill>
                              <a:srgbClr val="80808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 name="Line 707"/>
                        <wps:cNvCnPr/>
                        <wps:spPr bwMode="auto">
                          <a:xfrm>
                            <a:off x="95250" y="1066800"/>
                            <a:ext cx="97155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11" name="Line 708"/>
                        <wps:cNvCnPr/>
                        <wps:spPr bwMode="auto">
                          <a:xfrm flipV="1">
                            <a:off x="95250" y="95250"/>
                            <a:ext cx="0" cy="9715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12" name="Line 709"/>
                        <wps:cNvCnPr/>
                        <wps:spPr bwMode="auto">
                          <a:xfrm>
                            <a:off x="95250" y="95250"/>
                            <a:ext cx="97155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13" name="Line 710"/>
                        <wps:cNvCnPr/>
                        <wps:spPr bwMode="auto">
                          <a:xfrm>
                            <a:off x="1066800" y="95250"/>
                            <a:ext cx="0" cy="9715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14" name="Line 711"/>
                        <wps:cNvCnPr/>
                        <wps:spPr bwMode="auto">
                          <a:xfrm flipV="1">
                            <a:off x="95250" y="733425"/>
                            <a:ext cx="457200" cy="333375"/>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s:wsp>
                        <wps:cNvPr id="1015" name="Line 712"/>
                        <wps:cNvCnPr/>
                        <wps:spPr bwMode="auto">
                          <a:xfrm flipH="1">
                            <a:off x="504825" y="733425"/>
                            <a:ext cx="47625" cy="209550"/>
                          </a:xfrm>
                          <a:prstGeom prst="line">
                            <a:avLst/>
                          </a:prstGeom>
                          <a:noFill/>
                          <a:ln w="9525" cap="flat">
                            <a:solidFill>
                              <a:srgbClr val="808080"/>
                            </a:solidFill>
                            <a:prstDash val="solid"/>
                            <a:miter lim="800000"/>
                            <a:headEnd/>
                            <a:tailEnd/>
                          </a:ln>
                          <a:extLst>
                            <a:ext uri="{909E8E84-426E-40DD-AFC4-6F175D3DCCD1}">
                              <a14:hiddenFill xmlns:a14="http://schemas.microsoft.com/office/drawing/2010/main">
                                <a:noFill/>
                              </a14:hiddenFill>
                            </a:ext>
                          </a:extLst>
                        </wps:spPr>
                        <wps:bodyPr/>
                      </wps:wsp>
                      <wpg:wgp>
                        <wpg:cNvPr id="1016" name="Group 715"/>
                        <wpg:cNvGrpSpPr>
                          <a:grpSpLocks/>
                        </wpg:cNvGrpSpPr>
                        <wpg:grpSpPr bwMode="auto">
                          <a:xfrm>
                            <a:off x="1047750" y="1047750"/>
                            <a:ext cx="38100" cy="38100"/>
                            <a:chOff x="1650" y="1650"/>
                            <a:chExt cx="60" cy="60"/>
                          </a:xfrm>
                        </wpg:grpSpPr>
                        <wps:wsp>
                          <wps:cNvPr id="1017" name="Oval 713"/>
                          <wps:cNvSpPr>
                            <a:spLocks noChangeArrowheads="1"/>
                          </wps:cNvSpPr>
                          <wps:spPr bwMode="auto">
                            <a:xfrm>
                              <a:off x="1650" y="1650"/>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1018" name="Oval 714"/>
                          <wps:cNvSpPr>
                            <a:spLocks noChangeArrowheads="1"/>
                          </wps:cNvSpPr>
                          <wps:spPr bwMode="auto">
                            <a:xfrm>
                              <a:off x="1650" y="1650"/>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019" name="Group 718"/>
                        <wpg:cNvGrpSpPr>
                          <a:grpSpLocks/>
                        </wpg:cNvGrpSpPr>
                        <wpg:grpSpPr bwMode="auto">
                          <a:xfrm>
                            <a:off x="76200" y="1047750"/>
                            <a:ext cx="38100" cy="38100"/>
                            <a:chOff x="120" y="1650"/>
                            <a:chExt cx="60" cy="60"/>
                          </a:xfrm>
                        </wpg:grpSpPr>
                        <wps:wsp>
                          <wps:cNvPr id="1020" name="Oval 716"/>
                          <wps:cNvSpPr>
                            <a:spLocks noChangeArrowheads="1"/>
                          </wps:cNvSpPr>
                          <wps:spPr bwMode="auto">
                            <a:xfrm>
                              <a:off x="120" y="1650"/>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1021" name="Oval 717"/>
                          <wps:cNvSpPr>
                            <a:spLocks noChangeArrowheads="1"/>
                          </wps:cNvSpPr>
                          <wps:spPr bwMode="auto">
                            <a:xfrm>
                              <a:off x="120" y="1650"/>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id="Canvas 1022" o:spid="_x0000_s1026" editas="canvas" style="width:91.5pt;height:91.5pt;mso-position-horizontal-relative:char;mso-position-vertical-relative:line" coordsize="11620,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">
                <v:shape id="_x0000_s1027" type="#_x0000_t75" style="position:absolute;width:11620;height:11620;visibility:visible;mso-wrap-style:square">
                  <v:fill o:detectmouseclick="t"/>
                  <v:path o:connecttype="none"/>
                </v:shape>
                <v:shape id="Freeform 706" o:spid="_x0000_s1028" style="position:absolute;left:5048;top:8597;width:5620;height:2071;visibility:visible;mso-wrap-style:square;v-text-anchor:top" coordsize="885,3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vxicMA&#10;AADdAAAADwAAAGRycy9kb3ducmV2LnhtbERPTU/CQBC9m/gfNmPCTXb1QLCwkEIkQU+KXrhNukNb&#10;6M7W7kCrv941MeE2L+9z5svBN+pCXawDW3gYG1DERXA1lxY+Pzb3U1BRkB02gcnCN0VYLm5v5pi5&#10;0PM7XXZSqhTCMUMLlUibaR2LijzGcWiJE3cInUdJsCu167BP4b7Rj8ZMtMeaU0OFLa0rKk67s7eQ&#10;r19+5PV52xzfVvl0r7/yVqS3dnQ35DNQQoNcxf/urUvzjXmCv2/SCXr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0vxicMAAADdAAAADwAAAAAAAAAAAAAAAACYAgAAZHJzL2Rv&#10;d25yZXYueG1sUEsFBgAAAAAEAAQA9QAAAIgDAAAAAA==&#10;" path="m,131c307,,662,78,885,326e" filled="f" strokecolor="gray">
                  <v:stroke joinstyle="miter"/>
                  <v:path arrowok="t" o:connecttype="custom" o:connectlocs="0,83185;561975,207010" o:connectangles="0,0"/>
                </v:shape>
                <v:line id="Line 707" o:spid="_x0000_s1029" style="position:absolute;visibility:visible;mso-wrap-style:square" from="952,10668" to="10668,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CIcUAAADdAAAADwAAAGRycy9kb3ducmV2LnhtbESPQWvCQBCF74X+h2UK3uomHoqkrlJK&#10;FaEFMfYHDNlpkjYzG7KrRn995yB4m+G9ee+bxWrkzpxoiG0QB/k0A0NSBd9K7eD7sH6eg4kJxWMX&#10;hBxcKMJq+fiwwMKHs+zpVKbaaIjEAh00KfWFtbFqiDFOQ0+i2k8YGJOuQ239gGcN587OsuzFMrai&#10;DQ329N5Q9Vce2cEHHXbXdbkJm68r82++m/nPnJ2bPI1vr2ASjeluvl1vveJnufLrNzqCX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X+CIcUAAADdAAAADwAAAAAAAAAA&#10;AAAAAAChAgAAZHJzL2Rvd25yZXYueG1sUEsFBgAAAAAEAAQA+QAAAJMDAAAAAA==&#10;" strokecolor="#275966">
                  <v:stroke joinstyle="miter"/>
                </v:line>
                <v:line id="Line 708" o:spid="_x0000_s1030" style="position:absolute;flip:y;visibility:visible;mso-wrap-style:square" from="952,952" to="952,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kn28MAAADdAAAADwAAAGRycy9kb3ducmV2LnhtbERP32vCMBB+H/g/hBN8GTOpMJHOKCII&#10;gjpYJ3s+mlub2VxKE2v9781gsLf7+H7ecj24RvTUBetZQzZVIIhLbyxXGs6fu5cFiBCRDTaeScOd&#10;AqxXo6cl5sbf+IP6IlYihXDIUUMdY5tLGcqaHIapb4kT9+07hzHBrpKmw1sKd42cKTWXDi2nhhpb&#10;2tZUXoqr03B8df377vTzbA+L9noqrPoK87PWk/GweQMRaYj/4j/33qT5Ksvg95t0gl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J9vDAAAA3QAAAA8AAAAAAAAAAAAA&#10;AAAAoQIAAGRycy9kb3ducmV2LnhtbFBLBQYAAAAABAAEAPkAAACRAwAAAAA=&#10;" strokecolor="#275966">
                  <v:stroke joinstyle="miter"/>
                </v:line>
                <v:line id="Line 709" o:spid="_x0000_s1031" style="position:absolute;visibility:visible;mso-wrap-style:square" from="952,952" to="10668,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G5zcIAAADdAAAADwAAAGRycy9kb3ducmV2LnhtbERPzWrCQBC+F3yHZQRvdZMcpERXEVEp&#10;tCCNPsCQHZO0mdmQXTX16buC0Nt8fL+zWA3cqiv1vnFiIJ0moEhKZxupDJyOu9c3UD6gWGydkIFf&#10;8rBajl4WmFt3ky+6FqFSMUR8jgbqELpca1/WxOinriOJ3Nn1jCHCvtK2x1sM51ZnSTLTjI3Ehho7&#10;2tRU/hQXNrCl4+G+K/Zu/3ln/k4Pmf1I2ZjJeFjPQQUawr/46X63cX6SZvD4Jp6gl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uG5zcIAAADdAAAADwAAAAAAAAAAAAAA&#10;AAChAgAAZHJzL2Rvd25yZXYueG1sUEsFBgAAAAAEAAQA+QAAAJADAAAAAA==&#10;" strokecolor="#275966">
                  <v:stroke joinstyle="miter"/>
                </v:line>
                <v:line id="Line 710" o:spid="_x0000_s1032" style="position:absolute;visibility:visible;mso-wrap-style:square" from="10668,952" to="10668,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0cVsMAAADdAAAADwAAAGRycy9kb3ducmV2LnhtbERP22rCQBB9L/gPywh9q5ukUEp0DSIq&#10;hQrS6AcM2WmSmpkN2a2mfr1bKPRtDuc6i2LkTl1o8K0TA+ksAUVSOdtKbeB03D69gvIBxWLnhAz8&#10;kIdiOXlYYG7dVT7oUoZaxRDxORpoQuhzrX3VEKOfuZ4kcp9uYAwRDrW2A15jOHc6S5IXzdhKbGiw&#10;p3VD1bn8ZgMbOh5u23Lndvsb81d6yOx7ysY8TsfVHFSgMfyL/9xvNs5P0mf4/SaeoJ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WtHFbDAAAA3QAAAA8AAAAAAAAAAAAA&#10;AAAAoQIAAGRycy9kb3ducmV2LnhtbFBLBQYAAAAABAAEAPkAAACRAwAAAAA=&#10;" strokecolor="#275966">
                  <v:stroke joinstyle="miter"/>
                </v:line>
                <v:line id="Line 711" o:spid="_x0000_s1033" style="position:absolute;flip:y;visibility:visible;mso-wrap-style:square" from="952,7334" to="5524,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bOQsIAAADdAAAADwAAAGRycy9kb3ducmV2LnhtbERPTWsCMRC9F/wPYQRvNbvFFlmNIoJU&#10;21NtDx6HzbhZ3UyWJO6u/94UCr3N433Ocj3YRnTkQ+1YQT7NQBCXTtdcKfj53j3PQYSIrLFxTAru&#10;FGC9Gj0tsdCu5y/qjrESKYRDgQpMjG0hZSgNWQxT1xIn7uy8xZigr6T22Kdw28iXLHuTFmtODQZb&#10;2hoqr8ebVYCf77mlSze/5x/X2B98azanV6Um42GzABFpiP/iP/dep/lZPoPfb9IJcvU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5bOQsIAAADdAAAADwAAAAAAAAAAAAAA&#10;AAChAgAAZHJzL2Rvd25yZXYueG1sUEsFBgAAAAAEAAQA+QAAAJADAAAAAA==&#10;" strokecolor="gray">
                  <v:stroke joinstyle="miter"/>
                </v:line>
                <v:line id="Line 712" o:spid="_x0000_s1034" style="position:absolute;flip:x;visibility:visible;mso-wrap-style:square" from="5048,7334" to="5524,9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pr2cIAAADdAAAADwAAAGRycy9kb3ducmV2LnhtbERPTWsCMRC9F/wPYQRvNbsFi6xGEUFa&#10;7am2B4/DZtysbiZLku6u/94IQm/zeJ+zXA+2ER35UDtWkE8zEMSl0zVXCn5/dq9zECEia2wck4Ib&#10;BVivRi9LLLTr+Zu6Y6xECuFQoAITY1tIGUpDFsPUtcSJOztvMSboK6k99incNvIty96lxZpTg8GW&#10;tobK6/HPKsCvj9zSpZvf8sM19nvfms1pptRkPGwWICIN8V/8dH/qND/LZ/D4Jp0gV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Npr2cIAAADdAAAADwAAAAAAAAAAAAAA&#10;AAChAgAAZHJzL2Rvd25yZXYueG1sUEsFBgAAAAAEAAQA+QAAAJADAAAAAA==&#10;" strokecolor="gray">
                  <v:stroke joinstyle="miter"/>
                </v:line>
                <v:group id="Group 715" o:spid="_x0000_s1035" style="position:absolute;left:10477;top:10477;width:381;height:381" coordorigin="1650,1650" coordsize="6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ubCUcQAAADdAAAA&#10;DwAAAAAAAAAAAAAAAACqAgAAZHJzL2Rvd25yZXYueG1sUEsFBgAAAAAEAAQA+gAAAJsDAAAAAA==&#10;">
                  <v:oval id="Oval 713" o:spid="_x0000_s1036" style="position:absolute;left:1650;top:165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tTRsQA&#10;AADdAAAADwAAAGRycy9kb3ducmV2LnhtbERPTWvCQBC9F/wPywi9iG4sWDW6iogV60EwCl6H7JhE&#10;s7NpdtX477sFobd5vM+ZzhtTijvVrrCsoN+LQBCnVhecKTgevrojEM4jaywtk4InOZjPWm9TjLV9&#10;8J7uic9ECGEXo4Lc+yqW0qU5GXQ9WxEH7mxrgz7AOpO6xkcIN6X8iKJPabDg0JBjRcuc0mtyMwrk&#10;92p83bmfzra4rFcnO0jOpnkq9d5uFhMQnhr/L365NzrMj/pD+PsmnCB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LU0bEAAAA3QAAAA8AAAAAAAAAAAAAAAAAmAIAAGRycy9k&#10;b3ducmV2LnhtbFBLBQYAAAAABAAEAPUAAACJAwAAAAA=&#10;" fillcolor="#191919" strokeweight="0"/>
                  <v:oval id="Oval 714" o:spid="_x0000_s1037" style="position:absolute;left:1650;top:165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eEWMMA&#10;AADdAAAADwAAAGRycy9kb3ducmV2LnhtbESPQYvCMBCF7wv7H8II3tZUWVS6RtGVBU9CVfA6NLNN&#10;sZmUJmr9985B8DbDe/PeN4tV7xt1oy7WgQ2MRxko4jLYmisDp+Pf1xxUTMgWm8Bk4EERVsvPjwXm&#10;Nty5oNshVUpCOOZowKXU5lrH0pHHOAotsWj/ofOYZO0qbTu8S7hv9CTLptpjzdLgsKVfR+XlcPUG&#10;9Ga/Lty3Lvrt3jtfX2fnzWNmzHDQr39AJerT2/y63lnBz8aCK9/ICHr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eEWMMAAADdAAAADwAAAAAAAAAAAAAAAACYAgAAZHJzL2Rv&#10;d25yZXYueG1sUEsFBgAAAAAEAAQA9QAAAIgDAAAAAA==&#10;" filled="f">
                    <v:stroke joinstyle="miter"/>
                  </v:oval>
                </v:group>
                <v:group id="Group 718" o:spid="_x0000_s1038" style="position:absolute;left:762;top:10477;width:381;height:381" coordorigin="120,1650" coordsize="6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3lWI8QAAADdAAAADwAAAGRycy9kb3ducmV2LnhtbERPS2vCQBC+F/wPywi9&#10;NZsoLTVmFZFaegiFqiDehuyYBLOzIbvN4993C4Xe5uN7TrYdTSN66lxtWUESxSCIC6trLhWcT4en&#10;VxDOI2tsLJOCiRxsN7OHDFNtB/6i/uhLEULYpaig8r5NpXRFRQZdZFviwN1sZ9AH2JVSdziEcNPI&#10;RRy/SIM1h4YKW9pXVNyP30bB+4DDbpm89fn9tp+up+fPS56QUo/zcbcG4Wn0/+I/94cO8+NkBb/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3lWI8QAAADdAAAA&#10;DwAAAAAAAAAAAAAAAACqAgAAZHJzL2Rvd25yZXYueG1sUEsFBgAAAAAEAAQA+gAAAJsDAAAAAA==&#10;">
                  <v:oval id="Oval 716" o:spid="_x0000_s1039" style="position:absolute;left:120;top:165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4Bj8cA&#10;AADdAAAADwAAAGRycy9kb3ducmV2LnhtbESPQWvCQBCF7wX/wzJCL6VuFFpsdBURK7UHwVjodciO&#10;STQ7G7Orxn/vHAq9zfDevPfNdN65Wl2pDZVnA8NBAoo497biwsDP/vN1DCpEZIu1ZzJwpwDzWe9p&#10;iqn1N97RNYuFkhAOKRooY2xSrUNeksMw8A2xaAffOoyytoW2Ld4k3NV6lCTv2mHF0lBiQ8uS8lN2&#10;cQb0ZvVx2obzy3d1XK9+/Vt2cN3dmOd+t5iAitTFf/Pf9ZcV/GQk/PKNjK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OAY/HAAAA3QAAAA8AAAAAAAAAAAAAAAAAmAIAAGRy&#10;cy9kb3ducmV2LnhtbFBLBQYAAAAABAAEAPUAAACMAwAAAAA=&#10;" fillcolor="#191919" strokeweight="0"/>
                  <v:oval id="Oval 717" o:spid="_x0000_s1040" style="position:absolute;left:120;top:165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HneMIA&#10;AADdAAAADwAAAGRycy9kb3ducmV2LnhtbERPTWuDQBC9F/oflinkVldDaIp1FW0I9BQwCfQ6uFNX&#10;6s6Ku0nMv+8WCr3N431OUS12FFea/eBYQZakIIg7pwfuFZxP++dXED4gaxwdk4I7eajKx4cCc+1u&#10;3NL1GHoRQ9jnqMCEMOVS+s6QRZ+4iThyX262GCKce6lnvMVwO8p1mr5IiwPHBoMTvRvqvo8Xq0A2&#10;h7o1G9kuu4M1drhsP5v7VqnV01K/gQi0hH/xn/tDx/npOoPfb+IJsv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Qed4wgAAAN0AAAAPAAAAAAAAAAAAAAAAAJgCAABkcnMvZG93&#10;bnJldi54bWxQSwUGAAAAAAQABAD1AAAAhwMAAAAA&#10;" filled="f">
                    <v:stroke joinstyle="miter"/>
                  </v:oval>
                </v:group>
                <w10:anchorlock/>
              </v:group>
            </w:pict>
          </mc:Fallback>
        </mc:AlternateContent>
      </w:r>
    </w:p>
    <w:p w14:paraId="7E9C1222" w14:textId="77777777" w:rsidR="00036E06" w:rsidRDefault="00EA26BF" w:rsidP="00AD1729">
      <w:pPr>
        <w:pStyle w:val="ListParagraph"/>
        <w:spacing w:before="100" w:after="0" w:line="273" w:lineRule="atLeast"/>
        <w:ind w:left="1080"/>
        <w:rPr>
          <w:rFonts w:eastAsia="Times New Roman" w:cs="Arial"/>
          <w:color w:val="222222"/>
          <w:szCs w:val="20"/>
        </w:rPr>
      </w:pPr>
      <w:r>
        <w:rPr>
          <w:rFonts w:eastAsia="Times New Roman" w:cs="Arial"/>
          <w:color w:val="222222"/>
          <w:szCs w:val="20"/>
        </w:rPr>
        <w:t>3</w:t>
      </w:r>
      <w:r w:rsidR="004B22AC">
        <w:rPr>
          <w:rFonts w:eastAsia="Times New Roman" w:cs="Arial"/>
          <w:color w:val="222222"/>
          <w:szCs w:val="20"/>
        </w:rPr>
        <w:t xml:space="preserve">. </w:t>
      </w:r>
      <w:r w:rsidR="00036E06">
        <w:rPr>
          <w:rFonts w:eastAsia="Times New Roman" w:cs="Arial"/>
          <w:color w:val="222222"/>
          <w:szCs w:val="20"/>
        </w:rPr>
        <w:t>Cut the piece out.</w:t>
      </w:r>
    </w:p>
    <w:p w14:paraId="320FD874" w14:textId="47EDBA89" w:rsidR="004B22AC" w:rsidRPr="00680926" w:rsidRDefault="00BF5E4E" w:rsidP="005305A4">
      <w:pPr>
        <w:pStyle w:val="ListParagraph"/>
        <w:spacing w:before="100" w:after="0" w:line="273" w:lineRule="atLeast"/>
        <w:ind w:left="1080"/>
        <w:rPr>
          <w:rFonts w:eastAsia="Times New Roman" w:cs="Arial"/>
          <w:color w:val="222222"/>
          <w:szCs w:val="20"/>
        </w:rPr>
      </w:pPr>
      <w:r>
        <w:rPr>
          <w:rFonts w:eastAsia="Times New Roman" w:cs="Arial"/>
          <w:noProof/>
          <w:color w:val="222222"/>
          <w:szCs w:val="20"/>
        </w:rPr>
        <mc:AlternateContent>
          <mc:Choice Requires="wpc">
            <w:drawing>
              <wp:inline distT="0" distB="0" distL="0" distR="0" wp14:anchorId="6B6EFDCE" wp14:editId="2DF2C3B2">
                <wp:extent cx="1162050" cy="1162050"/>
                <wp:effectExtent l="0" t="0" r="0" b="0"/>
                <wp:docPr id="1036" name="Canvas 10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23" name="Freeform 706"/>
                        <wps:cNvSpPr>
                          <a:spLocks/>
                        </wps:cNvSpPr>
                        <wps:spPr bwMode="auto">
                          <a:xfrm>
                            <a:off x="504825" y="859790"/>
                            <a:ext cx="561975" cy="207010"/>
                          </a:xfrm>
                          <a:custGeom>
                            <a:avLst/>
                            <a:gdLst>
                              <a:gd name="T0" fmla="*/ 0 w 885"/>
                              <a:gd name="T1" fmla="*/ 131 h 326"/>
                              <a:gd name="T2" fmla="*/ 885 w 885"/>
                              <a:gd name="T3" fmla="*/ 326 h 326"/>
                            </a:gdLst>
                            <a:ahLst/>
                            <a:cxnLst>
                              <a:cxn ang="0">
                                <a:pos x="T0" y="T1"/>
                              </a:cxn>
                              <a:cxn ang="0">
                                <a:pos x="T2" y="T3"/>
                              </a:cxn>
                            </a:cxnLst>
                            <a:rect l="0" t="0" r="r" b="b"/>
                            <a:pathLst>
                              <a:path w="885" h="326">
                                <a:moveTo>
                                  <a:pt x="0" y="131"/>
                                </a:moveTo>
                                <a:cubicBezTo>
                                  <a:pt x="307" y="0"/>
                                  <a:pt x="662" y="78"/>
                                  <a:pt x="885" y="326"/>
                                </a:cubicBezTo>
                              </a:path>
                            </a:pathLst>
                          </a:custGeom>
                          <a:noFill/>
                          <a:ln w="9525" cap="flat">
                            <a:solidFill>
                              <a:srgbClr val="80808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 name="Line 707"/>
                        <wps:cNvCnPr/>
                        <wps:spPr bwMode="auto">
                          <a:xfrm>
                            <a:off x="95250" y="1066800"/>
                            <a:ext cx="97155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25" name="Line 708"/>
                        <wps:cNvCnPr/>
                        <wps:spPr bwMode="auto">
                          <a:xfrm flipV="1">
                            <a:off x="95250" y="95250"/>
                            <a:ext cx="0" cy="9715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26" name="Line 709"/>
                        <wps:cNvCnPr/>
                        <wps:spPr bwMode="auto">
                          <a:xfrm>
                            <a:off x="95250" y="95250"/>
                            <a:ext cx="971550"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27" name="Line 710"/>
                        <wps:cNvCnPr/>
                        <wps:spPr bwMode="auto">
                          <a:xfrm>
                            <a:off x="1066800" y="95250"/>
                            <a:ext cx="0" cy="9715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28" name="Line 711"/>
                        <wps:cNvCnPr/>
                        <wps:spPr bwMode="auto">
                          <a:xfrm flipV="1">
                            <a:off x="95250" y="733425"/>
                            <a:ext cx="457200" cy="333375"/>
                          </a:xfrm>
                          <a:prstGeom prst="line">
                            <a:avLst/>
                          </a:prstGeom>
                          <a:noFill/>
                          <a:ln w="9525" cap="flat">
                            <a:solidFill>
                              <a:srgbClr val="808080"/>
                            </a:solidFill>
                            <a:prstDash val="dash"/>
                            <a:miter lim="800000"/>
                            <a:headEnd/>
                            <a:tailEnd/>
                          </a:ln>
                          <a:extLst>
                            <a:ext uri="{909E8E84-426E-40DD-AFC4-6F175D3DCCD1}">
                              <a14:hiddenFill xmlns:a14="http://schemas.microsoft.com/office/drawing/2010/main">
                                <a:noFill/>
                              </a14:hiddenFill>
                            </a:ext>
                          </a:extLst>
                        </wps:spPr>
                        <wps:bodyPr/>
                      </wps:wsp>
                      <wps:wsp>
                        <wps:cNvPr id="1029" name="Line 712"/>
                        <wps:cNvCnPr/>
                        <wps:spPr bwMode="auto">
                          <a:xfrm flipH="1">
                            <a:off x="504825" y="733425"/>
                            <a:ext cx="47625" cy="209550"/>
                          </a:xfrm>
                          <a:prstGeom prst="line">
                            <a:avLst/>
                          </a:prstGeom>
                          <a:noFill/>
                          <a:ln w="9525" cap="flat">
                            <a:solidFill>
                              <a:srgbClr val="808080"/>
                            </a:solidFill>
                            <a:prstDash val="dash"/>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036" o:spid="_x0000_s1026" editas="canvas" style="width:91.5pt;height:91.5pt;mso-position-horizontal-relative:char;mso-position-vertical-relative:line" coordsize="11620,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">
                <v:shape id="_x0000_s1027" type="#_x0000_t75" style="position:absolute;width:11620;height:11620;visibility:visible;mso-wrap-style:square">
                  <v:fill o:detectmouseclick="t"/>
                  <v:path o:connecttype="none"/>
                </v:shape>
                <v:shape id="Freeform 706" o:spid="_x0000_s1028" style="position:absolute;left:5048;top:8597;width:5620;height:2071;visibility:visible;mso-wrap-style:square;v-text-anchor:top" coordsize="885,3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azysQA&#10;AADdAAAADwAAAGRycy9kb3ducmV2LnhtbERPTWsCMRC9F/wPYYTealILYlejFEHw0FbrevE2bMbN&#10;4maybOK6+uubQsHbPN7nzJe9q0VHbag8a3gdKRDEhTcVlxoO+fplCiJEZIO1Z9JwowDLxeBpjpnx&#10;V/6hbh9LkUI4ZKjBxthkUobCksMw8g1x4k6+dRgTbEtpWrymcFfLsVIT6bDi1GCxoZWl4ry/OA3d&#10;pdwedvc8V99Hu33ffU2mm0/U+nnYf8xAROrjQ/zv3pg0X43f4O+bdIJ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Ws8rEAAAA3QAAAA8AAAAAAAAAAAAAAAAAmAIAAGRycy9k&#10;b3ducmV2LnhtbFBLBQYAAAAABAAEAPUAAACJAwAAAAA=&#10;" path="m,131c307,,662,78,885,326e" filled="f" strokecolor="gray">
                  <v:stroke dashstyle="dash" joinstyle="miter"/>
                  <v:path arrowok="t" o:connecttype="custom" o:connectlocs="0,83185;561975,207010" o:connectangles="0,0"/>
                </v:shape>
                <v:line id="Line 707" o:spid="_x0000_s1029" style="position:absolute;visibility:visible;mso-wrap-style:square" from="952,10668" to="10668,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hOn8IAAADdAAAADwAAAGRycy9kb3ducmV2LnhtbERP22rCQBB9L/gPywi+1U2CSEldpYhK&#10;wYI09gOG7DRJm5kN2a1Gv74rCL7N4VxnsRq4VSfqfePEQDpNQJGUzjZSGfg6bp9fQPmAYrF1QgYu&#10;5GG1HD0tMLfuLJ90KkKlYoj4HA3UIXS51r6sidFPXUcSuW/XM4YI+0rbHs8xnFudJclcMzYSG2rs&#10;aF1T+Vv8sYENHQ/XbbFzu48r8096yOw+ZWMm4+HtFVSgITzEd/e7jfOTbAa3b+IJevk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ChOn8IAAADdAAAADwAAAAAAAAAAAAAA&#10;AAChAgAAZHJzL2Rvd25yZXYueG1sUEsFBgAAAAAEAAQA+QAAAJADAAAAAA==&#10;" strokecolor="#275966">
                  <v:stroke joinstyle="miter"/>
                </v:line>
                <v:line id="Line 708" o:spid="_x0000_s1030" style="position:absolute;flip:y;visibility:visible;mso-wrap-style:square" from="952,952" to="952,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7rZcMAAADdAAAADwAAAGRycy9kb3ducmV2LnhtbERP22oCMRB9L/gPYQRfiiYVFNkaRQSh&#10;4AW6is/DZrqbdjNZNnFd/74pCH2bw7nOct27WnTUButZw9tEgSAuvLFcaricd+MFiBCRDdaeScOD&#10;AqxXg5clZsbf+ZO6PJYihXDIUEMVY5NJGYqKHIaJb4gT9+VbhzHBtpSmxXsKd7WcKjWXDi2nhgob&#10;2lZU/OQ3p+Ewc91pd/x+tftFczvmVl3D/KL1aNhv3kFE6uO/+On+MGm+ms7g75t0glz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6e62XDAAAA3QAAAA8AAAAAAAAAAAAA&#10;AAAAoQIAAGRycy9kb3ducmV2LnhtbFBLBQYAAAAABAAEAPkAAACRAwAAAAA=&#10;" strokecolor="#275966">
                  <v:stroke joinstyle="miter"/>
                </v:line>
                <v:line id="Line 709" o:spid="_x0000_s1031" style="position:absolute;visibility:visible;mso-wrap-style:square" from="952,952" to="10668,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7Z1c8IAAADdAAAADwAAAGRycy9kb3ducmV2LnhtbERPzWrCQBC+C32HZQredJMcpERXkVJF&#10;sCCNPsCQHZNoZjZkV019+m6h0Nt8fL+zWA3cqjv1vnFiIJ0moEhKZxupDJyOm8kbKB9QLLZOyMA3&#10;eVgtX0YLzK17yBfdi1CpGCI+RwN1CF2utS9rYvRT15FE7ux6xhBhX2nb4yOGc6uzJJlpxkZiQ40d&#10;vddUXosbG/ig4+G5KbZu+/lkvqSHzO5TNmb8OqznoAIN4V/8597ZOD/JZvD7TTxBL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7Z1c8IAAADdAAAADwAAAAAAAAAAAAAA&#10;AAChAgAAZHJzL2Rvd25yZXYueG1sUEsFBgAAAAAEAAQA+QAAAJADAAAAAA==&#10;" strokecolor="#275966">
                  <v:stroke joinstyle="miter"/>
                </v:line>
                <v:line id="Line 710" o:spid="_x0000_s1032" style="position:absolute;visibility:visible;mso-wrap-style:square" from="10668,952" to="10668,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rQ6MIAAADdAAAADwAAAGRycy9kb3ducmV2LnhtbERPzWrCQBC+F3yHZQRvdZMctKSuUkSl&#10;YEEa+wBDdpqkzcyG7FajT98VBG/z8f3OYjVwq07U+8aJgXSagCIpnW2kMvB13D6/gPIBxWLrhAxc&#10;yMNqOXpaYG7dWT7pVIRKxRDxORqoQ+hyrX1ZE6Ofuo4kct+uZwwR9pW2PZ5jOLc6S5KZZmwkNtTY&#10;0bqm8rf4YwMbOh6u22Lndh9X5p/0kNl9ysZMxsPbK6hAQ3iI7+53G+cn2Rxu38QT9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PrQ6MIAAADdAAAADwAAAAAAAAAAAAAA&#10;AAChAgAAZHJzL2Rvd25yZXYueG1sUEsFBgAAAAAEAAQA+QAAAJADAAAAAA==&#10;" strokecolor="#275966">
                  <v:stroke joinstyle="miter"/>
                </v:line>
                <v:line id="Line 711" o:spid="_x0000_s1033" style="position:absolute;flip:y;visibility:visible;mso-wrap-style:square" from="952,7334" to="5524,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T+aMQAAADdAAAADwAAAGRycy9kb3ducmV2LnhtbESPQW/CMAyF75P4D5GRuI0U0Ka1IyBA&#10;QnAdcNnNary20DhVE9rCr58Pk3az9Z7f+7xcD65WHbWh8mxgNk1AEefeVlwYuJz3rx+gQkS2WHsm&#10;Aw8KsF6NXpaYWd/zF3WnWCgJ4ZChgTLGJtM65CU5DFPfEIv241uHUda20LbFXsJdredJ8q4dViwN&#10;JTa0Kym/ne7OwDdt+yINLiz6q3+bDYfYHZ+pMZPxsPkEFWmI/+a/66MV/GQuuPKNjK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VP5oxAAAAN0AAAAPAAAAAAAAAAAA&#10;AAAAAKECAABkcnMvZG93bnJldi54bWxQSwUGAAAAAAQABAD5AAAAkgMAAAAA&#10;" strokecolor="gray">
                  <v:stroke dashstyle="dash" joinstyle="miter"/>
                </v:line>
                <v:line id="Line 712" o:spid="_x0000_s1034" style="position:absolute;flip:x;visibility:visible;mso-wrap-style:square" from="5048,7334" to="5524,9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hb88IAAADdAAAADwAAAGRycy9kb3ducmV2LnhtbERPTWvCQBC9C/6HZQq9mY0pFRNdxRZK&#10;c6166W3ITjex2dmQ3Sapv94tFLzN433Odj/ZVgzU+8axgmWSgiCunG7YKDif3hZrED4ga2wdk4Jf&#10;8rDfzWdbLLQb+YOGYzAihrAvUEEdQldI6auaLPrEdcSR+3K9xRBhb6TucYzhtpVZmq6kxYZjQ40d&#10;vdZUfR9/rIJPehlN7q1/Gi/ueTm9h6G85ko9PkyHDYhAU7iL/92ljvPTLIe/b+IJcnc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hhb88IAAADdAAAADwAAAAAAAAAAAAAA&#10;AAChAgAAZHJzL2Rvd25yZXYueG1sUEsFBgAAAAAEAAQA+QAAAJADAAAAAA==&#10;" strokecolor="gray">
                  <v:stroke dashstyle="dash" joinstyle="miter"/>
                </v:line>
                <w10:anchorlock/>
              </v:group>
            </w:pict>
          </mc:Fallback>
        </mc:AlternateContent>
      </w:r>
    </w:p>
    <w:p w14:paraId="7F40AC2A" w14:textId="08E39B2E" w:rsidR="004B22AC" w:rsidRDefault="00EA26BF" w:rsidP="004B22AC">
      <w:pPr>
        <w:pStyle w:val="ListParagraph"/>
        <w:spacing w:before="100" w:after="0" w:line="273" w:lineRule="atLeast"/>
        <w:ind w:left="1080"/>
        <w:rPr>
          <w:rFonts w:eastAsia="Times New Roman" w:cs="Arial"/>
          <w:color w:val="222222"/>
          <w:szCs w:val="20"/>
        </w:rPr>
      </w:pPr>
      <w:r>
        <w:rPr>
          <w:rFonts w:eastAsia="Times New Roman" w:cs="Arial"/>
          <w:color w:val="222222"/>
          <w:szCs w:val="20"/>
        </w:rPr>
        <w:t>4</w:t>
      </w:r>
      <w:r w:rsidR="004B22AC">
        <w:rPr>
          <w:rFonts w:eastAsia="Times New Roman" w:cs="Arial"/>
          <w:color w:val="222222"/>
          <w:szCs w:val="20"/>
        </w:rPr>
        <w:t xml:space="preserve">. Rotate </w:t>
      </w:r>
      <w:r w:rsidR="00DE1FCD">
        <w:rPr>
          <w:rFonts w:eastAsia="Times New Roman" w:cs="Arial"/>
          <w:color w:val="222222"/>
          <w:szCs w:val="20"/>
        </w:rPr>
        <w:t>the</w:t>
      </w:r>
      <w:r w:rsidR="00DE1FCD" w:rsidRPr="00EA26BF">
        <w:rPr>
          <w:noProof/>
        </w:rPr>
        <w:t xml:space="preserve"> </w:t>
      </w:r>
      <w:r w:rsidR="00DE1FCD">
        <w:rPr>
          <w:rFonts w:eastAsia="Times New Roman" w:cs="Arial"/>
          <w:color w:val="222222"/>
          <w:szCs w:val="20"/>
        </w:rPr>
        <w:t>piece</w:t>
      </w:r>
      <w:r w:rsidR="004B22AC">
        <w:rPr>
          <w:rFonts w:eastAsia="Times New Roman" w:cs="Arial"/>
          <w:color w:val="222222"/>
          <w:szCs w:val="20"/>
        </w:rPr>
        <w:t xml:space="preserve"> about one </w:t>
      </w:r>
      <w:r>
        <w:rPr>
          <w:rFonts w:eastAsia="Times New Roman" w:cs="Arial"/>
          <w:color w:val="222222"/>
          <w:szCs w:val="20"/>
        </w:rPr>
        <w:t xml:space="preserve">of </w:t>
      </w:r>
      <w:r w:rsidR="00B06D06">
        <w:rPr>
          <w:rFonts w:eastAsia="Times New Roman" w:cs="Arial"/>
          <w:color w:val="222222"/>
          <w:szCs w:val="20"/>
        </w:rPr>
        <w:t>its</w:t>
      </w:r>
      <w:r w:rsidR="00036E06">
        <w:rPr>
          <w:rFonts w:eastAsia="Times New Roman" w:cs="Arial"/>
          <w:color w:val="222222"/>
          <w:szCs w:val="20"/>
        </w:rPr>
        <w:t xml:space="preserve"> corner endpoints so that it meets an edge of the square. Secure the piece with tape.</w:t>
      </w:r>
    </w:p>
    <w:p w14:paraId="41D5FD21" w14:textId="74C48F1A" w:rsidR="00EA26BF" w:rsidRDefault="00036E06" w:rsidP="004B22AC">
      <w:pPr>
        <w:pStyle w:val="ListParagraph"/>
        <w:spacing w:before="100" w:after="0" w:line="273" w:lineRule="atLeast"/>
        <w:ind w:left="1080"/>
        <w:rPr>
          <w:rFonts w:eastAsia="Times New Roman" w:cs="Arial"/>
          <w:color w:val="222222"/>
          <w:szCs w:val="20"/>
        </w:rPr>
      </w:pPr>
      <w:r w:rsidRPr="00036E06">
        <w:rPr>
          <w:rFonts w:eastAsia="Times New Roman" w:cs="Arial"/>
          <w:color w:val="222222"/>
          <w:szCs w:val="20"/>
        </w:rPr>
        <w:t xml:space="preserve"> </w:t>
      </w:r>
      <w:r w:rsidR="00BF5E4E">
        <w:rPr>
          <w:rFonts w:eastAsia="Times New Roman" w:cs="Arial"/>
          <w:noProof/>
          <w:color w:val="222222"/>
          <w:szCs w:val="20"/>
        </w:rPr>
        <mc:AlternateContent>
          <mc:Choice Requires="wpc">
            <w:drawing>
              <wp:inline distT="0" distB="0" distL="0" distR="0" wp14:anchorId="134E082E" wp14:editId="5FC7D591">
                <wp:extent cx="1549400" cy="1447800"/>
                <wp:effectExtent l="0" t="0" r="3175" b="0"/>
                <wp:docPr id="1053" name="Canvas 105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37" name="Freeform 722"/>
                        <wps:cNvSpPr>
                          <a:spLocks/>
                        </wps:cNvSpPr>
                        <wps:spPr bwMode="auto">
                          <a:xfrm>
                            <a:off x="912495" y="1114425"/>
                            <a:ext cx="412115" cy="234950"/>
                          </a:xfrm>
                          <a:custGeom>
                            <a:avLst/>
                            <a:gdLst>
                              <a:gd name="T0" fmla="*/ 644 w 649"/>
                              <a:gd name="T1" fmla="*/ 0 h 370"/>
                              <a:gd name="T2" fmla="*/ 294 w 649"/>
                              <a:gd name="T3" fmla="*/ 367 h 370"/>
                              <a:gd name="T4" fmla="*/ 0 w 649"/>
                              <a:gd name="T5" fmla="*/ 225 h 370"/>
                            </a:gdLst>
                            <a:ahLst/>
                            <a:cxnLst>
                              <a:cxn ang="0">
                                <a:pos x="T0" y="T1"/>
                              </a:cxn>
                              <a:cxn ang="0">
                                <a:pos x="T2" y="T3"/>
                              </a:cxn>
                              <a:cxn ang="0">
                                <a:pos x="T4" y="T5"/>
                              </a:cxn>
                            </a:cxnLst>
                            <a:rect l="0" t="0" r="r" b="b"/>
                            <a:pathLst>
                              <a:path w="649" h="370">
                                <a:moveTo>
                                  <a:pt x="644" y="0"/>
                                </a:moveTo>
                                <a:cubicBezTo>
                                  <a:pt x="649" y="198"/>
                                  <a:pt x="492" y="363"/>
                                  <a:pt x="294" y="367"/>
                                </a:cubicBezTo>
                                <a:cubicBezTo>
                                  <a:pt x="179" y="370"/>
                                  <a:pt x="70" y="317"/>
                                  <a:pt x="0" y="225"/>
                                </a:cubicBezTo>
                              </a:path>
                            </a:pathLst>
                          </a:custGeom>
                          <a:noFill/>
                          <a:ln w="9525" cap="flat">
                            <a:solidFill>
                              <a:srgbClr val="FF8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 name="Freeform 723"/>
                        <wps:cNvSpPr>
                          <a:spLocks/>
                        </wps:cNvSpPr>
                        <wps:spPr bwMode="auto">
                          <a:xfrm>
                            <a:off x="1064895" y="504825"/>
                            <a:ext cx="207010" cy="561975"/>
                          </a:xfrm>
                          <a:custGeom>
                            <a:avLst/>
                            <a:gdLst>
                              <a:gd name="T0" fmla="*/ 195 w 326"/>
                              <a:gd name="T1" fmla="*/ 0 h 885"/>
                              <a:gd name="T2" fmla="*/ 0 w 326"/>
                              <a:gd name="T3" fmla="*/ 885 h 885"/>
                            </a:gdLst>
                            <a:ahLst/>
                            <a:cxnLst>
                              <a:cxn ang="0">
                                <a:pos x="T0" y="T1"/>
                              </a:cxn>
                              <a:cxn ang="0">
                                <a:pos x="T2" y="T3"/>
                              </a:cxn>
                            </a:cxnLst>
                            <a:rect l="0" t="0" r="r" b="b"/>
                            <a:pathLst>
                              <a:path w="326" h="885">
                                <a:moveTo>
                                  <a:pt x="195" y="0"/>
                                </a:moveTo>
                                <a:cubicBezTo>
                                  <a:pt x="326" y="307"/>
                                  <a:pt x="248" y="663"/>
                                  <a:pt x="0" y="885"/>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 name="Freeform 724"/>
                        <wps:cNvSpPr>
                          <a:spLocks/>
                        </wps:cNvSpPr>
                        <wps:spPr bwMode="auto">
                          <a:xfrm>
                            <a:off x="504190" y="859790"/>
                            <a:ext cx="560705" cy="207010"/>
                          </a:xfrm>
                          <a:custGeom>
                            <a:avLst/>
                            <a:gdLst>
                              <a:gd name="T0" fmla="*/ 0 w 883"/>
                              <a:gd name="T1" fmla="*/ 131 h 326"/>
                              <a:gd name="T2" fmla="*/ 883 w 883"/>
                              <a:gd name="T3" fmla="*/ 326 h 326"/>
                            </a:gdLst>
                            <a:ahLst/>
                            <a:cxnLst>
                              <a:cxn ang="0">
                                <a:pos x="T0" y="T1"/>
                              </a:cxn>
                              <a:cxn ang="0">
                                <a:pos x="T2" y="T3"/>
                              </a:cxn>
                            </a:cxnLst>
                            <a:rect l="0" t="0" r="r" b="b"/>
                            <a:pathLst>
                              <a:path w="883" h="326">
                                <a:moveTo>
                                  <a:pt x="0" y="131"/>
                                </a:moveTo>
                                <a:cubicBezTo>
                                  <a:pt x="305" y="0"/>
                                  <a:pt x="661" y="78"/>
                                  <a:pt x="883" y="326"/>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 name="Line 725"/>
                        <wps:cNvCnPr/>
                        <wps:spPr bwMode="auto">
                          <a:xfrm flipV="1">
                            <a:off x="95250" y="95250"/>
                            <a:ext cx="0" cy="9715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41" name="Line 726"/>
                        <wps:cNvCnPr/>
                        <wps:spPr bwMode="auto">
                          <a:xfrm>
                            <a:off x="95250" y="95250"/>
                            <a:ext cx="96964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42" name="Line 727"/>
                        <wps:cNvCnPr/>
                        <wps:spPr bwMode="auto">
                          <a:xfrm>
                            <a:off x="1064895" y="95250"/>
                            <a:ext cx="0" cy="9715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43" name="Line 728"/>
                        <wps:cNvCnPr/>
                        <wps:spPr bwMode="auto">
                          <a:xfrm flipV="1">
                            <a:off x="95250" y="733425"/>
                            <a:ext cx="456565" cy="3333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44" name="Line 729"/>
                        <wps:cNvCnPr/>
                        <wps:spPr bwMode="auto">
                          <a:xfrm flipH="1">
                            <a:off x="504190" y="733425"/>
                            <a:ext cx="47625" cy="20955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45" name="Line 730"/>
                        <wps:cNvCnPr/>
                        <wps:spPr bwMode="auto">
                          <a:xfrm>
                            <a:off x="1064895" y="95250"/>
                            <a:ext cx="332740" cy="4572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46" name="Line 731"/>
                        <wps:cNvCnPr/>
                        <wps:spPr bwMode="auto">
                          <a:xfrm flipH="1" flipV="1">
                            <a:off x="1188720" y="504825"/>
                            <a:ext cx="208915" cy="4762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g:wgp>
                        <wpg:cNvPr id="1047" name="Group 734"/>
                        <wpg:cNvGrpSpPr>
                          <a:grpSpLocks/>
                        </wpg:cNvGrpSpPr>
                        <wpg:grpSpPr bwMode="auto">
                          <a:xfrm>
                            <a:off x="1251585" y="1114425"/>
                            <a:ext cx="142875" cy="73025"/>
                            <a:chOff x="1971" y="1755"/>
                            <a:chExt cx="225" cy="115"/>
                          </a:xfrm>
                        </wpg:grpSpPr>
                        <wps:wsp>
                          <wps:cNvPr id="1048" name="Freeform 732"/>
                          <wps:cNvSpPr>
                            <a:spLocks/>
                          </wps:cNvSpPr>
                          <wps:spPr bwMode="auto">
                            <a:xfrm>
                              <a:off x="1971" y="1755"/>
                              <a:ext cx="225" cy="115"/>
                            </a:xfrm>
                            <a:custGeom>
                              <a:avLst/>
                              <a:gdLst>
                                <a:gd name="T0" fmla="*/ 225 w 225"/>
                                <a:gd name="T1" fmla="*/ 110 h 115"/>
                                <a:gd name="T2" fmla="*/ 110 w 225"/>
                                <a:gd name="T3" fmla="*/ 0 h 115"/>
                                <a:gd name="T4" fmla="*/ 0 w 225"/>
                                <a:gd name="T5" fmla="*/ 115 h 115"/>
                                <a:gd name="T6" fmla="*/ 225 w 225"/>
                                <a:gd name="T7" fmla="*/ 110 h 115"/>
                              </a:gdLst>
                              <a:ahLst/>
                              <a:cxnLst>
                                <a:cxn ang="0">
                                  <a:pos x="T0" y="T1"/>
                                </a:cxn>
                                <a:cxn ang="0">
                                  <a:pos x="T2" y="T3"/>
                                </a:cxn>
                                <a:cxn ang="0">
                                  <a:pos x="T4" y="T5"/>
                                </a:cxn>
                                <a:cxn ang="0">
                                  <a:pos x="T6" y="T7"/>
                                </a:cxn>
                              </a:cxnLst>
                              <a:rect l="0" t="0" r="r" b="b"/>
                              <a:pathLst>
                                <a:path w="225" h="115">
                                  <a:moveTo>
                                    <a:pt x="225" y="110"/>
                                  </a:moveTo>
                                  <a:lnTo>
                                    <a:pt x="110" y="0"/>
                                  </a:lnTo>
                                  <a:lnTo>
                                    <a:pt x="0" y="115"/>
                                  </a:lnTo>
                                  <a:lnTo>
                                    <a:pt x="225" y="110"/>
                                  </a:lnTo>
                                  <a:close/>
                                </a:path>
                              </a:pathLst>
                            </a:custGeom>
                            <a:solidFill>
                              <a:srgbClr val="FF8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9" name="Freeform 733"/>
                          <wps:cNvSpPr>
                            <a:spLocks/>
                          </wps:cNvSpPr>
                          <wps:spPr bwMode="auto">
                            <a:xfrm>
                              <a:off x="1971" y="1755"/>
                              <a:ext cx="225" cy="115"/>
                            </a:xfrm>
                            <a:custGeom>
                              <a:avLst/>
                              <a:gdLst>
                                <a:gd name="T0" fmla="*/ 225 w 225"/>
                                <a:gd name="T1" fmla="*/ 110 h 115"/>
                                <a:gd name="T2" fmla="*/ 110 w 225"/>
                                <a:gd name="T3" fmla="*/ 0 h 115"/>
                                <a:gd name="T4" fmla="*/ 0 w 225"/>
                                <a:gd name="T5" fmla="*/ 115 h 115"/>
                                <a:gd name="T6" fmla="*/ 225 w 225"/>
                                <a:gd name="T7" fmla="*/ 110 h 115"/>
                              </a:gdLst>
                              <a:ahLst/>
                              <a:cxnLst>
                                <a:cxn ang="0">
                                  <a:pos x="T0" y="T1"/>
                                </a:cxn>
                                <a:cxn ang="0">
                                  <a:pos x="T2" y="T3"/>
                                </a:cxn>
                                <a:cxn ang="0">
                                  <a:pos x="T4" y="T5"/>
                                </a:cxn>
                                <a:cxn ang="0">
                                  <a:pos x="T6" y="T7"/>
                                </a:cxn>
                              </a:cxnLst>
                              <a:rect l="0" t="0" r="r" b="b"/>
                              <a:pathLst>
                                <a:path w="225" h="115">
                                  <a:moveTo>
                                    <a:pt x="225" y="110"/>
                                  </a:moveTo>
                                  <a:lnTo>
                                    <a:pt x="110" y="0"/>
                                  </a:lnTo>
                                  <a:lnTo>
                                    <a:pt x="0" y="115"/>
                                  </a:lnTo>
                                  <a:lnTo>
                                    <a:pt x="225" y="110"/>
                                  </a:lnTo>
                                  <a:close/>
                                </a:path>
                              </a:pathLst>
                            </a:custGeom>
                            <a:noFill/>
                            <a:ln w="9525" cap="flat">
                              <a:solidFill>
                                <a:srgbClr val="FF8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050" name="Group 737"/>
                        <wpg:cNvGrpSpPr>
                          <a:grpSpLocks/>
                        </wpg:cNvGrpSpPr>
                        <wpg:grpSpPr bwMode="auto">
                          <a:xfrm>
                            <a:off x="1045845" y="1047750"/>
                            <a:ext cx="38100" cy="38100"/>
                            <a:chOff x="1647" y="1650"/>
                            <a:chExt cx="60" cy="60"/>
                          </a:xfrm>
                        </wpg:grpSpPr>
                        <wps:wsp>
                          <wps:cNvPr id="1051" name="Oval 735"/>
                          <wps:cNvSpPr>
                            <a:spLocks noChangeArrowheads="1"/>
                          </wps:cNvSpPr>
                          <wps:spPr bwMode="auto">
                            <a:xfrm>
                              <a:off x="1647" y="1650"/>
                              <a:ext cx="60" cy="60"/>
                            </a:xfrm>
                            <a:prstGeom prst="ellipse">
                              <a:avLst/>
                            </a:prstGeom>
                            <a:solidFill>
                              <a:srgbClr val="191919"/>
                            </a:solidFill>
                            <a:ln w="0">
                              <a:solidFill>
                                <a:srgbClr val="000000"/>
                              </a:solidFill>
                              <a:prstDash val="solid"/>
                              <a:round/>
                              <a:headEnd/>
                              <a:tailEnd/>
                            </a:ln>
                          </wps:spPr>
                          <wps:bodyPr rot="0" vert="horz" wrap="square" lIns="91440" tIns="45720" rIns="91440" bIns="45720" anchor="t" anchorCtr="0" upright="1">
                            <a:noAutofit/>
                          </wps:bodyPr>
                        </wps:wsp>
                        <wps:wsp>
                          <wps:cNvPr id="1052" name="Oval 736"/>
                          <wps:cNvSpPr>
                            <a:spLocks noChangeArrowheads="1"/>
                          </wps:cNvSpPr>
                          <wps:spPr bwMode="auto">
                            <a:xfrm>
                              <a:off x="1647" y="1650"/>
                              <a:ext cx="60" cy="60"/>
                            </a:xfrm>
                            <a:prstGeom prst="ellipse">
                              <a:avLst/>
                            </a:prstGeom>
                            <a:noFill/>
                            <a:ln w="9525"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id="Canvas 1053" o:spid="_x0000_s1026" editas="canvas" style="width:122pt;height:114pt;mso-position-horizontal-relative:char;mso-position-vertical-relative:line" coordsize="15494,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">
                <v:shape id="_x0000_s1027" type="#_x0000_t75" style="position:absolute;width:15494;height:14478;visibility:visible;mso-wrap-style:square">
                  <v:fill o:detectmouseclick="t"/>
                  <v:path o:connecttype="none"/>
                </v:shape>
                <v:shape id="Freeform 722" o:spid="_x0000_s1028" style="position:absolute;left:9124;top:11144;width:4122;height:2349;visibility:visible;mso-wrap-style:square;v-text-anchor:top" coordsize="649,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iZ28QA&#10;AADdAAAADwAAAGRycy9kb3ducmV2LnhtbERPTWvCQBC9F/wPywjezMaItURXkUKttZdqS8HbkB2z&#10;wexsyG419de7BaG3ebzPmS87W4sztb5yrGCUpCCIC6crLhV8fb4Mn0D4gKyxdkwKfsnDctF7mGOu&#10;3YV3dN6HUsQQ9jkqMCE0uZS+MGTRJ64hjtzRtRZDhG0pdYuXGG5rmaXpo7RYcWww2NCzoeK0/7EK&#10;ZNiOr2b9rT98dn21h/Ktfs8mSg363WoGIlAX/sV390bH+el4Cn/fxBP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4mdvEAAAA3QAAAA8AAAAAAAAAAAAAAAAAmAIAAGRycy9k&#10;b3ducmV2LnhtbFBLBQYAAAAABAAEAPUAAACJAwAAAAA=&#10;" path="m644,c649,198,492,363,294,367,179,370,70,317,,225e" filled="f" strokecolor="#ff8000">
                  <v:stroke joinstyle="miter"/>
                  <v:path arrowok="t" o:connecttype="custom" o:connectlocs="408940,0;186690,233045;0,142875" o:connectangles="0,0,0"/>
                </v:shape>
                <v:shape id="Freeform 723" o:spid="_x0000_s1029" style="position:absolute;left:10648;top:5048;width:2071;height:5620;visibility:visible;mso-wrap-style:square;v-text-anchor:top" coordsize="326,8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s7wsYA&#10;AADdAAAADwAAAGRycy9kb3ducmV2LnhtbESPQUvDQBCF74L/YRmhF2l3tRBr7LaIUuilWFPxPGSn&#10;SWh2Nma3afrvnYPgbYb35r1vluvRt2qgPjaBLTzMDCjiMriGKwtfh810ASomZIdtYLJwpQjr1e3N&#10;EnMXLvxJQ5EqJSEcc7RQp9TlWseyJo9xFjpi0Y6h95hk7SvterxIuG/1ozGZ9tiwNNTY0VtN5ak4&#10;ewvm+Wn7scP77/ehuFZ7+slwd8isndyNry+gEo3p3/x3vXWCb+aCK9/IC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s7wsYAAADdAAAADwAAAAAAAAAAAAAAAACYAgAAZHJz&#10;L2Rvd25yZXYueG1sUEsFBgAAAAAEAAQA9QAAAIsDAAAAAA==&#10;" path="m195,c326,307,248,663,,885e" filled="f" strokecolor="#275966">
                  <v:stroke joinstyle="miter"/>
                  <v:path arrowok="t" o:connecttype="custom" o:connectlocs="123825,0;0,561975" o:connectangles="0,0"/>
                </v:shape>
                <v:shape id="Freeform 724" o:spid="_x0000_s1030" style="position:absolute;left:5041;top:8597;width:5607;height:2071;visibility:visible;mso-wrap-style:square;v-text-anchor:top" coordsize="883,3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YrksIA&#10;AADdAAAADwAAAGRycy9kb3ducmV2LnhtbERPzWrCQBC+C32HZQrezG4VpEZXqUXRi4WmfYAhOybR&#10;7GyaXU18e1cQepuP73cWq97W4kqtrxxreEsUCOLcmYoLDb8/29E7CB+QDdaOScONPKyWL4MFpsZ1&#10;/E3XLBQihrBPUUMZQpNK6fOSLPrENcSRO7rWYoiwLaRpsYvhtpZjpabSYsWxocSGPkvKz9nFasi7&#10;ev31d9odzpv10WbNhmfK77QevvYfcxCB+vAvfrr3Js5Xkxk8vokn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9iuSwgAAAN0AAAAPAAAAAAAAAAAAAAAAAJgCAABkcnMvZG93&#10;bnJldi54bWxQSwUGAAAAAAQABAD1AAAAhwMAAAAA&#10;" path="m,131c305,,661,78,883,326e" filled="f" strokecolor="#275966">
                  <v:stroke joinstyle="miter"/>
                  <v:path arrowok="t" o:connecttype="custom" o:connectlocs="0,83185;560705,207010" o:connectangles="0,0"/>
                </v:shape>
                <v:line id="Line 725" o:spid="_x0000_s1031" style="position:absolute;flip:y;visibility:visible;mso-wrap-style:square" from="952,952" to="952,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atXccAAADdAAAADwAAAGRycy9kb3ducmV2LnhtbESPQUsDMRCF70L/QxjBi7SJoqVsm5Yi&#10;FASt0G3pediMu9HNZNmk2/XfOwfB2wzvzXvfrDZjaNVAffKRLTzMDCjiKjrPtYXTcTddgEoZ2WEb&#10;mSz8UILNenKzwsLFKx9oKHOtJIRTgRaanLtC61Q1FDDNYkcs2mfsA2ZZ+1q7Hq8SHlr9aMxcB/Qs&#10;DQ129NJQ9V1egoX35zB87PZf9/5t0V32pTfnND9Ze3c7bpegMo353/x3/eoE3zwJv3wjI+j1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Nq1dxwAAAN0AAAAPAAAAAAAA&#10;AAAAAAAAAKECAABkcnMvZG93bnJldi54bWxQSwUGAAAAAAQABAD5AAAAlQMAAAAA&#10;" strokecolor="#275966">
                  <v:stroke joinstyle="miter"/>
                </v:line>
                <v:line id="Line 726" o:spid="_x0000_s1032" style="position:absolute;visibility:visible;mso-wrap-style:square" from="952,952" to="10648,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AIp8MAAADdAAAADwAAAGRycy9kb3ducmV2LnhtbERP22rCQBB9L/gPywh9q5uEUkp0DSIq&#10;hQrS6AcM2WmSmpkN2a2mfr1bKPRtDuc6i2LkTl1o8K0TA+ksAUVSOdtKbeB03D69gvIBxWLnhAz8&#10;kIdiOXlYYG7dVT7oUoZaxRDxORpoQuhzrX3VEKOfuZ4kcp9uYAwRDrW2A15jOHc6S5IXzdhKbGiw&#10;p3VD1bn8ZgMbOh5u23Lndvsb81d6yOx7ysY8TsfVHFSgMfyL/9xvNs5PnlP4/SaeoJ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ACKfDAAAA3QAAAA8AAAAAAAAAAAAA&#10;AAAAoQIAAGRycy9kb3ducmV2LnhtbFBLBQYAAAAABAAEAPkAAACRAwAAAAA=&#10;" strokecolor="#275966">
                  <v:stroke joinstyle="miter"/>
                </v:line>
                <v:line id="Line 727" o:spid="_x0000_s1033" style="position:absolute;visibility:visible;mso-wrap-style:square" from="10648,952" to="10648,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KW0MIAAADdAAAADwAAAGRycy9kb3ducmV2LnhtbERP22rCQBB9L/gPywi+1U2CSEldpYhK&#10;wYI09gOG7DRJm5kN2a1Gv74rCL7N4VxnsRq4VSfqfePEQDpNQJGUzjZSGfg6bp9fQPmAYrF1QgYu&#10;5GG1HD0tMLfuLJ90KkKlYoj4HA3UIXS51r6sidFPXUcSuW/XM4YI+0rbHs8xnFudJclcMzYSG2rs&#10;aF1T+Vv8sYENHQ/XbbFzu48r8096yOw+ZWMm4+HtFVSgITzEd/e7jfOTWQa3b+IJevk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VKW0MIAAADdAAAADwAAAAAAAAAAAAAA&#10;AAChAgAAZHJzL2Rvd25yZXYueG1sUEsFBgAAAAAEAAQA+QAAAJADAAAAAA==&#10;" strokecolor="#275966">
                  <v:stroke joinstyle="miter"/>
                </v:line>
                <v:line id="Line 728" o:spid="_x0000_s1034" style="position:absolute;flip:y;visibility:visible;mso-wrap-style:square" from="952,7334" to="5518,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zKsQAAADdAAAADwAAAGRycy9kb3ducmV2LnhtbERP22oCMRB9L/Qfwgh9kZq0XpCtUUpB&#10;EKyCW+nzsJnupm4myyau6983gtC3OZzrLFa9q0VHbbCeNbyMFAjiwhvLpYbj1/p5DiJEZIO1Z9Jw&#10;pQCr5ePDAjPjL3ygLo+lSCEcMtRQxdhkUoaiIodh5BvixP341mFMsC2lafGSwl0tX5WaSYeWU0OF&#10;DX1UVJzys9PwOXXdfr37HdrtvDnvcqu+w+yo9dOgf38DEamP/+K7e2PSfDUZw+2bdIJ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5DMqxAAAAN0AAAAPAAAAAAAAAAAA&#10;AAAAAKECAABkcnMvZG93bnJldi54bWxQSwUGAAAAAAQABAD5AAAAkgMAAAAA&#10;" strokecolor="#275966">
                  <v:stroke joinstyle="miter"/>
                </v:line>
                <v:line id="Line 729" o:spid="_x0000_s1035" style="position:absolute;flip:x;visibility:visible;mso-wrap-style:square" from="5041,7334" to="5518,9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2rXsQAAADdAAAADwAAAGRycy9kb3ducmV2LnhtbERP22oCMRB9F/oPYQp9kZq0qMjWKCII&#10;BS/gKn0eNtPdtJvJsonr+vemUPBtDuc682XvatFRG6xnDW8jBYK48MZyqeF82rzOQISIbLD2TBpu&#10;FGC5eBrMMTP+ykfq8liKFMIhQw1VjE0mZSgqchhGviFO3LdvHcYE21KaFq8p3NXyXampdGg5NVTY&#10;0Lqi4je/OA27iesOm/3P0G5nzWWfW/UVpmetX5771QeISH18iP/dnybNV+Mx/H2TTpC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DatexAAAAN0AAAAPAAAAAAAAAAAA&#10;AAAAAKECAABkcnMvZG93bnJldi54bWxQSwUGAAAAAAQABAD5AAAAkgMAAAAA&#10;" strokecolor="#275966">
                  <v:stroke joinstyle="miter"/>
                </v:line>
                <v:line id="Line 730" o:spid="_x0000_s1036" style="position:absolute;visibility:visible;mso-wrap-style:square" from="10648,952" to="13976,5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sOpMMAAADdAAAADwAAAGRycy9kb3ducmV2LnhtbERP22rCQBB9L/QflhH6VjeRWiR1FSkq&#10;ggUx8QOG7DRJm5kN2VWjX98tFPo2h3Od+XLgVl2o940TA+k4AUVSOttIZeBUbJ5noHxAsdg6IQM3&#10;8rBcPD7MMbPuKke65KFSMUR8hgbqELpMa1/WxOjHriOJ3KfrGUOEfaVtj9cYzq2eJMmrZmwkNtTY&#10;0XtN5Xd+ZgNrKg73Tb51248781d6mNh9ysY8jYbVG6hAQ/gX/7l3Ns5PXqbw+008QS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7DqTDAAAA3QAAAA8AAAAAAAAAAAAA&#10;AAAAoQIAAGRycy9kb3ducmV2LnhtbFBLBQYAAAAABAAEAPkAAACRAwAAAAA=&#10;" strokecolor="#275966">
                  <v:stroke joinstyle="miter"/>
                </v:line>
                <v:line id="Line 731" o:spid="_x0000_s1037" style="position:absolute;flip:x y;visibility:visible;mso-wrap-style:square" from="11887,5048" to="13976,5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9KNMMAAADdAAAADwAAAGRycy9kb3ducmV2LnhtbERPS2vCQBC+F/wPywje6qZFVKJrKNpg&#10;Dr3UCr1Os2OeOxuyq0Z/fbcg9DYf33PWyWBacaHeVZYVvEwjEMS51RUXCo5f6fMShPPIGlvLpOBG&#10;DpLN6GmNsbZX/qTLwRcihLCLUUHpfRdL6fKSDLqp7YgDd7K9QR9gX0jd4zWEm1a+RtFcGqw4NJTY&#10;0bakvDmcjYKuOadDfct2H/leN+919pN+3xdKTcbD2wqEp8H/ix/uTIf50WwOf9+EE+Tm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T/SjTDAAAA3QAAAA8AAAAAAAAAAAAA&#10;AAAAoQIAAGRycy9kb3ducmV2LnhtbFBLBQYAAAAABAAEAPkAAACRAwAAAAA=&#10;" strokecolor="#275966">
                  <v:stroke joinstyle="miter"/>
                </v:line>
                <v:group id="Group 734" o:spid="_x0000_s1038" style="position:absolute;left:12515;top:11144;width:1429;height:730" coordorigin="1971,1755" coordsize="22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hlI18QAAADdAAAADwAAAGRycy9kb3ducmV2LnhtbERPS2vCQBC+F/wPywi9&#10;1U1sqxKziogtPYjgA8TbkJ08MDsbstsk/vtuodDbfHzPSdeDqUVHrassK4gnEQjizOqKCwWX88fL&#10;AoTzyBpry6TgQQ7Wq9FTiom2PR+pO/lChBB2CSoovW8SKV1WkkE3sQ1x4HLbGvQBtoXULfYh3NRy&#10;GkUzabDi0FBiQ9uSsvvp2yj47LHfvMa7bn/Pt4/b+f1w3cek1PN42CxBeBr8v/jP/aXD/OhtD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hlI18QAAADdAAAA&#10;DwAAAAAAAAAAAAAAAACqAgAAZHJzL2Rvd25yZXYueG1sUEsFBgAAAAAEAAQA+gAAAJsDAAAAAA==&#10;">
                  <v:shape id="Freeform 732" o:spid="_x0000_s1039" style="position:absolute;left:1971;top:1755;width:225;height:115;visibility:visible;mso-wrap-style:square;v-text-anchor:top" coordsize="225,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ssFcUA&#10;AADdAAAADwAAAGRycy9kb3ducmV2LnhtbESPT2sCQQzF74LfYUjBm84qWmTrKKIUvLTiH+w17MSd&#10;rTuZZWeq22/fHITeEt7Le78sVp2v1Z3aWAU2MB5loIiLYCsuDZxP78M5qJiQLdaBycAvRVgt+70F&#10;5jY8+ED3YyqVhHDM0YBLqcm1joUjj3EUGmLRrqH1mGRtS21bfEi4r/Uky161x4qlwWFDG0fF7fjj&#10;DXyFeo+f6+vMzWe37y0eLuPdhzdm8NKt30Al6tK/+Xm9s4KfTQVXvpER9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qywVxQAAAN0AAAAPAAAAAAAAAAAAAAAAAJgCAABkcnMv&#10;ZG93bnJldi54bWxQSwUGAAAAAAQABAD1AAAAigMAAAAA&#10;" path="m225,110l110,,,115r225,-5xe" fillcolor="#ff8000" stroked="f">
                    <v:path arrowok="t" o:connecttype="custom" o:connectlocs="225,110;110,0;0,115;225,110" o:connectangles="0,0,0,0"/>
                  </v:shape>
                  <v:shape id="Freeform 733" o:spid="_x0000_s1040" style="position:absolute;left:1971;top:1755;width:225;height:115;visibility:visible;mso-wrap-style:square;v-text-anchor:top" coordsize="225,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akj8MA&#10;AADdAAAADwAAAGRycy9kb3ducmV2LnhtbERPTWsCMRC9F/wPYQq91aRira5GEUHrrWg96G3YjLuL&#10;m8maRHf7702h0Ns83ufMFp2txZ18qBxreOsrEMS5MxUXGg7f69cxiBCRDdaOScMPBVjMe08zzIxr&#10;eUf3fSxECuGQoYYyxiaTMuQlWQx91xAn7uy8xZigL6Tx2KZwW8uBUiNpseLUUGJDq5Lyy/5mNXx+&#10;nOh6HF3X0XfKvtebwa392mj98twtpyAidfFf/OfemjRfDSfw+006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Gakj8MAAADdAAAADwAAAAAAAAAAAAAAAACYAgAAZHJzL2Rv&#10;d25yZXYueG1sUEsFBgAAAAAEAAQA9QAAAIgDAAAAAA==&#10;" path="m225,110l110,,,115r225,-5xe" filled="f" strokecolor="#ff8000">
                    <v:stroke joinstyle="miter"/>
                    <v:path arrowok="t" o:connecttype="custom" o:connectlocs="225,110;110,0;0,115;225,110" o:connectangles="0,0,0,0"/>
                  </v:shape>
                </v:group>
                <v:group id="Group 737" o:spid="_x0000_s1041" style="position:absolute;left:10458;top:10477;width:381;height:381" coordorigin="1647,1650" coordsize="6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ClGfscAAADd&#10;AAAADwAAAAAAAAAAAAAAAACqAgAAZHJzL2Rvd25yZXYueG1sUEsFBgAAAAAEAAQA+gAAAJ4DAAAA&#10;AA==&#10;">
                  <v:oval id="Oval 735" o:spid="_x0000_s1042" style="position:absolute;left:1647;top:165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TXacUA&#10;AADdAAAADwAAAGRycy9kb3ducmV2LnhtbERPTWvCQBC9F/wPywheim4ipGh0FZG0tD0UGgWvQ3ZM&#10;otnZNLs18d93C4Xe5vE+Z70dTCNu1LnasoJ4FoEgLqyuuVRwPDxPFyCcR9bYWCYFd3Kw3Ywe1phq&#10;2/Mn3XJfihDCLkUFlfdtKqUrKjLoZrYlDtzZdgZ9gF0pdYd9CDeNnEfRkzRYc2iosKV9RcU1/zYK&#10;5Fu2vH64r8f3+vKSnWySn81wV2oyHnYrEJ4G/y/+c7/qMD9KYvj9Jpw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RNdpxQAAAN0AAAAPAAAAAAAAAAAAAAAAAJgCAABkcnMv&#10;ZG93bnJldi54bWxQSwUGAAAAAAQABAD1AAAAigMAAAAA&#10;" fillcolor="#191919" strokeweight="0"/>
                  <v:oval id="Oval 736" o:spid="_x0000_s1043" style="position:absolute;left:1647;top:165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UKcsMA&#10;AADdAAAADwAAAGRycy9kb3ducmV2LnhtbERPTWvDMAy9D/ofjAq7rc7KuoysTkhaBj0VkhZ2FbEW&#10;h8VyiN02/ffzYLCbHu9T22K2g7jS5HvHCp5XCQji1umeOwXn08fTGwgfkDUOjknBnTwU+eJhi5l2&#10;N67p2oROxBD2GSowIYyZlL41ZNGv3EgcuS83WQwRTp3UE95iuB3kOklepcWeY4PBkXaG2u/mYhXI&#10;6ljW5kXW8/5oje0v6Wd1T5V6XM7lO4hAc/gX/7kPOs5PNmv4/SaeI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5UKcsMAAADdAAAADwAAAAAAAAAAAAAAAACYAgAAZHJzL2Rv&#10;d25yZXYueG1sUEsFBgAAAAAEAAQA9QAAAIgDAAAAAA==&#10;" filled="f">
                    <v:stroke joinstyle="miter"/>
                  </v:oval>
                </v:group>
                <w10:anchorlock/>
              </v:group>
            </w:pict>
          </mc:Fallback>
        </mc:AlternateContent>
      </w:r>
    </w:p>
    <w:p w14:paraId="2D28548F" w14:textId="4A7EB9A6" w:rsidR="004B22AC" w:rsidRPr="00680926" w:rsidRDefault="00EA26BF" w:rsidP="0088643E">
      <w:pPr>
        <w:pStyle w:val="ListParagraph"/>
        <w:spacing w:before="100" w:after="0" w:line="273" w:lineRule="atLeast"/>
        <w:ind w:left="1080"/>
      </w:pPr>
      <w:r>
        <w:rPr>
          <w:rFonts w:eastAsia="Times New Roman" w:cs="Arial"/>
          <w:color w:val="222222"/>
          <w:szCs w:val="20"/>
        </w:rPr>
        <w:t>5</w:t>
      </w:r>
      <w:r w:rsidR="004B22AC">
        <w:rPr>
          <w:rFonts w:eastAsia="Times New Roman" w:cs="Arial"/>
          <w:color w:val="222222"/>
          <w:szCs w:val="20"/>
        </w:rPr>
        <w:t xml:space="preserve">. </w:t>
      </w:r>
      <w:r w:rsidR="00036E06">
        <w:rPr>
          <w:rFonts w:eastAsia="Times New Roman" w:cs="Arial"/>
          <w:color w:val="222222"/>
          <w:szCs w:val="20"/>
        </w:rPr>
        <w:t>This is your template. You can use it to create your tessellation.</w:t>
      </w:r>
    </w:p>
    <w:p w14:paraId="64DBFE48" w14:textId="7AA4FF40" w:rsidR="003107E1" w:rsidRDefault="00BF5E4E" w:rsidP="0088643E">
      <w:pPr>
        <w:pStyle w:val="ListParagraph"/>
        <w:spacing w:after="0" w:line="273" w:lineRule="atLeast"/>
        <w:ind w:left="1080"/>
      </w:pPr>
      <w:r>
        <w:rPr>
          <w:noProof/>
        </w:rPr>
        <mc:AlternateContent>
          <mc:Choice Requires="wpc">
            <w:drawing>
              <wp:inline distT="0" distB="0" distL="0" distR="0" wp14:anchorId="0A6423A8" wp14:editId="3F17C1B0">
                <wp:extent cx="2133600" cy="1162050"/>
                <wp:effectExtent l="0" t="0" r="0" b="0"/>
                <wp:docPr id="1116" name="Canvas 11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54" name="Freeform 741"/>
                        <wps:cNvSpPr>
                          <a:spLocks/>
                        </wps:cNvSpPr>
                        <wps:spPr bwMode="auto">
                          <a:xfrm>
                            <a:off x="1271270" y="477520"/>
                            <a:ext cx="281305" cy="103505"/>
                          </a:xfrm>
                          <a:custGeom>
                            <a:avLst/>
                            <a:gdLst>
                              <a:gd name="T0" fmla="*/ 0 w 443"/>
                              <a:gd name="T1" fmla="*/ 66 h 163"/>
                              <a:gd name="T2" fmla="*/ 443 w 443"/>
                              <a:gd name="T3" fmla="*/ 163 h 163"/>
                            </a:gdLst>
                            <a:ahLst/>
                            <a:cxnLst>
                              <a:cxn ang="0">
                                <a:pos x="T0" y="T1"/>
                              </a:cxn>
                              <a:cxn ang="0">
                                <a:pos x="T2" y="T3"/>
                              </a:cxn>
                            </a:cxnLst>
                            <a:rect l="0" t="0" r="r" b="b"/>
                            <a:pathLst>
                              <a:path w="443" h="163">
                                <a:moveTo>
                                  <a:pt x="0" y="66"/>
                                </a:moveTo>
                                <a:cubicBezTo>
                                  <a:pt x="154" y="0"/>
                                  <a:pt x="332" y="39"/>
                                  <a:pt x="443" y="163"/>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5" name="Freeform 742"/>
                        <wps:cNvSpPr>
                          <a:spLocks/>
                        </wps:cNvSpPr>
                        <wps:spPr bwMode="auto">
                          <a:xfrm>
                            <a:off x="1449070" y="581025"/>
                            <a:ext cx="103505" cy="281305"/>
                          </a:xfrm>
                          <a:custGeom>
                            <a:avLst/>
                            <a:gdLst>
                              <a:gd name="T0" fmla="*/ 66 w 163"/>
                              <a:gd name="T1" fmla="*/ 443 h 443"/>
                              <a:gd name="T2" fmla="*/ 163 w 163"/>
                              <a:gd name="T3" fmla="*/ 0 h 443"/>
                            </a:gdLst>
                            <a:ahLst/>
                            <a:cxnLst>
                              <a:cxn ang="0">
                                <a:pos x="T0" y="T1"/>
                              </a:cxn>
                              <a:cxn ang="0">
                                <a:pos x="T2" y="T3"/>
                              </a:cxn>
                            </a:cxnLst>
                            <a:rect l="0" t="0" r="r" b="b"/>
                            <a:pathLst>
                              <a:path w="163" h="443">
                                <a:moveTo>
                                  <a:pt x="66" y="443"/>
                                </a:moveTo>
                                <a:cubicBezTo>
                                  <a:pt x="0" y="290"/>
                                  <a:pt x="39" y="111"/>
                                  <a:pt x="163" y="0"/>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6" name="Freeform 743"/>
                        <wps:cNvSpPr>
                          <a:spLocks/>
                        </wps:cNvSpPr>
                        <wps:spPr bwMode="auto">
                          <a:xfrm>
                            <a:off x="1449070" y="581025"/>
                            <a:ext cx="103505" cy="281305"/>
                          </a:xfrm>
                          <a:custGeom>
                            <a:avLst/>
                            <a:gdLst>
                              <a:gd name="T0" fmla="*/ 66 w 163"/>
                              <a:gd name="T1" fmla="*/ 443 h 443"/>
                              <a:gd name="T2" fmla="*/ 163 w 163"/>
                              <a:gd name="T3" fmla="*/ 0 h 443"/>
                            </a:gdLst>
                            <a:ahLst/>
                            <a:cxnLst>
                              <a:cxn ang="0">
                                <a:pos x="T0" y="T1"/>
                              </a:cxn>
                              <a:cxn ang="0">
                                <a:pos x="T2" y="T3"/>
                              </a:cxn>
                            </a:cxnLst>
                            <a:rect l="0" t="0" r="r" b="b"/>
                            <a:pathLst>
                              <a:path w="163" h="443">
                                <a:moveTo>
                                  <a:pt x="66" y="443"/>
                                </a:moveTo>
                                <a:cubicBezTo>
                                  <a:pt x="0" y="290"/>
                                  <a:pt x="39" y="111"/>
                                  <a:pt x="163" y="0"/>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7" name="Freeform 744"/>
                        <wps:cNvSpPr>
                          <a:spLocks/>
                        </wps:cNvSpPr>
                        <wps:spPr bwMode="auto">
                          <a:xfrm>
                            <a:off x="1552575" y="581025"/>
                            <a:ext cx="281305" cy="104140"/>
                          </a:xfrm>
                          <a:custGeom>
                            <a:avLst/>
                            <a:gdLst>
                              <a:gd name="T0" fmla="*/ 443 w 443"/>
                              <a:gd name="T1" fmla="*/ 98 h 164"/>
                              <a:gd name="T2" fmla="*/ 0 w 443"/>
                              <a:gd name="T3" fmla="*/ 0 h 164"/>
                            </a:gdLst>
                            <a:ahLst/>
                            <a:cxnLst>
                              <a:cxn ang="0">
                                <a:pos x="T0" y="T1"/>
                              </a:cxn>
                              <a:cxn ang="0">
                                <a:pos x="T2" y="T3"/>
                              </a:cxn>
                            </a:cxnLst>
                            <a:rect l="0" t="0" r="r" b="b"/>
                            <a:pathLst>
                              <a:path w="443" h="164">
                                <a:moveTo>
                                  <a:pt x="443" y="98"/>
                                </a:moveTo>
                                <a:cubicBezTo>
                                  <a:pt x="290" y="164"/>
                                  <a:pt x="111" y="124"/>
                                  <a:pt x="0" y="0"/>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 name="Freeform 745"/>
                        <wps:cNvSpPr>
                          <a:spLocks/>
                        </wps:cNvSpPr>
                        <wps:spPr bwMode="auto">
                          <a:xfrm>
                            <a:off x="1552575" y="581025"/>
                            <a:ext cx="281305" cy="104140"/>
                          </a:xfrm>
                          <a:custGeom>
                            <a:avLst/>
                            <a:gdLst>
                              <a:gd name="T0" fmla="*/ 443 w 443"/>
                              <a:gd name="T1" fmla="*/ 98 h 164"/>
                              <a:gd name="T2" fmla="*/ 0 w 443"/>
                              <a:gd name="T3" fmla="*/ 0 h 164"/>
                            </a:gdLst>
                            <a:ahLst/>
                            <a:cxnLst>
                              <a:cxn ang="0">
                                <a:pos x="T0" y="T1"/>
                              </a:cxn>
                              <a:cxn ang="0">
                                <a:pos x="T2" y="T3"/>
                              </a:cxn>
                            </a:cxnLst>
                            <a:rect l="0" t="0" r="r" b="b"/>
                            <a:pathLst>
                              <a:path w="443" h="164">
                                <a:moveTo>
                                  <a:pt x="443" y="98"/>
                                </a:moveTo>
                                <a:cubicBezTo>
                                  <a:pt x="290" y="164"/>
                                  <a:pt x="111" y="124"/>
                                  <a:pt x="0" y="0"/>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9" name="Freeform 746"/>
                        <wps:cNvSpPr>
                          <a:spLocks/>
                        </wps:cNvSpPr>
                        <wps:spPr bwMode="auto">
                          <a:xfrm>
                            <a:off x="1552575" y="300355"/>
                            <a:ext cx="104140" cy="280670"/>
                          </a:xfrm>
                          <a:custGeom>
                            <a:avLst/>
                            <a:gdLst>
                              <a:gd name="T0" fmla="*/ 97 w 164"/>
                              <a:gd name="T1" fmla="*/ 0 h 442"/>
                              <a:gd name="T2" fmla="*/ 0 w 164"/>
                              <a:gd name="T3" fmla="*/ 442 h 442"/>
                            </a:gdLst>
                            <a:ahLst/>
                            <a:cxnLst>
                              <a:cxn ang="0">
                                <a:pos x="T0" y="T1"/>
                              </a:cxn>
                              <a:cxn ang="0">
                                <a:pos x="T2" y="T3"/>
                              </a:cxn>
                            </a:cxnLst>
                            <a:rect l="0" t="0" r="r" b="b"/>
                            <a:pathLst>
                              <a:path w="164" h="442">
                                <a:moveTo>
                                  <a:pt x="97" y="0"/>
                                </a:moveTo>
                                <a:cubicBezTo>
                                  <a:pt x="164" y="153"/>
                                  <a:pt x="124" y="331"/>
                                  <a:pt x="0" y="442"/>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 name="Freeform 747"/>
                        <wps:cNvSpPr>
                          <a:spLocks/>
                        </wps:cNvSpPr>
                        <wps:spPr bwMode="auto">
                          <a:xfrm>
                            <a:off x="1552575" y="300355"/>
                            <a:ext cx="104140" cy="280670"/>
                          </a:xfrm>
                          <a:custGeom>
                            <a:avLst/>
                            <a:gdLst>
                              <a:gd name="T0" fmla="*/ 97 w 164"/>
                              <a:gd name="T1" fmla="*/ 0 h 442"/>
                              <a:gd name="T2" fmla="*/ 0 w 164"/>
                              <a:gd name="T3" fmla="*/ 442 h 442"/>
                            </a:gdLst>
                            <a:ahLst/>
                            <a:cxnLst>
                              <a:cxn ang="0">
                                <a:pos x="T0" y="T1"/>
                              </a:cxn>
                              <a:cxn ang="0">
                                <a:pos x="T2" y="T3"/>
                              </a:cxn>
                            </a:cxnLst>
                            <a:rect l="0" t="0" r="r" b="b"/>
                            <a:pathLst>
                              <a:path w="164" h="442">
                                <a:moveTo>
                                  <a:pt x="97" y="0"/>
                                </a:moveTo>
                                <a:cubicBezTo>
                                  <a:pt x="164" y="153"/>
                                  <a:pt x="124" y="331"/>
                                  <a:pt x="0" y="442"/>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 name="Freeform 748"/>
                        <wps:cNvSpPr>
                          <a:spLocks/>
                        </wps:cNvSpPr>
                        <wps:spPr bwMode="auto">
                          <a:xfrm>
                            <a:off x="1271270" y="477520"/>
                            <a:ext cx="281305" cy="103505"/>
                          </a:xfrm>
                          <a:custGeom>
                            <a:avLst/>
                            <a:gdLst>
                              <a:gd name="T0" fmla="*/ 0 w 443"/>
                              <a:gd name="T1" fmla="*/ 66 h 163"/>
                              <a:gd name="T2" fmla="*/ 443 w 443"/>
                              <a:gd name="T3" fmla="*/ 163 h 163"/>
                            </a:gdLst>
                            <a:ahLst/>
                            <a:cxnLst>
                              <a:cxn ang="0">
                                <a:pos x="T0" y="T1"/>
                              </a:cxn>
                              <a:cxn ang="0">
                                <a:pos x="T2" y="T3"/>
                              </a:cxn>
                            </a:cxnLst>
                            <a:rect l="0" t="0" r="r" b="b"/>
                            <a:pathLst>
                              <a:path w="443" h="163">
                                <a:moveTo>
                                  <a:pt x="0" y="66"/>
                                </a:moveTo>
                                <a:cubicBezTo>
                                  <a:pt x="154" y="0"/>
                                  <a:pt x="332" y="39"/>
                                  <a:pt x="443" y="163"/>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 name="Freeform 749"/>
                        <wps:cNvSpPr>
                          <a:spLocks/>
                        </wps:cNvSpPr>
                        <wps:spPr bwMode="auto">
                          <a:xfrm>
                            <a:off x="299720" y="477520"/>
                            <a:ext cx="281305" cy="103505"/>
                          </a:xfrm>
                          <a:custGeom>
                            <a:avLst/>
                            <a:gdLst>
                              <a:gd name="T0" fmla="*/ 0 w 443"/>
                              <a:gd name="T1" fmla="*/ 66 h 163"/>
                              <a:gd name="T2" fmla="*/ 443 w 443"/>
                              <a:gd name="T3" fmla="*/ 163 h 163"/>
                            </a:gdLst>
                            <a:ahLst/>
                            <a:cxnLst>
                              <a:cxn ang="0">
                                <a:pos x="T0" y="T1"/>
                              </a:cxn>
                              <a:cxn ang="0">
                                <a:pos x="T2" y="T3"/>
                              </a:cxn>
                            </a:cxnLst>
                            <a:rect l="0" t="0" r="r" b="b"/>
                            <a:pathLst>
                              <a:path w="443" h="163">
                                <a:moveTo>
                                  <a:pt x="0" y="66"/>
                                </a:moveTo>
                                <a:cubicBezTo>
                                  <a:pt x="154" y="0"/>
                                  <a:pt x="332" y="39"/>
                                  <a:pt x="443" y="163"/>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3" name="Freeform 750"/>
                        <wps:cNvSpPr>
                          <a:spLocks/>
                        </wps:cNvSpPr>
                        <wps:spPr bwMode="auto">
                          <a:xfrm>
                            <a:off x="477520" y="581025"/>
                            <a:ext cx="103505" cy="281305"/>
                          </a:xfrm>
                          <a:custGeom>
                            <a:avLst/>
                            <a:gdLst>
                              <a:gd name="T0" fmla="*/ 66 w 163"/>
                              <a:gd name="T1" fmla="*/ 443 h 443"/>
                              <a:gd name="T2" fmla="*/ 163 w 163"/>
                              <a:gd name="T3" fmla="*/ 0 h 443"/>
                            </a:gdLst>
                            <a:ahLst/>
                            <a:cxnLst>
                              <a:cxn ang="0">
                                <a:pos x="T0" y="T1"/>
                              </a:cxn>
                              <a:cxn ang="0">
                                <a:pos x="T2" y="T3"/>
                              </a:cxn>
                            </a:cxnLst>
                            <a:rect l="0" t="0" r="r" b="b"/>
                            <a:pathLst>
                              <a:path w="163" h="443">
                                <a:moveTo>
                                  <a:pt x="66" y="443"/>
                                </a:moveTo>
                                <a:cubicBezTo>
                                  <a:pt x="0" y="290"/>
                                  <a:pt x="39" y="111"/>
                                  <a:pt x="163" y="0"/>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 name="Freeform 751"/>
                        <wps:cNvSpPr>
                          <a:spLocks/>
                        </wps:cNvSpPr>
                        <wps:spPr bwMode="auto">
                          <a:xfrm>
                            <a:off x="477520" y="581025"/>
                            <a:ext cx="103505" cy="281305"/>
                          </a:xfrm>
                          <a:custGeom>
                            <a:avLst/>
                            <a:gdLst>
                              <a:gd name="T0" fmla="*/ 66 w 163"/>
                              <a:gd name="T1" fmla="*/ 443 h 443"/>
                              <a:gd name="T2" fmla="*/ 163 w 163"/>
                              <a:gd name="T3" fmla="*/ 0 h 443"/>
                            </a:gdLst>
                            <a:ahLst/>
                            <a:cxnLst>
                              <a:cxn ang="0">
                                <a:pos x="T0" y="T1"/>
                              </a:cxn>
                              <a:cxn ang="0">
                                <a:pos x="T2" y="T3"/>
                              </a:cxn>
                            </a:cxnLst>
                            <a:rect l="0" t="0" r="r" b="b"/>
                            <a:pathLst>
                              <a:path w="163" h="443">
                                <a:moveTo>
                                  <a:pt x="66" y="443"/>
                                </a:moveTo>
                                <a:cubicBezTo>
                                  <a:pt x="0" y="290"/>
                                  <a:pt x="39" y="111"/>
                                  <a:pt x="163" y="0"/>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 name="Freeform 752"/>
                        <wps:cNvSpPr>
                          <a:spLocks/>
                        </wps:cNvSpPr>
                        <wps:spPr bwMode="auto">
                          <a:xfrm>
                            <a:off x="581025" y="581025"/>
                            <a:ext cx="281305" cy="104140"/>
                          </a:xfrm>
                          <a:custGeom>
                            <a:avLst/>
                            <a:gdLst>
                              <a:gd name="T0" fmla="*/ 443 w 443"/>
                              <a:gd name="T1" fmla="*/ 98 h 164"/>
                              <a:gd name="T2" fmla="*/ 0 w 443"/>
                              <a:gd name="T3" fmla="*/ 0 h 164"/>
                            </a:gdLst>
                            <a:ahLst/>
                            <a:cxnLst>
                              <a:cxn ang="0">
                                <a:pos x="T0" y="T1"/>
                              </a:cxn>
                              <a:cxn ang="0">
                                <a:pos x="T2" y="T3"/>
                              </a:cxn>
                            </a:cxnLst>
                            <a:rect l="0" t="0" r="r" b="b"/>
                            <a:pathLst>
                              <a:path w="443" h="164">
                                <a:moveTo>
                                  <a:pt x="443" y="98"/>
                                </a:moveTo>
                                <a:cubicBezTo>
                                  <a:pt x="290" y="164"/>
                                  <a:pt x="111" y="124"/>
                                  <a:pt x="0" y="0"/>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6" name="Freeform 753"/>
                        <wps:cNvSpPr>
                          <a:spLocks/>
                        </wps:cNvSpPr>
                        <wps:spPr bwMode="auto">
                          <a:xfrm>
                            <a:off x="581025" y="581025"/>
                            <a:ext cx="281305" cy="104140"/>
                          </a:xfrm>
                          <a:custGeom>
                            <a:avLst/>
                            <a:gdLst>
                              <a:gd name="T0" fmla="*/ 443 w 443"/>
                              <a:gd name="T1" fmla="*/ 98 h 164"/>
                              <a:gd name="T2" fmla="*/ 0 w 443"/>
                              <a:gd name="T3" fmla="*/ 0 h 164"/>
                            </a:gdLst>
                            <a:ahLst/>
                            <a:cxnLst>
                              <a:cxn ang="0">
                                <a:pos x="T0" y="T1"/>
                              </a:cxn>
                              <a:cxn ang="0">
                                <a:pos x="T2" y="T3"/>
                              </a:cxn>
                            </a:cxnLst>
                            <a:rect l="0" t="0" r="r" b="b"/>
                            <a:pathLst>
                              <a:path w="443" h="164">
                                <a:moveTo>
                                  <a:pt x="443" y="98"/>
                                </a:moveTo>
                                <a:cubicBezTo>
                                  <a:pt x="290" y="164"/>
                                  <a:pt x="111" y="124"/>
                                  <a:pt x="0" y="0"/>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 name="Freeform 754"/>
                        <wps:cNvSpPr>
                          <a:spLocks/>
                        </wps:cNvSpPr>
                        <wps:spPr bwMode="auto">
                          <a:xfrm>
                            <a:off x="581025" y="300355"/>
                            <a:ext cx="104140" cy="280670"/>
                          </a:xfrm>
                          <a:custGeom>
                            <a:avLst/>
                            <a:gdLst>
                              <a:gd name="T0" fmla="*/ 97 w 164"/>
                              <a:gd name="T1" fmla="*/ 0 h 442"/>
                              <a:gd name="T2" fmla="*/ 0 w 164"/>
                              <a:gd name="T3" fmla="*/ 442 h 442"/>
                            </a:gdLst>
                            <a:ahLst/>
                            <a:cxnLst>
                              <a:cxn ang="0">
                                <a:pos x="T0" y="T1"/>
                              </a:cxn>
                              <a:cxn ang="0">
                                <a:pos x="T2" y="T3"/>
                              </a:cxn>
                            </a:cxnLst>
                            <a:rect l="0" t="0" r="r" b="b"/>
                            <a:pathLst>
                              <a:path w="164" h="442">
                                <a:moveTo>
                                  <a:pt x="97" y="0"/>
                                </a:moveTo>
                                <a:cubicBezTo>
                                  <a:pt x="164" y="153"/>
                                  <a:pt x="124" y="331"/>
                                  <a:pt x="0" y="442"/>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8" name="Freeform 755"/>
                        <wps:cNvSpPr>
                          <a:spLocks/>
                        </wps:cNvSpPr>
                        <wps:spPr bwMode="auto">
                          <a:xfrm>
                            <a:off x="581025" y="300355"/>
                            <a:ext cx="104140" cy="280670"/>
                          </a:xfrm>
                          <a:custGeom>
                            <a:avLst/>
                            <a:gdLst>
                              <a:gd name="T0" fmla="*/ 97 w 164"/>
                              <a:gd name="T1" fmla="*/ 0 h 442"/>
                              <a:gd name="T2" fmla="*/ 0 w 164"/>
                              <a:gd name="T3" fmla="*/ 442 h 442"/>
                            </a:gdLst>
                            <a:ahLst/>
                            <a:cxnLst>
                              <a:cxn ang="0">
                                <a:pos x="T0" y="T1"/>
                              </a:cxn>
                              <a:cxn ang="0">
                                <a:pos x="T2" y="T3"/>
                              </a:cxn>
                            </a:cxnLst>
                            <a:rect l="0" t="0" r="r" b="b"/>
                            <a:pathLst>
                              <a:path w="164" h="442">
                                <a:moveTo>
                                  <a:pt x="97" y="0"/>
                                </a:moveTo>
                                <a:cubicBezTo>
                                  <a:pt x="164" y="153"/>
                                  <a:pt x="124" y="331"/>
                                  <a:pt x="0" y="442"/>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9" name="Freeform 756"/>
                        <wps:cNvSpPr>
                          <a:spLocks/>
                        </wps:cNvSpPr>
                        <wps:spPr bwMode="auto">
                          <a:xfrm>
                            <a:off x="299720" y="477520"/>
                            <a:ext cx="281305" cy="103505"/>
                          </a:xfrm>
                          <a:custGeom>
                            <a:avLst/>
                            <a:gdLst>
                              <a:gd name="T0" fmla="*/ 0 w 443"/>
                              <a:gd name="T1" fmla="*/ 66 h 163"/>
                              <a:gd name="T2" fmla="*/ 443 w 443"/>
                              <a:gd name="T3" fmla="*/ 163 h 163"/>
                            </a:gdLst>
                            <a:ahLst/>
                            <a:cxnLst>
                              <a:cxn ang="0">
                                <a:pos x="T0" y="T1"/>
                              </a:cxn>
                              <a:cxn ang="0">
                                <a:pos x="T2" y="T3"/>
                              </a:cxn>
                            </a:cxnLst>
                            <a:rect l="0" t="0" r="r" b="b"/>
                            <a:pathLst>
                              <a:path w="443" h="163">
                                <a:moveTo>
                                  <a:pt x="0" y="66"/>
                                </a:moveTo>
                                <a:cubicBezTo>
                                  <a:pt x="154" y="0"/>
                                  <a:pt x="332" y="39"/>
                                  <a:pt x="443" y="163"/>
                                </a:cubicBezTo>
                              </a:path>
                            </a:pathLst>
                          </a:custGeom>
                          <a:noFill/>
                          <a:ln w="9525" cap="flat">
                            <a:solidFill>
                              <a:srgbClr val="27596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0" name="Line 757"/>
                        <wps:cNvCnPr/>
                        <wps:spPr bwMode="auto">
                          <a:xfrm flipV="1">
                            <a:off x="95250" y="95250"/>
                            <a:ext cx="0" cy="485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71" name="Line 758"/>
                        <wps:cNvCnPr/>
                        <wps:spPr bwMode="auto">
                          <a:xfrm>
                            <a:off x="95250" y="95250"/>
                            <a:ext cx="48577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72" name="Line 759"/>
                        <wps:cNvCnPr/>
                        <wps:spPr bwMode="auto">
                          <a:xfrm flipV="1">
                            <a:off x="95250" y="414655"/>
                            <a:ext cx="228600" cy="1663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73" name="Line 760"/>
                        <wps:cNvCnPr/>
                        <wps:spPr bwMode="auto">
                          <a:xfrm flipH="1">
                            <a:off x="299720" y="414655"/>
                            <a:ext cx="24130" cy="104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74" name="Line 761"/>
                        <wps:cNvCnPr/>
                        <wps:spPr bwMode="auto">
                          <a:xfrm>
                            <a:off x="581025" y="95250"/>
                            <a:ext cx="167005" cy="2286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75" name="Line 762"/>
                        <wps:cNvCnPr/>
                        <wps:spPr bwMode="auto">
                          <a:xfrm flipH="1" flipV="1">
                            <a:off x="642620" y="300355"/>
                            <a:ext cx="105410" cy="2349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76" name="Line 763"/>
                        <wps:cNvCnPr/>
                        <wps:spPr bwMode="auto">
                          <a:xfrm>
                            <a:off x="581025" y="95250"/>
                            <a:ext cx="48577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77" name="Line 764"/>
                        <wps:cNvCnPr/>
                        <wps:spPr bwMode="auto">
                          <a:xfrm>
                            <a:off x="1066800" y="95250"/>
                            <a:ext cx="0" cy="485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78" name="Line 765"/>
                        <wps:cNvCnPr/>
                        <wps:spPr bwMode="auto">
                          <a:xfrm>
                            <a:off x="581025" y="95250"/>
                            <a:ext cx="167005" cy="2286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79" name="Line 766"/>
                        <wps:cNvCnPr/>
                        <wps:spPr bwMode="auto">
                          <a:xfrm flipH="1" flipV="1">
                            <a:off x="642620" y="300355"/>
                            <a:ext cx="105410" cy="2349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0" name="Line 767"/>
                        <wps:cNvCnPr/>
                        <wps:spPr bwMode="auto">
                          <a:xfrm flipH="1">
                            <a:off x="838200" y="581025"/>
                            <a:ext cx="228600" cy="1670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1" name="Line 768"/>
                        <wps:cNvCnPr/>
                        <wps:spPr bwMode="auto">
                          <a:xfrm flipV="1">
                            <a:off x="838200" y="643255"/>
                            <a:ext cx="24130" cy="104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2" name="Line 769"/>
                        <wps:cNvCnPr/>
                        <wps:spPr bwMode="auto">
                          <a:xfrm>
                            <a:off x="1066800" y="581025"/>
                            <a:ext cx="0" cy="485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3" name="Line 770"/>
                        <wps:cNvCnPr/>
                        <wps:spPr bwMode="auto">
                          <a:xfrm flipH="1">
                            <a:off x="581025" y="1066800"/>
                            <a:ext cx="48577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4" name="Line 771"/>
                        <wps:cNvCnPr/>
                        <wps:spPr bwMode="auto">
                          <a:xfrm flipH="1">
                            <a:off x="838200" y="581025"/>
                            <a:ext cx="228600" cy="1670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5" name="Line 772"/>
                        <wps:cNvCnPr/>
                        <wps:spPr bwMode="auto">
                          <a:xfrm flipV="1">
                            <a:off x="838200" y="643255"/>
                            <a:ext cx="24130" cy="104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6" name="Line 773"/>
                        <wps:cNvCnPr/>
                        <wps:spPr bwMode="auto">
                          <a:xfrm flipH="1" flipV="1">
                            <a:off x="414020" y="838200"/>
                            <a:ext cx="167005" cy="2286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7" name="Line 774"/>
                        <wps:cNvCnPr/>
                        <wps:spPr bwMode="auto">
                          <a:xfrm>
                            <a:off x="414020" y="838200"/>
                            <a:ext cx="105410" cy="2413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8" name="Line 775"/>
                        <wps:cNvCnPr/>
                        <wps:spPr bwMode="auto">
                          <a:xfrm flipH="1">
                            <a:off x="95250" y="1066800"/>
                            <a:ext cx="48577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89" name="Line 776"/>
                        <wps:cNvCnPr/>
                        <wps:spPr bwMode="auto">
                          <a:xfrm flipV="1">
                            <a:off x="95250" y="581025"/>
                            <a:ext cx="0" cy="485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0" name="Line 777"/>
                        <wps:cNvCnPr/>
                        <wps:spPr bwMode="auto">
                          <a:xfrm flipH="1" flipV="1">
                            <a:off x="414020" y="838200"/>
                            <a:ext cx="167005" cy="2286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1" name="Line 778"/>
                        <wps:cNvCnPr/>
                        <wps:spPr bwMode="auto">
                          <a:xfrm>
                            <a:off x="414020" y="838200"/>
                            <a:ext cx="105410" cy="2413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2" name="Line 779"/>
                        <wps:cNvCnPr/>
                        <wps:spPr bwMode="auto">
                          <a:xfrm flipV="1">
                            <a:off x="95250" y="414655"/>
                            <a:ext cx="228600" cy="1663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3" name="Line 780"/>
                        <wps:cNvCnPr/>
                        <wps:spPr bwMode="auto">
                          <a:xfrm flipH="1">
                            <a:off x="299720" y="414655"/>
                            <a:ext cx="24130" cy="104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4" name="Line 781"/>
                        <wps:cNvCnPr/>
                        <wps:spPr bwMode="auto">
                          <a:xfrm>
                            <a:off x="1066800" y="95250"/>
                            <a:ext cx="48577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5" name="Line 782"/>
                        <wps:cNvCnPr/>
                        <wps:spPr bwMode="auto">
                          <a:xfrm flipV="1">
                            <a:off x="1066800" y="414655"/>
                            <a:ext cx="228600" cy="1663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6" name="Line 783"/>
                        <wps:cNvCnPr/>
                        <wps:spPr bwMode="auto">
                          <a:xfrm flipH="1">
                            <a:off x="1271270" y="414655"/>
                            <a:ext cx="24130" cy="104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7" name="Line 784"/>
                        <wps:cNvCnPr/>
                        <wps:spPr bwMode="auto">
                          <a:xfrm>
                            <a:off x="1552575" y="95250"/>
                            <a:ext cx="167005" cy="2286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8" name="Line 785"/>
                        <wps:cNvCnPr/>
                        <wps:spPr bwMode="auto">
                          <a:xfrm flipH="1" flipV="1">
                            <a:off x="1614170" y="300355"/>
                            <a:ext cx="105410" cy="2349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099" name="Line 786"/>
                        <wps:cNvCnPr/>
                        <wps:spPr bwMode="auto">
                          <a:xfrm>
                            <a:off x="1552575" y="95250"/>
                            <a:ext cx="48577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0" name="Line 787"/>
                        <wps:cNvCnPr/>
                        <wps:spPr bwMode="auto">
                          <a:xfrm>
                            <a:off x="2038350" y="95250"/>
                            <a:ext cx="0" cy="485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1" name="Line 788"/>
                        <wps:cNvCnPr/>
                        <wps:spPr bwMode="auto">
                          <a:xfrm>
                            <a:off x="1552575" y="95250"/>
                            <a:ext cx="167005" cy="2286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2" name="Line 789"/>
                        <wps:cNvCnPr/>
                        <wps:spPr bwMode="auto">
                          <a:xfrm flipH="1" flipV="1">
                            <a:off x="1614170" y="300355"/>
                            <a:ext cx="105410" cy="2349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3" name="Line 790"/>
                        <wps:cNvCnPr/>
                        <wps:spPr bwMode="auto">
                          <a:xfrm flipH="1">
                            <a:off x="1809750" y="581025"/>
                            <a:ext cx="228600" cy="1670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4" name="Line 791"/>
                        <wps:cNvCnPr/>
                        <wps:spPr bwMode="auto">
                          <a:xfrm flipV="1">
                            <a:off x="1809750" y="643255"/>
                            <a:ext cx="24130" cy="104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5" name="Line 792"/>
                        <wps:cNvCnPr/>
                        <wps:spPr bwMode="auto">
                          <a:xfrm>
                            <a:off x="2038350" y="581025"/>
                            <a:ext cx="0" cy="485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6" name="Line 793"/>
                        <wps:cNvCnPr/>
                        <wps:spPr bwMode="auto">
                          <a:xfrm flipH="1">
                            <a:off x="1552575" y="1066800"/>
                            <a:ext cx="48577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7" name="Line 794"/>
                        <wps:cNvCnPr/>
                        <wps:spPr bwMode="auto">
                          <a:xfrm flipH="1">
                            <a:off x="1809750" y="581025"/>
                            <a:ext cx="228600" cy="16700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8" name="Line 795"/>
                        <wps:cNvCnPr/>
                        <wps:spPr bwMode="auto">
                          <a:xfrm flipV="1">
                            <a:off x="1809750" y="643255"/>
                            <a:ext cx="24130" cy="104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09" name="Line 796"/>
                        <wps:cNvCnPr/>
                        <wps:spPr bwMode="auto">
                          <a:xfrm flipH="1" flipV="1">
                            <a:off x="1385570" y="838200"/>
                            <a:ext cx="167005" cy="2286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10" name="Line 797"/>
                        <wps:cNvCnPr/>
                        <wps:spPr bwMode="auto">
                          <a:xfrm>
                            <a:off x="1385570" y="838200"/>
                            <a:ext cx="105410" cy="2413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11" name="Line 798"/>
                        <wps:cNvCnPr/>
                        <wps:spPr bwMode="auto">
                          <a:xfrm flipH="1">
                            <a:off x="1066800" y="1066800"/>
                            <a:ext cx="485775" cy="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12" name="Line 799"/>
                        <wps:cNvCnPr/>
                        <wps:spPr bwMode="auto">
                          <a:xfrm flipH="1" flipV="1">
                            <a:off x="1385570" y="838200"/>
                            <a:ext cx="167005" cy="22860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13" name="Line 800"/>
                        <wps:cNvCnPr/>
                        <wps:spPr bwMode="auto">
                          <a:xfrm>
                            <a:off x="1385570" y="838200"/>
                            <a:ext cx="105410" cy="2413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14" name="Line 801"/>
                        <wps:cNvCnPr/>
                        <wps:spPr bwMode="auto">
                          <a:xfrm flipV="1">
                            <a:off x="1066800" y="414655"/>
                            <a:ext cx="228600" cy="166370"/>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s:wsp>
                        <wps:cNvPr id="1115" name="Line 802"/>
                        <wps:cNvCnPr/>
                        <wps:spPr bwMode="auto">
                          <a:xfrm flipH="1">
                            <a:off x="1271270" y="414655"/>
                            <a:ext cx="24130" cy="104775"/>
                          </a:xfrm>
                          <a:prstGeom prst="line">
                            <a:avLst/>
                          </a:prstGeom>
                          <a:noFill/>
                          <a:ln w="9525" cap="flat">
                            <a:solidFill>
                              <a:srgbClr val="275966"/>
                            </a:solidFill>
                            <a:prstDash val="solid"/>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1116" o:spid="_x0000_s1026" editas="canvas" style="width:168pt;height:91.5pt;mso-position-horizontal-relative:char;mso-position-vertical-relative:line" coordsize="21336,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">
                <v:shape id="_x0000_s1027" type="#_x0000_t75" style="position:absolute;width:21336;height:11620;visibility:visible;mso-wrap-style:square">
                  <v:fill o:detectmouseclick="t"/>
                  <v:path o:connecttype="none"/>
                </v:shape>
                <v:shape id="Freeform 741" o:spid="_x0000_s1028" style="position:absolute;left:12712;top:4775;width:2813;height:1035;visibility:visible;mso-wrap-style:square;v-text-anchor:top" coordsize="443,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SoMcEA&#10;AADdAAAADwAAAGRycy9kb3ducmV2LnhtbERPTYvCMBC9L/gfwgje1lRxRatRdEHxJlvF89CMTbWZ&#10;lCZr6783C8Le5vE+Z7nubCUe1PjSsYLRMAFBnDtdcqHgfNp9zkD4gKyxckwKnuRhvep9LDHVruUf&#10;emShEDGEfYoKTAh1KqXPDVn0Q1cTR+7qGoshwqaQusE2httKjpNkKi2WHBsM1vRtKL9nv1ZBW97M&#10;Mchzu5+ennJ+oe19M+qUGvS7zQJEoC78i9/ug47zk68J/H0TT5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UqDHBAAAA3QAAAA8AAAAAAAAAAAAAAAAAmAIAAGRycy9kb3du&#10;cmV2LnhtbFBLBQYAAAAABAAEAPUAAACGAwAAAAA=&#10;" path="m,66c154,,332,39,443,163e" filled="f" strokecolor="#275966">
                  <v:stroke joinstyle="miter"/>
                  <v:path arrowok="t" o:connecttype="custom" o:connectlocs="0,41910;281305,103505" o:connectangles="0,0"/>
                </v:shape>
                <v:shape id="Freeform 742" o:spid="_x0000_s1029" style="position:absolute;left:14490;top:5810;width:1035;height:2813;visibility:visible;mso-wrap-style:square;v-text-anchor:top" coordsize="163,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wqmsMA&#10;AADdAAAADwAAAGRycy9kb3ducmV2LnhtbERPTWvCQBC9C/0PyxR6kbqbglJSV2kFRfCkNul1yE6T&#10;YHY2ZleN/94VBG/zeJ8znfe2EWfqfO1YQzJSIIgLZ2ouNfzul++fIHxANtg4Jg1X8jCfvQymmBp3&#10;4S2dd6EUMYR9ihqqENpUSl9UZNGPXEscuX/XWQwRdqU0HV5iuG3kh1ITabHm2FBhS4uKisPuZDUM&#10;E5X9FceTz5X/OWRJttpMMNf67bX//gIRqA9P8cO9NnG+Go/h/k08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wqmsMAAADdAAAADwAAAAAAAAAAAAAAAACYAgAAZHJzL2Rv&#10;d25yZXYueG1sUEsFBgAAAAAEAAQA9QAAAIgDAAAAAA==&#10;" path="m66,443c,290,39,111,163,e" filled="f" strokecolor="#275966">
                  <v:stroke joinstyle="miter"/>
                  <v:path arrowok="t" o:connecttype="custom" o:connectlocs="41910,281305;103505,0" o:connectangles="0,0"/>
                </v:shape>
                <v:shape id="Freeform 743" o:spid="_x0000_s1030" style="position:absolute;left:14490;top:5810;width:1035;height:2813;visibility:visible;mso-wrap-style:square;v-text-anchor:top" coordsize="163,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607cMA&#10;AADdAAAADwAAAGRycy9kb3ducmV2LnhtbERPTWvCQBC9C/6HZYReRHdTMEjqKlWwFDzVNvY6ZKdJ&#10;MDsbs6vGf+8WBG/zeJ+zWPW2ERfqfO1YQzJVIIgLZ2ouNfx8bydzED4gG2wck4YbeVgth4MFZsZd&#10;+Ysu+1CKGMI+Qw1VCG0mpS8qsuinriWO3J/rLIYIu1KaDq8x3DbyValUWqw5NlTY0qai4rg/Ww3j&#10;ROW/xensD8qvj3mSf+xSPGj9Murf30AE6sNT/HB/mjhfzVL4/yae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607cMAAADdAAAADwAAAAAAAAAAAAAAAACYAgAAZHJzL2Rv&#10;d25yZXYueG1sUEsFBgAAAAAEAAQA9QAAAIgDAAAAAA==&#10;" path="m66,443c,290,39,111,163,e" filled="f" strokecolor="#275966">
                  <v:stroke joinstyle="miter"/>
                  <v:path arrowok="t" o:connecttype="custom" o:connectlocs="41910,281305;103505,0" o:connectangles="0,0"/>
                </v:shape>
                <v:shape id="Freeform 744" o:spid="_x0000_s1031" style="position:absolute;left:15525;top:5810;width:2813;height:1041;visibility:visible;mso-wrap-style:square;v-text-anchor:top" coordsize="443,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Qy8MMA&#10;AADdAAAADwAAAGRycy9kb3ducmV2LnhtbERP22rCQBB9L/gPywi+1U0EtcSsIkpBhAq17fuQnVxM&#10;djZkt0nar+8KBd/mcK6T7kbTiJ46V1lWEM8jEMSZ1RUXCj4/Xp9fQDiPrLGxTAp+yMFuO3lKMdF2&#10;4Hfqr74QIYRdggpK79tESpeVZNDNbUscuNx2Bn2AXSF1h0MIN41cRNFKGqw4NJTY0qGkrL5+GwVf&#10;q+PtMFz69d7lb3F97q38XZ6Umk3H/QaEp9E/xP/ukw7zo+Ua7t+EE+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Qy8MMAAADdAAAADwAAAAAAAAAAAAAAAACYAgAAZHJzL2Rv&#10;d25yZXYueG1sUEsFBgAAAAAEAAQA9QAAAIgDAAAAAA==&#10;" path="m443,98c290,164,111,124,,e" filled="f" strokecolor="#275966">
                  <v:stroke joinstyle="miter"/>
                  <v:path arrowok="t" o:connecttype="custom" o:connectlocs="281305,62230;0,0" o:connectangles="0,0"/>
                </v:shape>
                <v:shape id="Freeform 745" o:spid="_x0000_s1032" style="position:absolute;left:15525;top:5810;width:2813;height:1041;visibility:visible;mso-wrap-style:square;v-text-anchor:top" coordsize="443,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umgsYA&#10;AADdAAAADwAAAGRycy9kb3ducmV2LnhtbESPT2vCQBDF7wW/wzKCt7qxoJXoKqIURGih/rkP2TGJ&#10;ZmdDdk1iP33nUOhthvfmvd8s172rVEtNKD0bmIwTUMSZtyXnBs6nj9c5qBCRLVaeycCTAqxXg5cl&#10;ptZ3/E3tMeZKQjikaKCIsU61DllBDsPY18SiXX3jMMra5No22Em4q/Rbksy0w5KlocCatgVl9+PD&#10;GbjMdrdt99W+b8L1c3I/tF7/TPfGjIb9ZgEqUh//zX/Xeyv4yVRw5Rs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XumgsYAAADdAAAADwAAAAAAAAAAAAAAAACYAgAAZHJz&#10;L2Rvd25yZXYueG1sUEsFBgAAAAAEAAQA9QAAAIsDAAAAAA==&#10;" path="m443,98c290,164,111,124,,e" filled="f" strokecolor="#275966">
                  <v:stroke joinstyle="miter"/>
                  <v:path arrowok="t" o:connecttype="custom" o:connectlocs="281305,62230;0,0" o:connectangles="0,0"/>
                </v:shape>
                <v:shape id="Freeform 746" o:spid="_x0000_s1033" style="position:absolute;left:15525;top:3003;width:1042;height:2807;visibility:visible;mso-wrap-style:square;v-text-anchor:top" coordsize="164,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OBjsQA&#10;AADdAAAADwAAAGRycy9kb3ducmV2LnhtbERPS2sCMRC+F/wPYQq91aylK7oaRaSlPVTEB4i3YTPd&#10;LG4mS5Ku6783hUJv8/E9Z77sbSM68qF2rGA0zEAQl07XXCk4Ht6fJyBCRNbYOCYFNwqwXAwe5lho&#10;d+UddftYiRTCoUAFJsa2kDKUhiyGoWuJE/ftvMWYoK+k9nhN4baRL1k2lhZrTg0GW1obKi/7H6vg&#10;LcSP/CL96LT7as6vudmuNtNOqafHfjUDEamP/+I/96dO87N8Cr/fpBP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TgY7EAAAA3QAAAA8AAAAAAAAAAAAAAAAAmAIAAGRycy9k&#10;b3ducmV2LnhtbFBLBQYAAAAABAAEAPUAAACJAwAAAAA=&#10;" path="m97,c164,153,124,331,,442e" filled="f" strokecolor="#275966">
                  <v:stroke joinstyle="miter"/>
                  <v:path arrowok="t" o:connecttype="custom" o:connectlocs="61595,0;0,280670" o:connectangles="0,0"/>
                </v:shape>
                <v:shape id="Freeform 747" o:spid="_x0000_s1034" style="position:absolute;left:15525;top:3003;width:1042;height:2807;visibility:visible;mso-wrap-style:square;v-text-anchor:top" coordsize="164,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XirscA&#10;AADdAAAADwAAAGRycy9kb3ducmV2LnhtbESPQUsDMRCF7wX/QxjBm822tEXXpqVIix4UaRXE27AZ&#10;N0s3kyWJ2+2/7xyE3mZ4b977ZrkefKt6iqkJbGAyLkARV8E2XBv4+tzdP4BKGdliG5gMnCnBenUz&#10;WmJpw4n31B9yrSSEU4kGXM5dqXWqHHlM49ARi/Yboscsa6y1jXiScN/qaVEstMeGpcFhR8+OquPh&#10;zxvYpvwyP+o4+d6/tT+zufvYvD/2xtzdDpsnUJmGfDX/X79awS8Wwi/fyAh6d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F4q7HAAAA3QAAAA8AAAAAAAAAAAAAAAAAmAIAAGRy&#10;cy9kb3ducmV2LnhtbFBLBQYAAAAABAAEAPUAAACMAwAAAAA=&#10;" path="m97,c164,153,124,331,,442e" filled="f" strokecolor="#275966">
                  <v:stroke joinstyle="miter"/>
                  <v:path arrowok="t" o:connecttype="custom" o:connectlocs="61595,0;0,280670" o:connectangles="0,0"/>
                </v:shape>
                <v:shape id="Freeform 748" o:spid="_x0000_s1035" style="position:absolute;left:12712;top:4775;width:2813;height:1035;visibility:visible;mso-wrap-style:square;v-text-anchor:top" coordsize="443,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FMAA&#10;AADdAAAADwAAAGRycy9kb3ducmV2LnhtbERPTYvCMBC9C/sfwgh707Qeilaj6ILL3kQtnodmtuna&#10;TEqTtfXfG0HwNo/3OavNYBtxo87XjhWk0wQEcel0zZWC4ryfzEH4gKyxcUwK7uRhs/4YrTDXrucj&#10;3U6hEjGEfY4KTAhtLqUvDVn0U9cSR+7XdRZDhF0ldYd9DLeNnCVJJi3WHBsMtvRlqLye/q2Cvv4z&#10;hyCL/js73+XiQrvrNh2U+hwP2yWIQEN4i1/uHx3nJ1kKz2/iCXL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0/BFMAAAADdAAAADwAAAAAAAAAAAAAAAACYAgAAZHJzL2Rvd25y&#10;ZXYueG1sUEsFBgAAAAAEAAQA9QAAAIUDAAAAAA==&#10;" path="m,66c154,,332,39,443,163e" filled="f" strokecolor="#275966">
                  <v:stroke joinstyle="miter"/>
                  <v:path arrowok="t" o:connecttype="custom" o:connectlocs="0,41910;281305,103505" o:connectangles="0,0"/>
                </v:shape>
                <v:shape id="Freeform 749" o:spid="_x0000_s1036" style="position:absolute;left:2997;top:4775;width:2813;height:1035;visibility:visible;mso-wrap-style:square;v-text-anchor:top" coordsize="443,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1fY8EA&#10;AADdAAAADwAAAGRycy9kb3ducmV2LnhtbERPTWvCQBC9F/oflin01mz0EDR1FS1UepPG4HnITrPR&#10;7GzIrib5925B8DaP9zmrzWhbcaPeN44VzJIUBHHldMO1gvL4/bEA4QOyxtYxKZjIw2b9+rLCXLuB&#10;f+lWhFrEEPY5KjAhdLmUvjJk0SeuI47cn+sthgj7WuoehxhuWzlP00xabDg2GOzoy1B1Ka5WwdCc&#10;zSHIcthnx0kuT7S7bGejUu9v4/YTRKAxPMUP94+O89NsDv/fxBPk+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2PBAAAA3QAAAA8AAAAAAAAAAAAAAAAAmAIAAGRycy9kb3du&#10;cmV2LnhtbFBLBQYAAAAABAAEAPUAAACGAwAAAAA=&#10;" path="m,66c154,,332,39,443,163e" filled="f" strokecolor="#275966">
                  <v:stroke joinstyle="miter"/>
                  <v:path arrowok="t" o:connecttype="custom" o:connectlocs="0,41910;281305,103505" o:connectangles="0,0"/>
                </v:shape>
                <v:shape id="Freeform 750" o:spid="_x0000_s1037" style="position:absolute;left:4775;top:5810;width:1035;height:2813;visibility:visible;mso-wrap-style:square;v-text-anchor:top" coordsize="163,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XdyMMA&#10;AADdAAAADwAAAGRycy9kb3ducmV2LnhtbERPTWvCQBC9C/6HZYReRHdTIUjqKlWwFDzVNvY6ZKdJ&#10;MDsbs6vGf+8WBG/zeJ+zWPW2ERfqfO1YQzJVIIgLZ2ouNfx8bydzED4gG2wck4YbeVgth4MFZsZd&#10;+Ysu+1CKGMI+Qw1VCG0mpS8qsuinriWO3J/rLIYIu1KaDq8x3DbyValUWqw5NlTY0qai4rg/Ww3j&#10;ROW/xensD8qvj3mSf+xSPGj9Murf30AE6sNT/HB/mjhfpTP4/yae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XdyMMAAADdAAAADwAAAAAAAAAAAAAAAACYAgAAZHJzL2Rv&#10;d25yZXYueG1sUEsFBgAAAAAEAAQA9QAAAIgDAAAAAA==&#10;" path="m66,443c,290,39,111,163,e" filled="f" strokecolor="#275966">
                  <v:stroke joinstyle="miter"/>
                  <v:path arrowok="t" o:connecttype="custom" o:connectlocs="41910,281305;103505,0" o:connectangles="0,0"/>
                </v:shape>
                <v:shape id="Freeform 751" o:spid="_x0000_s1038" style="position:absolute;left:4775;top:5810;width:1035;height:2813;visibility:visible;mso-wrap-style:square;v-text-anchor:top" coordsize="163,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xFvMMA&#10;AADdAAAADwAAAGRycy9kb3ducmV2LnhtbERPTWvCQBC9C/6HZYReRHdTJEjqKlWwFDzVNvY6ZKdJ&#10;MDsbs6vGf+8WBG/zeJ+zWPW2ERfqfO1YQzJVIIgLZ2ouNfx8bydzED4gG2wck4YbeVgth4MFZsZd&#10;+Ysu+1CKGMI+Qw1VCG0mpS8qsuinriWO3J/rLIYIu1KaDq8x3DbyValUWqw5NlTY0qai4rg/Ww3j&#10;ROW/xensD8qvj3mSf+xSPGj9Murf30AE6sNT/HB/mjhfpTP4/yae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xFvMMAAADdAAAADwAAAAAAAAAAAAAAAACYAgAAZHJzL2Rv&#10;d25yZXYueG1sUEsFBgAAAAAEAAQA9QAAAIgDAAAAAA==&#10;" path="m66,443c,290,39,111,163,e" filled="f" strokecolor="#275966">
                  <v:stroke joinstyle="miter"/>
                  <v:path arrowok="t" o:connecttype="custom" o:connectlocs="41910,281305;103505,0" o:connectangles="0,0"/>
                </v:shape>
                <v:shape id="Freeform 752" o:spid="_x0000_s1039" style="position:absolute;left:5810;top:5810;width:2813;height:1041;visibility:visible;mso-wrap-style:square;v-text-anchor:top" coordsize="443,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bDocQA&#10;AADdAAAADwAAAGRycy9kb3ducmV2LnhtbERPTWvCQBC9F/wPywje6saCqUTXIJFCKLRQq/chOyYx&#10;2dmQXZO0v75bKPQ2j/c5u3QyrRiod7VlBatlBIK4sLrmUsH58+VxA8J5ZI2tZVLwRQ7S/exhh4m2&#10;I3/QcPKlCCHsElRQed8lUrqiIoNuaTviwF1tb9AH2JdS9ziGcNPKpyiKpcGaQ0OFHWUVFc3pbhRc&#10;4uMtG9+H54O7vq2a18HK73Wu1GI+HbYgPE3+X/znznWYH8Vr+P0mnC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Ww6HEAAAA3QAAAA8AAAAAAAAAAAAAAAAAmAIAAGRycy9k&#10;b3ducmV2LnhtbFBLBQYAAAAABAAEAPUAAACJAwAAAAA=&#10;" path="m443,98c290,164,111,124,,e" filled="f" strokecolor="#275966">
                  <v:stroke joinstyle="miter"/>
                  <v:path arrowok="t" o:connecttype="custom" o:connectlocs="281305,62230;0,0" o:connectangles="0,0"/>
                </v:shape>
                <v:shape id="Freeform 753" o:spid="_x0000_s1040" style="position:absolute;left:5810;top:5810;width:2813;height:1041;visibility:visible;mso-wrap-style:square;v-text-anchor:top" coordsize="443,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d1sQA&#10;AADdAAAADwAAAGRycy9kb3ducmV2LnhtbERP22qDQBB9L+Qflgn0rVkTqA0mGwmGghRaaC7vgztR&#10;ozsr7lZtv75bKORtDuc623QyrRiod7VlBctFBIK4sLrmUsH59Pq0BuE8ssbWMin4JgfpbvawxUTb&#10;kT9pOPpShBB2CSqovO8SKV1RkUG3sB1x4K62N+gD7EupexxDuGnlKopiabDm0FBhR1lFRXP8Mgou&#10;8eGWjR/Dy95d35fN22Dlz3Ou1ON82m9AeJr8XfzvznWYH8Ux/H0TTp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EXdbEAAAA3QAAAA8AAAAAAAAAAAAAAAAAmAIAAGRycy9k&#10;b3ducmV2LnhtbFBLBQYAAAAABAAEAPUAAACJAwAAAAA=&#10;" path="m443,98c290,164,111,124,,e" filled="f" strokecolor="#275966">
                  <v:stroke joinstyle="miter"/>
                  <v:path arrowok="t" o:connecttype="custom" o:connectlocs="281305,62230;0,0" o:connectangles="0,0"/>
                </v:shape>
                <v:shape id="Freeform 754" o:spid="_x0000_s1041" style="position:absolute;left:5810;top:3003;width:1041;height:2807;visibility:visible;mso-wrap-style:square;v-text-anchor:top" coordsize="164,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x62sQA&#10;AADdAAAADwAAAGRycy9kb3ducmV2LnhtbERPTWsCMRC9C/6HMAVvNauorVujiCj10FK0Belt2Ew3&#10;i5vJksR1++9NoeBtHu9zFqvO1qIlHyrHCkbDDARx4XTFpYKvz93jM4gQkTXWjknBLwVYLfu9Beba&#10;XflA7TGWIoVwyFGBibHJpQyFIYth6BrixP04bzEm6EupPV5TuK3lOMtm0mLFqcFgQxtDxfl4sQq2&#10;Ib5Oz9KPToe3+nsyNR/r93mr1OChW7+AiNTFu/jfvddpfjZ7gr9v0gl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setrEAAAA3QAAAA8AAAAAAAAAAAAAAAAAmAIAAGRycy9k&#10;b3ducmV2LnhtbFBLBQYAAAAABAAEAPUAAACJAwAAAAA=&#10;" path="m97,c164,153,124,331,,442e" filled="f" strokecolor="#275966">
                  <v:stroke joinstyle="miter"/>
                  <v:path arrowok="t" o:connecttype="custom" o:connectlocs="61595,0;0,280670" o:connectangles="0,0"/>
                </v:shape>
                <v:shape id="Freeform 755" o:spid="_x0000_s1042" style="position:absolute;left:5810;top:3003;width:1041;height:2807;visibility:visible;mso-wrap-style:square;v-text-anchor:top" coordsize="164,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PuqMcA&#10;AADdAAAADwAAAGRycy9kb3ducmV2LnhtbESPQUsDMRCF7wX/QxjBm822tEXXpqVIix4UaRXE27AZ&#10;N0s3kyWJ2+2/7xyE3mZ4b977ZrkefKt6iqkJbGAyLkARV8E2XBv4+tzdP4BKGdliG5gMnCnBenUz&#10;WmJpw4n31B9yrSSEU4kGXM5dqXWqHHlM49ARi/Yboscsa6y1jXiScN/qaVEstMeGpcFhR8+OquPh&#10;zxvYpvwyP+o4+d6/tT+zufvYvD/2xtzdDpsnUJmGfDX/X79awS8WgivfyAh6d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z7qjHAAAA3QAAAA8AAAAAAAAAAAAAAAAAmAIAAGRy&#10;cy9kb3ducmV2LnhtbFBLBQYAAAAABAAEAPUAAACMAwAAAAA=&#10;" path="m97,c164,153,124,331,,442e" filled="f" strokecolor="#275966">
                  <v:stroke joinstyle="miter"/>
                  <v:path arrowok="t" o:connecttype="custom" o:connectlocs="61595,0;0,280670" o:connectangles="0,0"/>
                </v:shape>
                <v:shape id="Freeform 756" o:spid="_x0000_s1043" style="position:absolute;left:2997;top:4775;width:2813;height:1035;visibility:visible;mso-wrap-style:square;v-text-anchor:top" coordsize="443,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nNEsEA&#10;AADdAAAADwAAAGRycy9kb3ducmV2LnhtbERPTWvCQBC9F/wPywi9NRt7CE3qKipYepPG4HnITrPR&#10;7GzIbk38911B8DaP9znL9WQ7caXBt44VLJIUBHHtdMuNguq4f/sA4QOyxs4xKbiRh/Vq9rLEQruR&#10;f+hahkbEEPYFKjAh9IWUvjZk0SeuJ47crxsshgiHRuoBxxhuO/meppm02HJsMNjTzlB9Kf+sgrE9&#10;m0OQ1fiVHW8yP9H2sllMSr3Op80niEBTeIof7m8d56dZDvdv4gl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5zRLBAAAA3QAAAA8AAAAAAAAAAAAAAAAAmAIAAGRycy9kb3du&#10;cmV2LnhtbFBLBQYAAAAABAAEAPUAAACGAwAAAAA=&#10;" path="m,66c154,,332,39,443,163e" filled="f" strokecolor="#275966">
                  <v:stroke joinstyle="miter"/>
                  <v:path arrowok="t" o:connecttype="custom" o:connectlocs="0,41910;281305,103505" o:connectangles="0,0"/>
                </v:shape>
                <v:line id="Line 757" o:spid="_x0000_s1044" style="position:absolute;flip:y;visibility:visible;mso-wrap-style:square" from="952,952" to="952,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pn4McAAADdAAAADwAAAGRycy9kb3ducmV2LnhtbESPQUsDMRCF70L/Q5iCF7GJgrVsm5ZS&#10;KAhaoWvxPGymu9HNZNmk2/XfOwfB2wzvzXvfrDZjaNVAffKRLTzMDCjiKjrPtYXTx/5+ASplZIdt&#10;ZLLwQwk268nNCgsXr3ykocy1khBOBVpocu4KrVPVUMA0ix2xaOfYB8yy9rV2PV4lPLT60Zi5DuhZ&#10;GhrsaNdQ9V1egoW3pzC87w9fd/510V0OpTefaX6y9nY6bpegMo353/x3/eIE3zwLv3wjI+j1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WmfgxwAAAN0AAAAPAAAAAAAA&#10;AAAAAAAAAKECAABkcnMvZG93bnJldi54bWxQSwUGAAAAAAQABAD5AAAAlQMAAAAA&#10;" strokecolor="#275966">
                  <v:stroke joinstyle="miter"/>
                </v:line>
                <v:line id="Line 758" o:spid="_x0000_s1045" style="position:absolute;visibility:visible;mso-wrap-style:square" from="952,952" to="5810,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CGsMAAADdAAAADwAAAGRycy9kb3ducmV2LnhtbERPzWrCQBC+F3yHZYTe6iY5tCW6BhGV&#10;QgVp9AGG7DRJzcyG7FZTn94tFHqbj+93FsXInbrQ4FsnBtJZAoqkcraV2sDpuH16BeUDisXOCRn4&#10;IQ/FcvKwwNy6q3zQpQy1iiHiczTQhNDnWvuqIUY/cz1J5D7dwBgiHGptB7zGcO50liTPmrGV2NBg&#10;T+uGqnP5zQY2dDzctuXO7fY35q/0kNn3lI15nI6rOahAY/gX/7nfbJyfvKTw+008QS/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swhrDAAAA3QAAAA8AAAAAAAAAAAAA&#10;AAAAoQIAAGRycy9kb3ducmV2LnhtbFBLBQYAAAAABAAEAPkAAACRAwAAAAA=&#10;" strokecolor="#275966">
                  <v:stroke joinstyle="miter"/>
                </v:line>
                <v:line id="Line 759" o:spid="_x0000_s1046" style="position:absolute;flip:y;visibility:visible;mso-wrap-style:square" from="952,4146" to="3238,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RcDMMAAADdAAAADwAAAGRycy9kb3ducmV2LnhtbERP32vCMBB+F/Y/hBvsZcxEQSedUUQQ&#10;hOnATvZ8NLc2W3MpTaz1vzeC4Nt9fD9vvuxdLTpqg/WsYTRUIIgLbyyXGo7fm7cZiBCRDdaeScOF&#10;AiwXT4M5Zsaf+UBdHkuRQjhkqKGKscmkDEVFDsPQN8SJ+/Wtw5hgW0rT4jmFu1qOlZpKh5ZTQ4UN&#10;rSsq/vOT07CbuO5rs/97tZ+z5rTPrfoJ06PWL8/96gNEpD4+xHf31qT56n0Mt2/SCXJx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LEXAzDAAAA3QAAAA8AAAAAAAAAAAAA&#10;AAAAoQIAAGRycy9kb3ducmV2LnhtbFBLBQYAAAAABAAEAPkAAACRAwAAAAA=&#10;" strokecolor="#275966">
                  <v:stroke joinstyle="miter"/>
                </v:line>
                <v:line id="Line 760" o:spid="_x0000_s1047" style="position:absolute;flip:x;visibility:visible;mso-wrap-style:square" from="2997,4146" to="3238,5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j5l8QAAADdAAAADwAAAGRycy9kb3ducmV2LnhtbERP32vCMBB+H+x/CCfsRWayiU46o4yB&#10;IDgFq+z5aG5tZnMpTaz1v18EYW/38f28+bJ3teioDdazhpeRAkFceGO51HA8rJ5nIEJENlh7Jg1X&#10;CrBcPD7MMTP+wnvq8liKFMIhQw1VjE0mZSgqchhGviFO3I9vHcYE21KaFi8p3NXyVampdGg5NVTY&#10;0GdFxSk/Ow1fE9ftVtvfod3MmvM2t+o7TI9aPw36j3cQkfr4L7671ybNV29juH2TTp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iPmXxAAAAN0AAAAPAAAAAAAAAAAA&#10;AAAAAKECAABkcnMvZG93bnJldi54bWxQSwUGAAAAAAQABAD5AAAAkgMAAAAA&#10;" strokecolor="#275966">
                  <v:stroke joinstyle="miter"/>
                </v:line>
                <v:line id="Line 761" o:spid="_x0000_s1048" style="position:absolute;visibility:visible;mso-wrap-style:square" from="5810,952" to="7480,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thgsMAAADdAAAADwAAAGRycy9kb3ducmV2LnhtbERP22rCQBB9L/QflhH6VjeRYiV1FSkq&#10;ggUx8QOG7DRJm5kN2VWjX98tFPo2h3Od+XLgVl2o940TA+k4AUVSOttIZeBUbJ5noHxAsdg6IQM3&#10;8rBcPD7MMbPuKke65KFSMUR8hgbqELpMa1/WxOjHriOJ3KfrGUOEfaVtj9cYzq2eJMlUMzYSG2rs&#10;6L2m8js/s4E1FYf7Jt+67ced+Ss9TOw+ZWOeRsPqDVSgIfyL/9w7G+cnry/w+008QS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bYYLDAAAA3QAAAA8AAAAAAAAAAAAA&#10;AAAAoQIAAGRycy9kb3ducmV2LnhtbFBLBQYAAAAABAAEAPkAAACRAwAAAAA=&#10;" strokecolor="#275966">
                  <v:stroke joinstyle="miter"/>
                </v:line>
                <v:line id="Line 762" o:spid="_x0000_s1049" style="position:absolute;flip:x y;visibility:visible;mso-wrap-style:square" from="6426,3003" to="7480,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Ee/sQAAADdAAAADwAAAGRycy9kb3ducmV2LnhtbERPTWvCQBC9F/wPywi9NZsKrRJdpaih&#10;OXipCr1Os2MSk50N2VWjv94VCt7m8T5ntuhNI87UucqygvcoBkGcW11xoWC/S98mIJxH1thYJgVX&#10;crCYD15mmGh74R86b30hQgi7BBWU3reJlC4vyaCLbEscuIPtDPoAu0LqDi8h3DRyFMef0mDFoaHE&#10;lpYl5fX2ZBS09Sntj9dstcm/db0+Zn/p722s1Ouw/5qC8NT7p/jfnekwPx5/wOObcIK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QR7+xAAAAN0AAAAPAAAAAAAAAAAA&#10;AAAAAKECAABkcnMvZG93bnJldi54bWxQSwUGAAAAAAQABAD5AAAAkgMAAAAA&#10;" strokecolor="#275966">
                  <v:stroke joinstyle="miter"/>
                </v:line>
                <v:line id="Line 763" o:spid="_x0000_s1050" style="position:absolute;visibility:visible;mso-wrap-style:square" from="5810,952" to="10668,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VabsIAAADdAAAADwAAAGRycy9kb3ducmV2LnhtbERPzWrCQBC+F3yHZQRvdRMPWqKrlKIi&#10;WJBGH2DIjknazGzIrhp9+q5Q6G0+vt9ZrHpu1JU6XzsxkI4TUCSFs7WUBk7HzesbKB9QLDZOyMCd&#10;PKyWg5cFZtbd5IuueShVDBGfoYEqhDbT2hcVMfqxa0kid3YdY4iwK7Xt8BbDudGTJJlqxlpiQ4Ut&#10;fVRU/OQXNrCm4+Gxybdu+/lg/k4PE7tP2ZjRsH+fgwrUh3/xn3tn4/xkNoXnN/EEvf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AVabsIAAADdAAAADwAAAAAAAAAAAAAA&#10;AAChAgAAZHJzL2Rvd25yZXYueG1sUEsFBgAAAAAEAAQA+QAAAJADAAAAAA==&#10;" strokecolor="#275966">
                  <v:stroke joinstyle="miter"/>
                </v:line>
                <v:line id="Line 764" o:spid="_x0000_s1051" style="position:absolute;visibility:visible;mso-wrap-style:square" from="10668,952" to="10668,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n/9cIAAADdAAAADwAAAGRycy9kb3ducmV2LnhtbERPzWrCQBC+F3yHZYTe6iYetKSuUkoV&#10;QUEafYAhO02imdmQ3Wrq07uC4G0+vt+ZLXpu1Jk6XzsxkI4SUCSFs7WUBg775ds7KB9QLDZOyMA/&#10;eVjMBy8zzKy7yA+d81CqGCI+QwNVCG2mtS8qYvQj15JE7td1jCHCrtS2w0sM50aPk2SiGWuJDRW2&#10;9FVRccr/2MA37XfXZb5yq+2V+ZjuxnaTsjGvw/7zA1SgPjzFD/faxvnJdAr3b+IJen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0n/9cIAAADdAAAADwAAAAAAAAAAAAAA&#10;AAChAgAAZHJzL2Rvd25yZXYueG1sUEsFBgAAAAAEAAQA+QAAAJADAAAAAA==&#10;" strokecolor="#275966">
                  <v:stroke joinstyle="miter"/>
                </v:line>
                <v:line id="Line 765" o:spid="_x0000_s1052" style="position:absolute;visibility:visible;mso-wrap-style:square" from="5810,952" to="7480,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Zrh8YAAADdAAAADwAAAGRycy9kb3ducmV2LnhtbESPQWvCQBCF7wX/wzKCt7qJh7akrlJK&#10;lUIL0ugPGLLTJJqZDdmtRn9951DobYb35r1vluuRO3OmIbZBHOTzDAxJFXwrtYPDfnP/BCYmFI9d&#10;EHJwpQjr1eRuiYUPF/mic5lqoyESC3TQpNQX1saqIcY4Dz2Jat9hYEy6DrX1A140nDu7yLIHy9iK&#10;NjTY02tD1an8YQdvtN/dNuU2bD9vzMd8t/AfOTs3m44vz2ASjenf/Hf97hU/e1Rc/UZHs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bWa4fGAAAA3QAAAA8AAAAAAAAA&#10;AAAAAAAAoQIAAGRycy9kb3ducmV2LnhtbFBLBQYAAAAABAAEAPkAAACUAwAAAAA=&#10;" strokecolor="#275966">
                  <v:stroke joinstyle="miter"/>
                </v:line>
                <v:line id="Line 766" o:spid="_x0000_s1053" style="position:absolute;flip:x y;visibility:visible;mso-wrap-style:square" from="6426,3003" to="7480,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wU+8QAAADdAAAADwAAAGRycy9kb3ducmV2LnhtbERPyW7CMBC9V+IfrEHiVpz2wBIwUQWN&#10;yKGXUqRep/GQ1eMoNhD4+roSUm/z9NZZJ4NpxYV6V1lW8DKNQBDnVldcKDh+pc8LEM4ja2wtk4Ib&#10;OUg2o6c1xtpe+ZMuB1+IEMIuRgWl910spctLMuimtiMO3Mn2Bn2AfSF1j9cQblr5GkUzabDi0FBi&#10;R9uS8uZwNgq65pwO9S3bfeR73bzX2U/6fZ8rNRkPbysQngb/L364Mx3mR/Ml/H0TTp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DBT7xAAAAN0AAAAPAAAAAAAAAAAA&#10;AAAAAKECAABkcnMvZG93bnJldi54bWxQSwUGAAAAAAQABAD5AAAAkgMAAAAA&#10;" strokecolor="#275966">
                  <v:stroke joinstyle="miter"/>
                </v:line>
                <v:line id="Line 767" o:spid="_x0000_s1054" style="position:absolute;flip:x;visibility:visible;mso-wrap-style:square" from="8382,5810" to="10668,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8Xx8YAAADdAAAADwAAAGRycy9kb3ducmV2LnhtbESPQUvDQBCF70L/wzIFL2J3FSwhdluK&#10;UBC0grF4HrLTZNvsbMhu0/jvnYPgbYb35r1vVpspdGqkIfnIFh4WBhRxHZ3nxsLha3dfgEoZ2WEX&#10;mSz8UILNenazwtLFK3/SWOVGSQinEi20Ofel1qluKWBaxJ5YtGMcAmZZh0a7Aa8SHjr9aMxSB/Qs&#10;DS329NJSfa4uwcL7Uxg/dvvTnX8r+su+8uY7LQ/W3s6n7TOoTFP+N/9dvzrBN4Xwyz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PF8fGAAAA3QAAAA8AAAAAAAAA&#10;AAAAAAAAoQIAAGRycy9kb3ducmV2LnhtbFBLBQYAAAAABAAEAPkAAACUAwAAAAA=&#10;" strokecolor="#275966">
                  <v:stroke joinstyle="miter"/>
                </v:line>
                <v:line id="Line 768" o:spid="_x0000_s1055" style="position:absolute;flip:y;visibility:visible;mso-wrap-style:square" from="8382,6432" to="8623,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OyXMMAAADdAAAADwAAAGRycy9kb3ducmV2LnhtbERP32vCMBB+H/g/hBN8GTNRmJTOKCII&#10;gjpYJ3s+mlub2VxKE2v9781gsLf7+H7ecj24RvTUBetZw2yqQBCX3liuNJw/dy8ZiBCRDTaeScOd&#10;AqxXo6cl5sbf+IP6IlYihXDIUUMdY5tLGcqaHIapb4kT9+07hzHBrpKmw1sKd42cK7WQDi2nhhpb&#10;2tZUXoqr03B8df377vTzbA9Zez0VVn2FxVnryXjYvIGINMR/8Z97b9J8lc3g95t0gl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fDslzDAAAA3QAAAA8AAAAAAAAAAAAA&#10;AAAAoQIAAGRycy9kb3ducmV2LnhtbFBLBQYAAAAABAAEAPkAAACRAwAAAAA=&#10;" strokecolor="#275966">
                  <v:stroke joinstyle="miter"/>
                </v:line>
                <v:line id="Line 769" o:spid="_x0000_s1056" style="position:absolute;visibility:visible;mso-wrap-style:square" from="10668,5810" to="10668,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ssSsIAAADdAAAADwAAAGRycy9kb3ducmV2LnhtbERPzWrCQBC+F/oOyxR6q5vkIJK6ipQq&#10;BQUx9gGG7JhEM7Mhu9XUp3cFwdt8fL8znQ/cqjP1vnFiIB0loEhKZxupDPzulx8TUD6gWGydkIF/&#10;8jCfvb5MMbfuIjs6F6FSMUR8jgbqELpca1/WxOhHriOJ3MH1jCHCvtK2x0sM51ZnSTLWjI3Ehho7&#10;+qqpPBV/bOCb9tvrsli51ebKfEy3mV2nbMz727D4BBVoCE/xw/1j4/xkksH9m3iCnt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ussSsIAAADdAAAADwAAAAAAAAAAAAAA&#10;AAChAgAAZHJzL2Rvd25yZXYueG1sUEsFBgAAAAAEAAQA+QAAAJADAAAAAA==&#10;" strokecolor="#275966">
                  <v:stroke joinstyle="miter"/>
                </v:line>
                <v:line id="Line 770" o:spid="_x0000_s1057" style="position:absolute;flip:x;visibility:visible;mso-wrap-style:square" from="5810,10668" to="10668,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2JsMMAAADdAAAADwAAAGRycy9kb3ducmV2LnhtbERP32vCMBB+F/wfwgl7kZlsMimdUWQg&#10;DDYHdrLno7m1mc2lNLF2/70RBN/u4/t5y/XgGtFTF6xnDU8zBYK49MZypeHwvX3MQISIbLDxTBr+&#10;KcB6NR4tMTf+zHvqi1iJFMIhRw11jG0uZShrchhmviVO3K/vHMYEu0qaDs8p3DXyWamFdGg5NdTY&#10;0ltN5bE4OQ2fL67/2u7+pvYja0+7wqqfsDho/TAZNq8gIg3xLr65302ar7I5XL9JJ8jV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dibDDAAAA3QAAAA8AAAAAAAAAAAAA&#10;AAAAoQIAAGRycy9kb3ducmV2LnhtbFBLBQYAAAAABAAEAPkAAACRAwAAAAA=&#10;" strokecolor="#275966">
                  <v:stroke joinstyle="miter"/>
                </v:line>
                <v:line id="Line 771" o:spid="_x0000_s1058" style="position:absolute;flip:x;visibility:visible;mso-wrap-style:square" from="8382,5810" to="10668,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RxMMAAADdAAAADwAAAGRycy9kb3ducmV2LnhtbERP32vCMBB+F/wfwgl7kZlsOCmdUWQg&#10;DDYHdrLno7m1mc2lNLF2/70RBN/u4/t5y/XgGtFTF6xnDU8zBYK49MZypeHwvX3MQISIbLDxTBr+&#10;KcB6NR4tMTf+zHvqi1iJFMIhRw11jG0uZShrchhmviVO3K/vHMYEu0qaDs8p3DXyWamFdGg5NdTY&#10;0ltN5bE4OQ2fL67/2u7+pvYja0+7wqqfsDho/TAZNq8gIg3xLr65302ar7I5XL9JJ8jV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e0EcTDAAAA3QAAAA8AAAAAAAAAAAAA&#10;AAAAoQIAAGRycy9kb3ducmV2LnhtbFBLBQYAAAAABAAEAPkAAACRAwAAAAA=&#10;" strokecolor="#275966">
                  <v:stroke joinstyle="miter"/>
                </v:line>
                <v:line id="Line 772" o:spid="_x0000_s1059" style="position:absolute;flip:y;visibility:visible;mso-wrap-style:square" from="8382,6432" to="8623,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i0X8MAAADdAAAADwAAAGRycy9kb3ducmV2LnhtbERP32vCMBB+H/g/hBN8GTNRUEpnFBGE&#10;waawKj4fza3NbC6libX775eBsLf7+H7eajO4RvTUBetZw2yqQBCX3liuNJxP+5cMRIjIBhvPpOGH&#10;AmzWo6cV5sbf+ZP6IlYihXDIUUMdY5tLGcqaHIapb4kT9+U7hzHBrpKmw3sKd42cK7WUDi2nhhpb&#10;2tVUXoub0/CxcP1xf/h+tu9ZezsUVl3C8qz1ZDxsX0FEGuK/+OF+M2m+yhbw9006Qa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4tF/DAAAA3QAAAA8AAAAAAAAAAAAA&#10;AAAAoQIAAGRycy9kb3ducmV2LnhtbFBLBQYAAAAABAAEAPkAAACRAwAAAAA=&#10;" strokecolor="#275966">
                  <v:stroke joinstyle="miter"/>
                </v:line>
                <v:line id="Line 773" o:spid="_x0000_s1060" style="position:absolute;flip:x y;visibility:visible;mso-wrap-style:square" from="4140,8382" to="5810,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bwrsMAAADdAAAADwAAAGRycy9kb3ducmV2LnhtbERPTYvCMBC9C/6HMMLeNHUPrlSjiG7Z&#10;HrzoLngdm7GtbSaliVr99RtB8DaP9znzZWdqcaXWlZYVjEcRCOLM6pJzBX+/yXAKwnlkjbVlUnAn&#10;B8tFvzfHWNsb7+i697kIIexiVFB438RSuqwgg25kG+LAnWxr0AfY5lK3eAvhppafUTSRBksODQU2&#10;tC4oq/YXo6CpLkl3vqebbfajq+9zekwOjy+lPgbdagbCU+ff4pc71WF+NJ3A85twgl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9G8K7DAAAA3QAAAA8AAAAAAAAAAAAA&#10;AAAAoQIAAGRycy9kb3ducmV2LnhtbFBLBQYAAAAABAAEAPkAAACRAwAAAAA=&#10;" strokecolor="#275966">
                  <v:stroke joinstyle="miter"/>
                </v:line>
                <v:line id="Line 774" o:spid="_x0000_s1061" style="position:absolute;visibility:visible;mso-wrap-style:square" from="4140,8382" to="5194,8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yP0sIAAADdAAAADwAAAGRycy9kb3ducmV2LnhtbERPzWrCQBC+C77DMkJvuokHK6mrlFJF&#10;sCCNPsCQnSbRzGzIbjX16V1B6G0+vt9ZrHpu1IU6XzsxkE4SUCSFs7WUBo6H9XgOygcUi40TMvBH&#10;HlbL4WCBmXVX+aZLHkoVQ8RnaKAKoc209kVFjH7iWpLI/biOMUTYldp2eI3h3Ohpksw0Yy2xocKW&#10;PioqzvkvG/ikw/62zjdu83VjPqX7qd2lbMzLqH9/AxWoD//ip3tr4/xk/gqPb+IJenk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pyP0sIAAADdAAAADwAAAAAAAAAAAAAA&#10;AAChAgAAZHJzL2Rvd25yZXYueG1sUEsFBgAAAAAEAAQA+QAAAJADAAAAAA==&#10;" strokecolor="#275966">
                  <v:stroke joinstyle="miter"/>
                </v:line>
                <v:line id="Line 775" o:spid="_x0000_s1062" style="position:absolute;flip:x;visibility:visible;mso-wrap-style:square" from="952,10668" to="5810,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kbwcYAAADdAAAADwAAAGRycy9kb3ducmV2LnhtbESPQUvDQBCF70L/wzIFL2J3FSwhdluK&#10;UBC0grF4HrLTZNvsbMhu0/jvnYPgbYb35r1vVpspdGqkIfnIFh4WBhRxHZ3nxsLha3dfgEoZ2WEX&#10;mSz8UILNenazwtLFK3/SWOVGSQinEi20Ofel1qluKWBaxJ5YtGMcAmZZh0a7Aa8SHjr9aMxSB/Qs&#10;DS329NJSfa4uwcL7Uxg/dvvTnX8r+su+8uY7LQ/W3s6n7TOoTFP+N/9dvzrBN4Xgyj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b5G8HGAAAA3QAAAA8AAAAAAAAA&#10;AAAAAAAAoQIAAGRycy9kb3ducmV2LnhtbFBLBQYAAAAABAAEAPkAAACUAwAAAAA=&#10;" strokecolor="#275966">
                  <v:stroke joinstyle="miter"/>
                </v:line>
                <v:line id="Line 776" o:spid="_x0000_s1063" style="position:absolute;flip:y;visibility:visible;mso-wrap-style:square" from="952,5810" to="952,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W+WsMAAADdAAAADwAAAGRycy9kb3ducmV2LnhtbERP32vCMBB+H/g/hBP2MjTZYNJVo4gg&#10;DDaFdeLz0ZxttuZSmli7/94Iwt7u4/t5i9XgGtFTF6xnDc9TBYK49MZypeHwvZ1kIEJENth4Jg1/&#10;FGC1HD0sMDf+wl/UF7ESKYRDjhrqGNtcylDW5DBMfUucuJPvHMYEu0qaDi8p3DXyRamZdGg5NdTY&#10;0qam8rc4Ow2fr67fb3c/T/Yja8+7wqpjmB20fhwP6zmISEP8F9/d7ybNV9kb3L5JJ8jl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1vlrDAAAA3QAAAA8AAAAAAAAAAAAA&#10;AAAAoQIAAGRycy9kb3ducmV2LnhtbFBLBQYAAAAABAAEAPkAAACRAwAAAAA=&#10;" strokecolor="#275966">
                  <v:stroke joinstyle="miter"/>
                </v:line>
                <v:line id="Line 777" o:spid="_x0000_s1064" style="position:absolute;flip:x y;visibility:visible;mso-wrap-style:square" from="4140,8382" to="5810,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pbnMcAAADdAAAADwAAAGRycy9kb3ducmV2LnhtbESPMW/CQAyFdyT+w8lI3eBShtKmHKhq&#10;icjAUqjU1c25SUjOF+UOCP319YDEZus9v/d5uR5cq87Uh9qzgcdZAoq48Lbm0sDXIZs+gwoR2WLr&#10;mQxcKcB6NR4tMbX+wp903sdSSQiHFA1UMXap1qGoyGGY+Y5YtF/fO4yy9qW2PV4k3LV6niRP2mHN&#10;0lBhR+8VFc3+5Ax0zSkbjtf8Y1dsbbM55j/Z99/CmIfJ8PYKKtIQ7+bbdW4FP3kRfvlGRtCr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qOlucxwAAAN0AAAAPAAAAAAAA&#10;AAAAAAAAAKECAABkcnMvZG93bnJldi54bWxQSwUGAAAAAAQABAD5AAAAlQMAAAAA&#10;" strokecolor="#275966">
                  <v:stroke joinstyle="miter"/>
                </v:line>
                <v:line id="Line 778" o:spid="_x0000_s1065" style="position:absolute;visibility:visible;mso-wrap-style:square" from="4140,8382" to="5194,8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k4MMAAADdAAAADwAAAGRycy9kb3ducmV2LnhtbERPzWrCQBC+F3yHZYTe6iY5lDa6BhGV&#10;QgVp9AGG7DRJzcyG7FZTn94tFHqbj+93FsXInbrQ4FsnBtJZAoqkcraV2sDpuH16AeUDisXOCRn4&#10;IQ/FcvKwwNy6q3zQpQy1iiHiczTQhNDnWvuqIUY/cz1J5D7dwBgiHGptB7zGcO50liTPmrGV2NBg&#10;T+uGqnP5zQY2dDzctuXO7fY35q/0kNn3lI15nI6rOahAY/gX/7nfbJyfvKbw+008QS/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fgJODDAAAA3QAAAA8AAAAAAAAAAAAA&#10;AAAAoQIAAGRycy9kb3ducmV2LnhtbFBLBQYAAAAABAAEAPkAAACRAwAAAAA=&#10;" strokecolor="#275966">
                  <v:stroke joinstyle="miter"/>
                </v:line>
                <v:line id="Line 779" o:spid="_x0000_s1066" style="position:absolute;flip:y;visibility:visible;mso-wrap-style:square" from="952,4146" to="3238,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i69sMAAADdAAAADwAAAGRycy9kb3ducmV2LnhtbERP32vCMBB+H/g/hBP2MjSZMNFqFBkI&#10;g82BVXw+mrONNpfSxNr998tg4Nt9fD9vue5dLTpqg/Ws4XWsQBAX3lguNRwP29EMRIjIBmvPpOGH&#10;AqxXg6clZsbfeU9dHkuRQjhkqKGKscmkDEVFDsPYN8SJO/vWYUywLaVp8Z7CXS0nSk2lQ8upocKG&#10;3isqrvnNafh6c933dnd5sZ+z5rbLrTqF6VHr52G/WYCI1MeH+N/9YdJ8NZ/A3zfpBL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LIuvbDAAAA3QAAAA8AAAAAAAAAAAAA&#10;AAAAoQIAAGRycy9kb3ducmV2LnhtbFBLBQYAAAAABAAEAPkAAACRAwAAAAA=&#10;" strokecolor="#275966">
                  <v:stroke joinstyle="miter"/>
                </v:line>
                <v:line id="Line 780" o:spid="_x0000_s1067" style="position:absolute;flip:x;visibility:visible;mso-wrap-style:square" from="2997,4146" to="3238,5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fbcQAAADdAAAADwAAAGRycy9kb3ducmV2LnhtbERP32vCMBB+H+x/CCfsRWayieI6o4yB&#10;IDgFq+z5aG5tZnMpTaz1v18EYW/38f28+bJ3teioDdazhpeRAkFceGO51HA8rJ5nIEJENlh7Jg1X&#10;CrBcPD7MMTP+wnvq8liKFMIhQw1VjE0mZSgqchhGviFO3I9vHcYE21KaFi8p3NXyVampdGg5NVTY&#10;0GdFxSk/Ow1fE9ftVtvfod3MmvM2t+o7TI9aPw36j3cQkfr4L7671ybNV29juH2TTp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hB9txAAAAN0AAAAPAAAAAAAAAAAA&#10;AAAAAKECAABkcnMvZG93bnJldi54bWxQSwUGAAAAAAQABAD5AAAAkgMAAAAA&#10;" strokecolor="#275966">
                  <v:stroke joinstyle="miter"/>
                </v:line>
                <v:line id="Line 781" o:spid="_x0000_s1068" style="position:absolute;visibility:visible;mso-wrap-style:square" from="10668,952" to="15525,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5eHeMMAAADdAAAADwAAAGRycy9kb3ducmV2LnhtbERP22rCQBB9L/QflhH6VjeRIjV1FSkq&#10;ggUx8QOG7DRJm5kN2VWjX98tFPo2h3Od+XLgVl2o940TA+k4AUVSOttIZeBUbJ5fQfmAYrF1QgZu&#10;5GG5eHyYY2bdVY50yUOlYoj4DA3UIXSZ1r6sidGPXUcSuU/XM4YI+0rbHq8xnFs9SZKpZmwkNtTY&#10;0XtN5Xd+ZgNrKg73Tb51248781d6mNh9ysY8jYbVG6hAQ/gX/7l3Ns5PZi/w+008QS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Xh3jDAAAA3QAAAA8AAAAAAAAAAAAA&#10;AAAAoQIAAGRycy9kb3ducmV2LnhtbFBLBQYAAAAABAAEAPkAAACRAwAAAAA=&#10;" strokecolor="#275966">
                  <v:stroke joinstyle="miter"/>
                </v:line>
                <v:line id="Line 782" o:spid="_x0000_s1069" style="position:absolute;flip:y;visibility:visible;mso-wrap-style:square" from="10668,4146" to="12954,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EigsQAAADdAAAADwAAAGRycy9kb3ducmV2LnhtbERP32vCMBB+F/wfwgl7kZk4UFxnFBGE&#10;weZgXdnz0dzazOZSmli7/94IA9/u4/t56+3gGtFTF6xnDfOZAkFcemO50lB8HR5XIEJENth4Jg1/&#10;FGC7GY/WmBl/4U/q81iJFMIhQw11jG0mZShrchhmviVO3I/vHMYEu0qaDi8p3DXySamldGg5NdTY&#10;0r6m8pSfnYb3hes/DsffqX1btedjbtV3WBZaP0yG3QuISEO8i//drybNV88LuH2TTpCb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ISKCxAAAAN0AAAAPAAAAAAAAAAAA&#10;AAAAAKECAABkcnMvZG93bnJldi54bWxQSwUGAAAAAAQABAD5AAAAkgMAAAAA&#10;" strokecolor="#275966">
                  <v:stroke joinstyle="miter"/>
                </v:line>
                <v:line id="Line 783" o:spid="_x0000_s1070" style="position:absolute;flip:x;visibility:visible;mso-wrap-style:square" from="12712,4146" to="12954,5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O89cMAAADdAAAADwAAAGRycy9kb3ducmV2LnhtbERP32vCMBB+H/g/hBP2MjTZYMVVo4gg&#10;DDaFdeLz0ZxttuZSmli7/94Iwt7u4/t5i9XgGtFTF6xnDc9TBYK49MZypeHwvZ3MQISIbLDxTBr+&#10;KMBqOXpYYG78hb+oL2IlUgiHHDXUMba5lKGsyWGY+pY4cSffOYwJdpU0HV5SuGvki1KZdGg5NdTY&#10;0qam8rc4Ow2fr67fb3c/T/Zj1p53hVXHkB20fhwP6zmISEP8F9/d7ybNV28Z3L5JJ8jl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3zvPXDAAAA3QAAAA8AAAAAAAAAAAAA&#10;AAAAoQIAAGRycy9kb3ducmV2LnhtbFBLBQYAAAAABAAEAPkAAACRAwAAAAA=&#10;" strokecolor="#275966">
                  <v:stroke joinstyle="miter"/>
                </v:line>
                <v:line id="Line 784" o:spid="_x0000_s1071" style="position:absolute;visibility:visible;mso-wrap-style:square" from="15525,952" to="17195,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UZD8MAAADdAAAADwAAAGRycy9kb3ducmV2LnhtbERPzWrCQBC+F/oOywi91U081Jq6ihQV&#10;wYKY+ABDdpqkzcyG7KrRp+8WCr3Nx/c78+XArbpQ7xsnBtJxAoqkdLaRysCp2Dy/gvIBxWLrhAzc&#10;yMNy8fgwx8y6qxzpkodKxRDxGRqoQ+gyrX1ZE6Mfu44kcp+uZwwR9pW2PV5jOLd6kiQvmrGR2FBj&#10;R+81ld/5mQ2sqTjcN/nWbT/uzF/pYWL3KRvzNBpWb6ACDeFf/Ofe2Tg/mU3h95t4gl7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dFGQ/DAAAA3QAAAA8AAAAAAAAAAAAA&#10;AAAAoQIAAGRycy9kb3ducmV2LnhtbFBLBQYAAAAABAAEAPkAAACRAwAAAAA=&#10;" strokecolor="#275966">
                  <v:stroke joinstyle="miter"/>
                </v:line>
                <v:line id="Line 785" o:spid="_x0000_s1072" style="position:absolute;flip:x y;visibility:visible;mso-wrap-style:square" from="16141,3003" to="17195,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xXmscAAADdAAAADwAAAGRycy9kb3ducmV2LnhtbESPMW/CQAyFdyT+w8lI3eBShtKmHKhq&#10;icjAUqjU1c25SUjOF+UOCP319YDEZus9v/d5uR5cq87Uh9qzgcdZAoq48Lbm0sDXIZs+gwoR2WLr&#10;mQxcKcB6NR4tMbX+wp903sdSSQiHFA1UMXap1qGoyGGY+Y5YtF/fO4yy9qW2PV4k3LV6niRP2mHN&#10;0lBhR+8VFc3+5Ax0zSkbjtf8Y1dsbbM55j/Z99/CmIfJ8PYKKtIQ7+bbdW4FP3kRXPlGRtCr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TFeaxwAAAN0AAAAPAAAAAAAA&#10;AAAAAAAAAKECAABkcnMvZG93bnJldi54bWxQSwUGAAAAAAQABAD5AAAAlQMAAAAA&#10;" strokecolor="#275966">
                  <v:stroke joinstyle="miter"/>
                </v:line>
                <v:line id="Line 786" o:spid="_x0000_s1073" style="position:absolute;visibility:visible;mso-wrap-style:square" from="15525,952" to="20383,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Yo5sIAAADdAAAADwAAAGRycy9kb3ducmV2LnhtbERPzWrCQBC+C77DMkJvuokHqamrlFJF&#10;sCCNPsCQnSbRzGzIbjX16V1B6G0+vt9ZrHpu1IU6XzsxkE4SUCSFs7WUBo6H9fgVlA8oFhsnZOCP&#10;PKyWw8ECM+uu8k2XPJQqhojP0EAVQptp7YuKGP3EtSSR+3EdY4iwK7Xt8BrDudHTJJlpxlpiQ4Ut&#10;fVRUnPNfNvBJh/1tnW/c5uvGfEr3U7tL2ZiXUf/+BipQH/7FT/fWxvnJfA6Pb+IJenk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ZYo5sIAAADdAAAADwAAAAAAAAAAAAAA&#10;AAChAgAAZHJzL2Rvd25yZXYueG1sUEsFBgAAAAAEAAQA+QAAAJADAAAAAA==&#10;" strokecolor="#275966">
                  <v:stroke joinstyle="miter"/>
                </v:line>
                <v:line id="Line 787" o:spid="_x0000_s1074" style="position:absolute;visibility:visible;mso-wrap-style:square" from="20383,952" to="20383,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cbYcUAAADdAAAADwAAAGRycy9kb3ducmV2LnhtbESPQWvCQBCF74X+h2UK3uomHoqkrlJK&#10;FaEFMfYHDNlpkjYzG7KrRn995yB4m+G9ee+bxWrkzpxoiG0QB/k0A0NSBd9K7eD7sH6eg4kJxWMX&#10;hBxcKMJq+fiwwMKHs+zpVKbaaIjEAh00KfWFtbFqiDFOQ0+i2k8YGJOuQ239gGcN587OsuzFMrai&#10;DQ329N5Q9Vce2cEHHXbXdbkJm68r82++m/nPnJ2bPI1vr2ASjeluvl1vveLnmfLrNzqCX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kcbYcUAAADdAAAADwAAAAAAAAAA&#10;AAAAAAChAgAAZHJzL2Rvd25yZXYueG1sUEsFBgAAAAAEAAQA+QAAAJMDAAAAAA==&#10;" strokecolor="#275966">
                  <v:stroke joinstyle="miter"/>
                </v:line>
                <v:line id="Line 788" o:spid="_x0000_s1075" style="position:absolute;visibility:visible;mso-wrap-style:square" from="15525,952" to="17195,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u++sIAAADdAAAADwAAAGRycy9kb3ducmV2LnhtbERPzWrCQBC+F/oOywi91c16KCV1lVJU&#10;BAUx+gBDdppEM7Mhu9Xo03cLBW/z8f3OdD5wqy7Uh8aLBTPOQJGU3jVSWTgelq/voEJEcdh6IQs3&#10;CjCfPT9NMXf+Knu6FLFSKURCjhbqGLtc61DWxBjGviNJ3LfvGWOCfaVdj9cUzq2eZNmbZmwkNdTY&#10;0VdN5bn4YQsLOuzuy2LlV9s788nsJm5j2NqX0fD5ASrSEB/if/fapfkmM/D3TTpBz3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Qu++sIAAADdAAAADwAAAAAAAAAAAAAA&#10;AAChAgAAZHJzL2Rvd25yZXYueG1sUEsFBgAAAAAEAAQA+QAAAJADAAAAAA==&#10;" strokecolor="#275966">
                  <v:stroke joinstyle="miter"/>
                </v:line>
                <v:line id="Line 789" o:spid="_x0000_s1076" style="position:absolute;flip:x y;visibility:visible;mso-wrap-style:square" from="16141,3003" to="17195,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0/6asMAAADdAAAADwAAAGRycy9kb3ducmV2LnhtbERPS4vCMBC+C/sfwix401QPrnSNIu4W&#10;e9iLD9jr2IxtbTMpTdTqrzeC4G0+vufMFp2pxYVaV1pWMBpGIIgzq0vOFex3yWAKwnlkjbVlUnAj&#10;B4v5R2+GsbZX3tBl63MRQtjFqKDwvomldFlBBt3QNsSBO9rWoA+wzaVu8RrCTS3HUTSRBksODQU2&#10;tCooq7Zno6Cpzkl3uqU/f9laV7+n9JD837+U6n92y28Qnjr/Fr/cqQ7zR9EYnt+EE+T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tP+mrDAAAA3QAAAA8AAAAAAAAAAAAA&#10;AAAAoQIAAGRycy9kb3ducmV2LnhtbFBLBQYAAAAABAAEAPkAAACRAwAAAAA=&#10;" strokecolor="#275966">
                  <v:stroke joinstyle="miter"/>
                </v:line>
                <v:line id="Line 790" o:spid="_x0000_s1077" style="position:absolute;flip:x;visibility:visible;mso-wrap-style:square" from="18097,5810" to="20383,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Fd8MAAADdAAAADwAAAGRycy9kb3ducmV2LnhtbERP32vCMBB+F/Y/hBvsRWaiMpHOKCII&#10;wnSwTvZ8NLc2W3MpTaz1vzeC4Nt9fD9vsepdLTpqg/WsYTxSIIgLbyyXGo7f29c5iBCRDdaeScOF&#10;AqyWT4MFZsaf+Yu6PJYihXDIUEMVY5NJGYqKHIaRb4gT9+tbhzHBtpSmxXMKd7WcKDWTDi2nhgob&#10;2lRU/Ocnp2H/5rrP7eFvaD/mzemQW/UTZketX5779TuISH18iO/unUnzx2oKt2/SCXJ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vhXfDAAAA3QAAAA8AAAAAAAAAAAAA&#10;AAAAoQIAAGRycy9kb3ducmV2LnhtbFBLBQYAAAAABAAEAPkAAACRAwAAAAA=&#10;" strokecolor="#275966">
                  <v:stroke joinstyle="miter"/>
                </v:line>
                <v:line id="Line 791" o:spid="_x0000_s1078" style="position:absolute;flip:y;visibility:visible;mso-wrap-style:square" from="18097,6432" to="18338,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YdA8MAAADdAAAADwAAAGRycy9kb3ducmV2LnhtbERP32vCMBB+F/Y/hBvsRWaiOJHOKCII&#10;wnSwTvZ8NLc2W3MpTaz1vzeC4Nt9fD9vsepdLTpqg/WsYTxSIIgLbyyXGo7f29c5iBCRDdaeScOF&#10;AqyWT4MFZsaf+Yu6PJYihXDIUEMVY5NJGYqKHIaRb4gT9+tbhzHBtpSmxXMKd7WcKDWTDi2nhgob&#10;2lRU/Ocnp2H/5rrP7eFvaD/mzemQW/UTZketX5779TuISH18iO/unUnzx2oKt2/SCXJ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yGHQPDAAAA3QAAAA8AAAAAAAAAAAAA&#10;AAAAoQIAAGRycy9kb3ducmV2LnhtbFBLBQYAAAAABAAEAPkAAACRAwAAAAA=&#10;" strokecolor="#275966">
                  <v:stroke joinstyle="miter"/>
                </v:line>
                <v:line id="Line 792" o:spid="_x0000_s1079" style="position:absolute;visibility:visible;mso-wrap-style:square" from="20383,5810" to="20383,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C4+cMAAADdAAAADwAAAGRycy9kb3ducmV2LnhtbERP22rCQBB9L/gPywh9q5sEWkp0DSIq&#10;hQrS6AcM2WmSmpkN2a2mfr1bKPRtDuc6i2LkTl1o8K0TA+ksAUVSOdtKbeB03D69gvIBxWLnhAz8&#10;kIdiOXlYYG7dVT7oUoZaxRDxORpoQuhzrX3VEKOfuZ4kcp9uYAwRDrW2A15jOHc6S5IXzdhKbGiw&#10;p3VD1bn8ZgMbOh5u23Lndvsb81d6yOx7ysY8TsfVHFSgMfyL/9xvNs5Pk2f4/SaeoJ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wuPnDAAAA3QAAAA8AAAAAAAAAAAAA&#10;AAAAoQIAAGRycy9kb3ducmV2LnhtbFBLBQYAAAAABAAEAPkAAACRAwAAAAA=&#10;" strokecolor="#275966">
                  <v:stroke joinstyle="miter"/>
                </v:line>
                <v:line id="Line 793" o:spid="_x0000_s1080" style="position:absolute;flip:x;visibility:visible;mso-wrap-style:square" from="15525,10668" to="20383,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gm78MAAADdAAAADwAAAGRycy9kb3ducmV2LnhtbERP32vCMBB+H/g/hBN8GTNRWJHOKCII&#10;gjpYJ3s+mlub2VxKE2v9781gsLf7+H7ecj24RvTUBetZw2yqQBCX3liuNJw/dy8LECEiG2w8k4Y7&#10;BVivRk9LzI2/8Qf1RaxECuGQo4Y6xjaXMpQ1OQxT3xIn7tt3DmOCXSVNh7cU7ho5VyqTDi2nhhpb&#10;2tZUXoqr03B8df377vTzbA+L9noqrPoK2VnryXjYvIGINMR/8Z97b9L8mcrg95t0gl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YJu/DAAAA3QAAAA8AAAAAAAAAAAAA&#10;AAAAoQIAAGRycy9kb3ducmV2LnhtbFBLBQYAAAAABAAEAPkAAACRAwAAAAA=&#10;" strokecolor="#275966">
                  <v:stroke joinstyle="miter"/>
                </v:line>
                <v:line id="Line 794" o:spid="_x0000_s1081" style="position:absolute;flip:x;visibility:visible;mso-wrap-style:square" from="18097,5810" to="20383,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SDdMQAAADdAAAADwAAAGRycy9kb3ducmV2LnhtbERP22oCMRB9F/oPYQp9KTWx4IWtUUQQ&#10;CtWCq/R52Ex3024myyau698bQfBtDuc682XvatFRG6xnDaOhAkFceGO51HA8bN5mIEJENlh7Jg0X&#10;CrBcPA3mmBl/5j11eSxFCuGQoYYqxiaTMhQVOQxD3xAn7te3DmOCbSlNi+cU7mr5rtREOrScGips&#10;aF1R8Z+fnIbt2HXfm93fq/2aNaddbtVPmBy1fnnuVx8gIvXxIb67P02aP1JTuH2TTp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VIN0xAAAAN0AAAAPAAAAAAAAAAAA&#10;AAAAAKECAABkcnMvZG93bnJldi54bWxQSwUGAAAAAAQABAD5AAAAkgMAAAAA&#10;" strokecolor="#275966">
                  <v:stroke joinstyle="miter"/>
                </v:line>
                <v:line id="Line 795" o:spid="_x0000_s1082" style="position:absolute;flip:y;visibility:visible;mso-wrap-style:square" from="18097,6432" to="18338,7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sXBsYAAADdAAAADwAAAGRycy9kb3ducmV2LnhtbESPQWvDMAyF74P+B6PBLqO1O1gpWd0y&#10;CoXB1sHS0rOItcRtLIfYTbN/Px0Gu0m8p/c+rTZjaNVAffKRLcxnBhRxFZ3n2sLxsJsuQaWM7LCN&#10;TBZ+KMFmPblbYeHijb9oKHOtJIRTgRaanLtC61Q1FDDNYkcs2nfsA2ZZ+1q7Hm8SHlr9ZMxCB/Qs&#10;DQ12tG2oupTXYOHjOQyfu/350b8vu+u+9OaUFkdrH+7H1xdQmcb8b/67fnOCPzeCK9/ICHr9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3LFwbGAAAA3QAAAA8AAAAAAAAA&#10;AAAAAAAAoQIAAGRycy9kb3ducmV2LnhtbFBLBQYAAAAABAAEAPkAAACUAwAAAAA=&#10;" strokecolor="#275966">
                  <v:stroke joinstyle="miter"/>
                </v:line>
                <v:line id="Line 796" o:spid="_x0000_s1083" style="position:absolute;flip:x y;visibility:visible;mso-wrap-style:square" from="13855,8382" to="15525,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toG8QAAADdAAAADwAAAGRycy9kb3ducmV2LnhtbERPO2/CMBDeK/EfrKvE1jgwtCVgogoa&#10;kaELFKnrNT7y9DmKDYT++hqpUrf79D1vlY6mExcaXG1ZwSyKQRAXVtdcKjh+Zk+vIJxH1thZJgU3&#10;cpCuJw8rTLS98p4uB1+KEMIuQQWV930ipSsqMugi2xMH7mQHgz7AoZR6wGsIN52cx/GzNFhzaKiw&#10;p01FRXs4GwV9e87G5pZvP4qdbt+b/Dv7+nlRavo4vi1BeBr9v/jPneswfxYv4P5NOEG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62gbxAAAAN0AAAAPAAAAAAAAAAAA&#10;AAAAAKECAABkcnMvZG93bnJldi54bWxQSwUGAAAAAAQABAD5AAAAkgMAAAAA&#10;" strokecolor="#275966">
                  <v:stroke joinstyle="miter"/>
                </v:line>
                <v:line id="Line 797" o:spid="_x0000_s1084" style="position:absolute;visibility:visible;mso-wrap-style:square" from="13855,8382" to="14909,8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6NvMUAAADdAAAADwAAAGRycy9kb3ducmV2LnhtbESPQUvDQBCF70L/wzIFb3azPYjEbouU&#10;tggKxdQfMGTHJJqZDdm1jf31zkHwNsN78943q83EvTnTmLooHtyiAENSx9BJ4+H9tL97AJMySsA+&#10;Cnn4oQSb9exmhWWIF3mjc5UboyGSSvTQ5jyU1qa6Jca0iAOJah9xZMy6jo0NI140nHu7LIp7y9iJ&#10;NrQ40Lal+qv6Zg87Oh2v++oQD69X5k93XIYXx97fzqenRzCZpvxv/rt+DorvnPLrNzqCX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56NvMUAAADdAAAADwAAAAAAAAAA&#10;AAAAAAChAgAAZHJzL2Rvd25yZXYueG1sUEsFBgAAAAAEAAQA+QAAAJMDAAAAAA==&#10;" strokecolor="#275966">
                  <v:stroke joinstyle="miter"/>
                </v:line>
                <v:line id="Line 798" o:spid="_x0000_s1085" style="position:absolute;flip:x;visibility:visible;mso-wrap-style:square" from="10668,10668" to="15525,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goRsMAAADdAAAADwAAAGRycy9kb3ducmV2LnhtbERP0YrCMBB8P/Afwgq+HJoqnEg1igiC&#10;oB5cFZ+XZm2jzaY0sda/NwcHN0+7zM7MzmLV2Uq01HjjWMF4lIAgzp02XCg4n7bDGQgfkDVWjknB&#10;izyslr2PBabaPfmH2iwUIpqwT1FBGUKdSunzkiz6kauJI3d1jcUQ16aQusFnNLeVnCTJVFo0HBNK&#10;rGlTUn7PHlbB4cu239vj7dPsZ/XjmJnk4qdnpQb9bj0HEagL/8d/6p2O70fAb5s4gl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oKEbDAAAA3QAAAA8AAAAAAAAAAAAA&#10;AAAAoQIAAGRycy9kb3ducmV2LnhtbFBLBQYAAAAABAAEAPkAAACRAwAAAAA=&#10;" strokecolor="#275966">
                  <v:stroke joinstyle="miter"/>
                </v:line>
                <v:line id="Line 799" o:spid="_x0000_s1086" style="position:absolute;flip:x y;visibility:visible;mso-wrap-style:square" from="13855,8382" to="15525,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Zst8UAAADdAAAADwAAAGRycy9kb3ducmV2LnhtbERPS2vCQBC+F/oflil4001yUEldpbQN&#10;5uDFB/Q6zU6TmOxsyG40+uvdQqG3+fies9qMphUX6l1tWUE8i0AQF1bXXCo4HbPpEoTzyBpby6Tg&#10;Rg426+enFabaXnlPl4MvRQhhl6KCyvsuldIVFRl0M9sRB+7H9gZ9gH0pdY/XEG5amUTRXBqsOTRU&#10;2NF7RUVzGIyCrhmy8XzLP3bFVjef5/w7+7ovlJq8jG+vIDyN/l/85851mB/HCfx+E06Q6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pZst8UAAADdAAAADwAAAAAAAAAA&#10;AAAAAAChAgAAZHJzL2Rvd25yZXYueG1sUEsFBgAAAAAEAAQA+QAAAJMDAAAAAA==&#10;" strokecolor="#275966">
                  <v:stroke joinstyle="miter"/>
                </v:line>
                <v:line id="Line 800" o:spid="_x0000_s1087" style="position:absolute;visibility:visible;mso-wrap-style:square" from="13855,8382" to="14909,8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wTy8IAAADdAAAADwAAAGRycy9kb3ducmV2LnhtbERP22rCQBB9L/Qflin4VjerICV1FSlV&#10;hBaksR8wZKdJamY2ZFdN/fquIPg2h3Od+XLgVp2oD40XC2acgSIpvWuksvC9Xz+/gAoRxWHrhSz8&#10;UYDl4vFhjrnzZ/miUxErlUIk5GihjrHLtQ5lTYxh7DuSxP34njEm2Ffa9XhO4dzqSZbNNGMjqaHG&#10;jt5qKg/FkS280353WRcbv/m8MP+a3cR9GLZ29DSsXkFFGuJdfHNvXZpvzBSu36QT9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0wTy8IAAADdAAAADwAAAAAAAAAAAAAA&#10;AAChAgAAZHJzL2Rvd25yZXYueG1sUEsFBgAAAAAEAAQA+QAAAJADAAAAAA==&#10;" strokecolor="#275966">
                  <v:stroke joinstyle="miter"/>
                </v:line>
                <v:line id="Line 801" o:spid="_x0000_s1088" style="position:absolute;flip:y;visibility:visible;mso-wrap-style:square" from="10668,4146" to="12954,5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L3sMAAADdAAAADwAAAGRycy9kb3ducmV2LnhtbERP32vCMBB+H/g/hBP2MjTt2ESqUUQQ&#10;BtOBVXw+mrONNpfSxFr/+2Uw8O0+vp83X/a2Fh213jhWkI4TEMSF04ZLBcfDZjQF4QOyxtoxKXiQ&#10;h+Vi8DLHTLs776nLQyliCPsMFVQhNJmUvqjIoh+7hjhyZ9daDBG2pdQt3mO4reV7kkykRcOxocKG&#10;1hUV1/xmFWw/bfez2V3ezPe0ue1yk5z85KjU67BfzUAE6sNT/O/+0nF+mn7A3zfxBL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fi97DAAAA3QAAAA8AAAAAAAAAAAAA&#10;AAAAoQIAAGRycy9kb3ducmV2LnhtbFBLBQYAAAAABAAEAPkAAACRAwAAAAA=&#10;" strokecolor="#275966">
                  <v:stroke joinstyle="miter"/>
                </v:line>
                <v:line id="Line 802" o:spid="_x0000_s1089" style="position:absolute;flip:x;visibility:visible;mso-wrap-style:square" from="12712,4146" to="12954,5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MuRcMAAADdAAAADwAAAGRycy9kb3ducmV2LnhtbERP24rCMBB9F/Yfwizsi2jaBUW6RlkW&#10;BMELWMXnoZlto82kNLHWv98sCL7N4VxnvuxtLTpqvXGsIB0nIIgLpw2XCk7H1WgGwgdkjbVjUvAg&#10;D8vF22COmXZ3PlCXh1LEEPYZKqhCaDIpfVGRRT92DXHkfl1rMUTYllK3eI/htpafSTKVFg3Hhgob&#10;+qmouOY3q2A7sd1+tbsMzWbW3Ha5Sc5+elLq473//gIRqA8v8dO91nF+mk7g/5t4gl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TLkXDAAAA3QAAAA8AAAAAAAAAAAAA&#10;AAAAoQIAAGRycy9kb3ducmV2LnhtbFBLBQYAAAAABAAEAPkAAACRAwAAAAA=&#10;" strokecolor="#275966">
                  <v:stroke joinstyle="miter"/>
                </v:line>
                <w10:anchorlock/>
              </v:group>
            </w:pict>
          </mc:Fallback>
        </mc:AlternateContent>
      </w:r>
    </w:p>
    <w:p w14:paraId="05492C27" w14:textId="147686A1" w:rsidR="00A96F9D" w:rsidRPr="00A96F9D" w:rsidRDefault="00A96F9D" w:rsidP="00A96F9D">
      <w:bookmarkStart w:id="0" w:name="_GoBack"/>
      <w:bookmarkEnd w:id="0"/>
    </w:p>
    <w:sectPr w:rsidR="00A96F9D" w:rsidRPr="00A96F9D" w:rsidSect="0088643E">
      <w:headerReference w:type="default" r:id="rId14"/>
      <w:footerReference w:type="default" r:id="rId15"/>
      <w:headerReference w:type="first" r:id="rId16"/>
      <w:footerReference w:type="first" r:id="rId17"/>
      <w:pgSz w:w="12240" w:h="15840"/>
      <w:pgMar w:top="1440" w:right="1440" w:bottom="720" w:left="1440" w:header="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D04493" w14:textId="77777777" w:rsidR="0057625D" w:rsidRDefault="0057625D" w:rsidP="0009217F">
      <w:r>
        <w:separator/>
      </w:r>
    </w:p>
  </w:endnote>
  <w:endnote w:type="continuationSeparator" w:id="0">
    <w:p w14:paraId="747FD89C" w14:textId="77777777" w:rsidR="0057625D" w:rsidRDefault="0057625D" w:rsidP="00092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ndale Mono">
    <w:charset w:val="00"/>
    <w:family w:val="auto"/>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ahoma Bold">
    <w:panose1 w:val="020B0804030504040204"/>
    <w:charset w:val="00"/>
    <w:family w:val="auto"/>
    <w:pitch w:val="variable"/>
    <w:sig w:usb0="E1002A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DBFE57" w14:textId="41033550" w:rsidR="00855BD1" w:rsidRPr="009C66C8" w:rsidRDefault="009C66C8" w:rsidP="009C66C8">
    <w:pPr>
      <w:pStyle w:val="Footer"/>
      <w:rPr>
        <w:color w:val="6B6C6F"/>
        <w:sz w:val="18"/>
        <w:szCs w:val="18"/>
      </w:rPr>
    </w:pPr>
    <w:r>
      <w:rPr>
        <w:color w:val="6B6C6F"/>
        <w:sz w:val="18"/>
        <w:szCs w:val="18"/>
      </w:rPr>
      <w:t xml:space="preserve">Copyright </w:t>
    </w:r>
    <w:r w:rsidRPr="003F47D1">
      <w:rPr>
        <w:color w:val="6B6C6F"/>
        <w:sz w:val="18"/>
        <w:szCs w:val="18"/>
      </w:rPr>
      <w:t>© Edgenuity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DBFE59" w14:textId="33210638" w:rsidR="00855BD1" w:rsidRPr="00EB46FD" w:rsidRDefault="009C66C8" w:rsidP="00EB46FD">
    <w:pPr>
      <w:pStyle w:val="Footer"/>
      <w:rPr>
        <w:color w:val="6B6C6F"/>
        <w:sz w:val="18"/>
        <w:szCs w:val="18"/>
      </w:rPr>
    </w:pPr>
    <w:r>
      <w:rPr>
        <w:color w:val="6B6C6F"/>
        <w:sz w:val="18"/>
        <w:szCs w:val="18"/>
      </w:rPr>
      <w:t>Copyright</w:t>
    </w:r>
    <w:r w:rsidR="00EB46FD" w:rsidRPr="003F47D1">
      <w:rPr>
        <w:color w:val="6B6C6F"/>
        <w:sz w:val="18"/>
        <w:szCs w:val="18"/>
      </w:rPr>
      <w:t xml:space="preserve"> © Edgenuity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984317" w14:textId="77777777" w:rsidR="0057625D" w:rsidRDefault="0057625D" w:rsidP="0009217F">
      <w:r>
        <w:separator/>
      </w:r>
    </w:p>
  </w:footnote>
  <w:footnote w:type="continuationSeparator" w:id="0">
    <w:p w14:paraId="1E565848" w14:textId="77777777" w:rsidR="0057625D" w:rsidRDefault="0057625D" w:rsidP="000921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34D461" w14:textId="77777777" w:rsidR="00804D53" w:rsidRDefault="00804D53" w:rsidP="00804D53">
    <w:pPr>
      <w:pStyle w:val="Header"/>
      <w:rPr>
        <w:rFonts w:ascii="Arial" w:hAnsi="Arial" w:cs="Arial"/>
        <w:color w:val="F78D26" w:themeColor="accent2"/>
      </w:rPr>
    </w:pPr>
  </w:p>
  <w:p w14:paraId="64DBFE56" w14:textId="64573C5F" w:rsidR="009C66C8" w:rsidRPr="00804D53" w:rsidRDefault="00745EB2" w:rsidP="0088643E">
    <w:pPr>
      <w:pStyle w:val="Header"/>
      <w:tabs>
        <w:tab w:val="left" w:pos="2065"/>
        <w:tab w:val="center" w:pos="4680"/>
      </w:tabs>
      <w:jc w:val="left"/>
      <w:rPr>
        <w:rFonts w:ascii="Arial" w:hAnsi="Arial" w:cs="Arial"/>
        <w:color w:val="F78D26" w:themeColor="accent2"/>
      </w:rPr>
    </w:pPr>
    <w:r>
      <w:rPr>
        <w:rFonts w:ascii="Arial" w:hAnsi="Arial" w:cs="Arial"/>
        <w:color w:val="F78D26" w:themeColor="accent2"/>
      </w:rPr>
      <w:tab/>
    </w:r>
    <w:r>
      <w:rPr>
        <w:rFonts w:ascii="Arial" w:hAnsi="Arial" w:cs="Arial"/>
        <w:color w:val="F78D26" w:themeColor="accent2"/>
      </w:rPr>
      <w:tab/>
    </w:r>
    <w:r w:rsidR="00CD33FB">
      <w:rPr>
        <w:rFonts w:ascii="Arial" w:hAnsi="Arial" w:cs="Arial"/>
        <w:color w:val="F78D26" w:themeColor="accent2"/>
      </w:rPr>
      <w:t>Student Guide</w:t>
    </w:r>
    <w:r w:rsidR="00804D53">
      <w:rPr>
        <w:rFonts w:ascii="Arial" w:hAnsi="Arial" w:cs="Arial"/>
        <w:color w:val="F78D26" w:themeColor="accent2"/>
      </w:rPr>
      <w:t xml:space="preserve"> (continued)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DBFE58" w14:textId="0B8D98AB" w:rsidR="00855BD1" w:rsidRDefault="00EE7B23" w:rsidP="007058C8">
    <w:pPr>
      <w:spacing w:before="100" w:beforeAutospacing="1" w:after="100" w:afterAutospacing="1"/>
      <w:ind w:left="-1440"/>
    </w:pPr>
    <w:r>
      <w:rPr>
        <w:noProof/>
      </w:rPr>
      <w:drawing>
        <wp:anchor distT="0" distB="0" distL="114300" distR="114300" simplePos="0" relativeHeight="251666432" behindDoc="0" locked="0" layoutInCell="1" allowOverlap="1" wp14:anchorId="64DBFE5A" wp14:editId="64DBFE5B">
          <wp:simplePos x="0" y="0"/>
          <wp:positionH relativeFrom="column">
            <wp:posOffset>5083175</wp:posOffset>
          </wp:positionH>
          <wp:positionV relativeFrom="paragraph">
            <wp:posOffset>584200</wp:posOffset>
          </wp:positionV>
          <wp:extent cx="1097280" cy="27432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nuity-logo-01.png"/>
                  <pic:cNvPicPr/>
                </pic:nvPicPr>
                <pic:blipFill>
                  <a:blip r:embed="rId1">
                    <a:extLst>
                      <a:ext uri="{28A0092B-C50C-407E-A947-70E740481C1C}">
                        <a14:useLocalDpi xmlns:a14="http://schemas.microsoft.com/office/drawing/2010/main" val="0"/>
                      </a:ext>
                    </a:extLst>
                  </a:blip>
                  <a:stretch>
                    <a:fillRect/>
                  </a:stretch>
                </pic:blipFill>
                <pic:spPr>
                  <a:xfrm>
                    <a:off x="0" y="0"/>
                    <a:ext cx="1097280" cy="274320"/>
                  </a:xfrm>
                  <a:prstGeom prst="rect">
                    <a:avLst/>
                  </a:prstGeom>
                </pic:spPr>
              </pic:pic>
            </a:graphicData>
          </a:graphic>
        </wp:anchor>
      </w:drawing>
    </w:r>
    <w:r w:rsidR="00232096">
      <w:rPr>
        <w:noProof/>
      </w:rPr>
      <w:drawing>
        <wp:anchor distT="0" distB="0" distL="114300" distR="114300" simplePos="0" relativeHeight="251664384" behindDoc="1" locked="0" layoutInCell="1" allowOverlap="1" wp14:anchorId="64DBFE5C" wp14:editId="64DBFE5D">
          <wp:simplePos x="0" y="0"/>
          <wp:positionH relativeFrom="column">
            <wp:posOffset>-914400</wp:posOffset>
          </wp:positionH>
          <wp:positionV relativeFrom="paragraph">
            <wp:posOffset>254000</wp:posOffset>
          </wp:positionV>
          <wp:extent cx="7780655" cy="4572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wavy-lines-01.png"/>
                  <pic:cNvPicPr/>
                </pic:nvPicPr>
                <pic:blipFill>
                  <a:blip r:embed="rId2">
                    <a:extLst>
                      <a:ext uri="{28A0092B-C50C-407E-A947-70E740481C1C}">
                        <a14:useLocalDpi xmlns:a14="http://schemas.microsoft.com/office/drawing/2010/main" val="0"/>
                      </a:ext>
                    </a:extLst>
                  </a:blip>
                  <a:stretch>
                    <a:fillRect/>
                  </a:stretch>
                </pic:blipFill>
                <pic:spPr>
                  <a:xfrm>
                    <a:off x="0" y="0"/>
                    <a:ext cx="7780655" cy="457200"/>
                  </a:xfrm>
                  <a:prstGeom prst="rect">
                    <a:avLst/>
                  </a:prstGeom>
                </pic:spPr>
              </pic:pic>
            </a:graphicData>
          </a:graphic>
        </wp:anchor>
      </w:drawing>
    </w:r>
    <w:r w:rsidR="00814B8E">
      <w:rPr>
        <w:noProof/>
      </w:rPr>
      <mc:AlternateContent>
        <mc:Choice Requires="wps">
          <w:drawing>
            <wp:anchor distT="0" distB="0" distL="114300" distR="114300" simplePos="0" relativeHeight="251663360" behindDoc="0" locked="0" layoutInCell="1" allowOverlap="1" wp14:anchorId="64DBFE5E" wp14:editId="2163C51C">
              <wp:simplePos x="0" y="0"/>
              <wp:positionH relativeFrom="column">
                <wp:posOffset>-457200</wp:posOffset>
              </wp:positionH>
              <wp:positionV relativeFrom="paragraph">
                <wp:posOffset>222250</wp:posOffset>
              </wp:positionV>
              <wp:extent cx="3429000" cy="5969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0" cy="596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DBFE60" w14:textId="5FC9F3C7" w:rsidR="00232096" w:rsidRDefault="005B4C76" w:rsidP="00E90FFB">
                          <w:pPr>
                            <w:spacing w:after="0" w:line="360" w:lineRule="exact"/>
                            <w:jc w:val="right"/>
                            <w:rPr>
                              <w:rFonts w:asciiTheme="majorHAnsi" w:hAnsiTheme="majorHAnsi" w:cstheme="majorHAnsi"/>
                              <w:b/>
                              <w:color w:val="FFFFFF" w:themeColor="background1"/>
                              <w:sz w:val="28"/>
                              <w:szCs w:val="28"/>
                            </w:rPr>
                          </w:pPr>
                          <w:r>
                            <w:rPr>
                              <w:rFonts w:asciiTheme="majorHAnsi" w:hAnsiTheme="majorHAnsi" w:cstheme="majorHAnsi"/>
                              <w:b/>
                              <w:color w:val="FFFFFF" w:themeColor="background1"/>
                              <w:sz w:val="28"/>
                              <w:szCs w:val="28"/>
                            </w:rPr>
                            <w:t>Tessellations Project</w:t>
                          </w:r>
                        </w:p>
                        <w:p w14:paraId="64DBFE61" w14:textId="4AF65347" w:rsidR="00232096" w:rsidRPr="00232096" w:rsidRDefault="00CD33FB" w:rsidP="00E90FFB">
                          <w:pPr>
                            <w:spacing w:after="0" w:line="360" w:lineRule="exact"/>
                            <w:jc w:val="right"/>
                            <w:rPr>
                              <w:rFonts w:asciiTheme="majorHAnsi" w:hAnsiTheme="majorHAnsi" w:cstheme="majorHAnsi"/>
                              <w:b/>
                              <w:i/>
                              <w:color w:val="FFFFFF" w:themeColor="background1"/>
                              <w:sz w:val="28"/>
                              <w:szCs w:val="28"/>
                            </w:rPr>
                          </w:pPr>
                          <w:r>
                            <w:rPr>
                              <w:rFonts w:asciiTheme="majorHAnsi" w:hAnsiTheme="majorHAnsi" w:cstheme="majorHAnsi"/>
                              <w:b/>
                              <w:i/>
                              <w:color w:val="FFFFFF" w:themeColor="background1"/>
                              <w:sz w:val="28"/>
                              <w:szCs w:val="28"/>
                            </w:rPr>
                            <w:t>Student Guide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58" type="#_x0000_t202" style="position:absolute;left:0;text-align:left;margin-left:-36pt;margin-top:17.5pt;width:270pt;height: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" filled="f" stroked="f" strokeweight=".5pt">
              <v:path arrowok="t"/>
              <v:textbox>
                <w:txbxContent>
                  <w:p w14:paraId="64DBFE60" w14:textId="5FC9F3C7" w:rsidR="00232096" w:rsidRDefault="005B4C76" w:rsidP="00E90FFB">
                    <w:pPr>
                      <w:spacing w:after="0" w:line="360" w:lineRule="exact"/>
                      <w:jc w:val="right"/>
                      <w:rPr>
                        <w:rFonts w:asciiTheme="majorHAnsi" w:hAnsiTheme="majorHAnsi" w:cstheme="majorHAnsi"/>
                        <w:b/>
                        <w:color w:val="FFFFFF" w:themeColor="background1"/>
                        <w:sz w:val="28"/>
                        <w:szCs w:val="28"/>
                      </w:rPr>
                    </w:pPr>
                    <w:r>
                      <w:rPr>
                        <w:rFonts w:asciiTheme="majorHAnsi" w:hAnsiTheme="majorHAnsi" w:cstheme="majorHAnsi"/>
                        <w:b/>
                        <w:color w:val="FFFFFF" w:themeColor="background1"/>
                        <w:sz w:val="28"/>
                        <w:szCs w:val="28"/>
                      </w:rPr>
                      <w:t>Tessellations Project</w:t>
                    </w:r>
                  </w:p>
                  <w:p w14:paraId="64DBFE61" w14:textId="4AF65347" w:rsidR="00232096" w:rsidRPr="00232096" w:rsidRDefault="00CD33FB" w:rsidP="00E90FFB">
                    <w:pPr>
                      <w:spacing w:after="0" w:line="360" w:lineRule="exact"/>
                      <w:jc w:val="right"/>
                      <w:rPr>
                        <w:rFonts w:asciiTheme="majorHAnsi" w:hAnsiTheme="majorHAnsi" w:cstheme="majorHAnsi"/>
                        <w:b/>
                        <w:i/>
                        <w:color w:val="FFFFFF" w:themeColor="background1"/>
                        <w:sz w:val="28"/>
                        <w:szCs w:val="28"/>
                      </w:rPr>
                    </w:pPr>
                    <w:r>
                      <w:rPr>
                        <w:rFonts w:asciiTheme="majorHAnsi" w:hAnsiTheme="majorHAnsi" w:cstheme="majorHAnsi"/>
                        <w:b/>
                        <w:i/>
                        <w:color w:val="FFFFFF" w:themeColor="background1"/>
                        <w:sz w:val="28"/>
                        <w:szCs w:val="28"/>
                      </w:rPr>
                      <w:t>Student Guide</w:t>
                    </w:r>
                  </w:p>
                </w:txbxContent>
              </v:textbox>
            </v:shape>
          </w:pict>
        </mc:Fallback>
      </mc:AlternateContent>
    </w:r>
    <w:r w:rsidR="00814B8E">
      <w:rPr>
        <w:noProof/>
      </w:rPr>
      <mc:AlternateContent>
        <mc:Choice Requires="wps">
          <w:drawing>
            <wp:anchor distT="0" distB="0" distL="114300" distR="114300" simplePos="0" relativeHeight="251665408" behindDoc="1" locked="0" layoutInCell="1" allowOverlap="1" wp14:anchorId="64DBFE5F" wp14:editId="54B0DC6A">
              <wp:simplePos x="0" y="0"/>
              <wp:positionH relativeFrom="column">
                <wp:posOffset>-914400</wp:posOffset>
              </wp:positionH>
              <wp:positionV relativeFrom="paragraph">
                <wp:posOffset>228600</wp:posOffset>
              </wp:positionV>
              <wp:extent cx="3886200" cy="565150"/>
              <wp:effectExtent l="38100" t="19050" r="19050" b="6350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6200" cy="565150"/>
                      </a:xfrm>
                      <a:prstGeom prst="rect">
                        <a:avLst/>
                      </a:prstGeom>
                      <a:solidFill>
                        <a:srgbClr val="362580"/>
                      </a:solidFill>
                      <a:ln w="3175">
                        <a:noFill/>
                      </a:ln>
                      <a:effectLst>
                        <a:outerShdw blurRad="25400" dist="25400" dir="6780000" rotWithShape="0">
                          <a:srgbClr val="000000">
                            <a:alpha val="2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6" style="position:absolute;margin-left:-1in;margin-top:18pt;width:306pt;height:4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" fillcolor="#362580" stroked="f" strokeweight=".25pt">
              <v:shadow on="t" color="black" opacity=".25" origin=",.5" offset="-.27569mm,.64947mm"/>
              <v:path arrowok="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9D66C5"/>
    <w:multiLevelType w:val="multilevel"/>
    <w:tmpl w:val="700E4D24"/>
    <w:numStyleLink w:val="bulletsflush"/>
  </w:abstractNum>
  <w:abstractNum w:abstractNumId="1">
    <w:nsid w:val="126C668E"/>
    <w:multiLevelType w:val="hybridMultilevel"/>
    <w:tmpl w:val="30F6D7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EC0520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20E34E2A"/>
    <w:multiLevelType w:val="hybridMultilevel"/>
    <w:tmpl w:val="4FA28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4B20A00"/>
    <w:multiLevelType w:val="multilevel"/>
    <w:tmpl w:val="B6C416FC"/>
    <w:styleLink w:val="SlideNumbers"/>
    <w:lvl w:ilvl="0">
      <w:start w:val="1"/>
      <w:numFmt w:val="decimal"/>
      <w:suff w:val="nothing"/>
      <w:lvlText w:val="%1"/>
      <w:lvlJc w:val="center"/>
      <w:pPr>
        <w:ind w:left="288" w:hanging="144"/>
      </w:pPr>
      <w:rPr>
        <w:rFonts w:hint="default"/>
        <w:b/>
        <w:bCs/>
        <w:i w:val="0"/>
        <w:iCs w:val="0"/>
        <w:sz w:val="36"/>
        <w:szCs w:val="36"/>
      </w:rPr>
    </w:lvl>
    <w:lvl w:ilvl="1">
      <w:start w:val="1"/>
      <w:numFmt w:val="lowerLetter"/>
      <w:lvlText w:val="%2)"/>
      <w:lvlJc w:val="left"/>
      <w:pPr>
        <w:ind w:left="1566" w:hanging="360"/>
      </w:pPr>
      <w:rPr>
        <w:rFonts w:hint="default"/>
        <w:b/>
        <w:i w:val="0"/>
      </w:rPr>
    </w:lvl>
    <w:lvl w:ilvl="2">
      <w:start w:val="1"/>
      <w:numFmt w:val="lowerRoman"/>
      <w:lvlText w:val="%3)"/>
      <w:lvlJc w:val="left"/>
      <w:pPr>
        <w:ind w:left="1926" w:hanging="360"/>
      </w:pPr>
      <w:rPr>
        <w:rFonts w:hint="default"/>
      </w:rPr>
    </w:lvl>
    <w:lvl w:ilvl="3">
      <w:start w:val="1"/>
      <w:numFmt w:val="decimal"/>
      <w:lvlText w:val="(%4)"/>
      <w:lvlJc w:val="left"/>
      <w:pPr>
        <w:ind w:left="2286" w:hanging="360"/>
      </w:pPr>
      <w:rPr>
        <w:rFonts w:hint="default"/>
      </w:rPr>
    </w:lvl>
    <w:lvl w:ilvl="4">
      <w:start w:val="1"/>
      <w:numFmt w:val="lowerLetter"/>
      <w:lvlText w:val="(%5)"/>
      <w:lvlJc w:val="left"/>
      <w:pPr>
        <w:ind w:left="2646" w:hanging="360"/>
      </w:pPr>
      <w:rPr>
        <w:rFonts w:hint="default"/>
      </w:rPr>
    </w:lvl>
    <w:lvl w:ilvl="5">
      <w:start w:val="1"/>
      <w:numFmt w:val="lowerRoman"/>
      <w:lvlText w:val="(%6)"/>
      <w:lvlJc w:val="left"/>
      <w:pPr>
        <w:ind w:left="3006" w:hanging="360"/>
      </w:pPr>
      <w:rPr>
        <w:rFonts w:hint="default"/>
      </w:rPr>
    </w:lvl>
    <w:lvl w:ilvl="6">
      <w:start w:val="1"/>
      <w:numFmt w:val="decimal"/>
      <w:lvlText w:val="%7."/>
      <w:lvlJc w:val="left"/>
      <w:pPr>
        <w:ind w:left="3366" w:hanging="360"/>
      </w:pPr>
      <w:rPr>
        <w:rFonts w:hint="default"/>
      </w:rPr>
    </w:lvl>
    <w:lvl w:ilvl="7">
      <w:start w:val="1"/>
      <w:numFmt w:val="lowerLetter"/>
      <w:lvlText w:val="%8."/>
      <w:lvlJc w:val="left"/>
      <w:pPr>
        <w:ind w:left="3726" w:hanging="360"/>
      </w:pPr>
      <w:rPr>
        <w:rFonts w:hint="default"/>
      </w:rPr>
    </w:lvl>
    <w:lvl w:ilvl="8">
      <w:start w:val="1"/>
      <w:numFmt w:val="lowerRoman"/>
      <w:lvlText w:val="%9."/>
      <w:lvlJc w:val="left"/>
      <w:pPr>
        <w:ind w:left="4086" w:hanging="360"/>
      </w:pPr>
      <w:rPr>
        <w:rFonts w:hint="default"/>
      </w:rPr>
    </w:lvl>
  </w:abstractNum>
  <w:abstractNum w:abstractNumId="5">
    <w:nsid w:val="30F035A1"/>
    <w:multiLevelType w:val="hybridMultilevel"/>
    <w:tmpl w:val="7868B940"/>
    <w:lvl w:ilvl="0" w:tplc="2A2061A4">
      <w:start w:val="1"/>
      <w:numFmt w:val="lowerLetter"/>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1D5727"/>
    <w:multiLevelType w:val="multilevel"/>
    <w:tmpl w:val="74D69606"/>
    <w:styleLink w:val="numbers"/>
    <w:lvl w:ilvl="0">
      <w:start w:val="1"/>
      <w:numFmt w:val="decimal"/>
      <w:pStyle w:val="NumberedQuestionforAnswerKey"/>
      <w:lvlText w:val="Step %1:"/>
      <w:lvlJc w:val="left"/>
      <w:pPr>
        <w:tabs>
          <w:tab w:val="num" w:pos="864"/>
        </w:tabs>
        <w:ind w:left="864" w:hanging="864"/>
      </w:pPr>
      <w:rPr>
        <w:rFonts w:hint="default"/>
        <w:b/>
        <w:bCs/>
        <w:i w:val="0"/>
        <w:iCs w:val="0"/>
        <w:color w:val="auto"/>
      </w:rPr>
    </w:lvl>
    <w:lvl w:ilvl="1">
      <w:start w:val="1"/>
      <w:numFmt w:val="lowerLetter"/>
      <w:lvlText w:val="%2)"/>
      <w:lvlJc w:val="left"/>
      <w:pPr>
        <w:tabs>
          <w:tab w:val="num" w:pos="1152"/>
        </w:tabs>
        <w:ind w:left="1152" w:hanging="288"/>
      </w:pPr>
      <w:rPr>
        <w:rFonts w:hint="default"/>
        <w:b/>
        <w:i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7796734"/>
    <w:multiLevelType w:val="hybridMultilevel"/>
    <w:tmpl w:val="B60EE7C4"/>
    <w:lvl w:ilvl="0" w:tplc="ADB803C4">
      <w:start w:val="1"/>
      <w:numFmt w:val="lowerLetter"/>
      <w:lvlText w:val="%1)"/>
      <w:lvlJc w:val="left"/>
      <w:pPr>
        <w:ind w:left="720" w:hanging="360"/>
      </w:pPr>
      <w:rPr>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8B5253"/>
    <w:multiLevelType w:val="hybridMultilevel"/>
    <w:tmpl w:val="CA7ED82A"/>
    <w:lvl w:ilvl="0" w:tplc="2A2061A4">
      <w:start w:val="1"/>
      <w:numFmt w:val="lowerLetter"/>
      <w:lvlText w:val="%1)"/>
      <w:lvlJc w:val="left"/>
      <w:pPr>
        <w:ind w:left="720" w:hanging="360"/>
      </w:pPr>
      <w:rPr>
        <w:rFont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193E54"/>
    <w:multiLevelType w:val="hybridMultilevel"/>
    <w:tmpl w:val="B69C080C"/>
    <w:lvl w:ilvl="0" w:tplc="FBB4F296">
      <w:start w:val="1"/>
      <w:numFmt w:val="decimal"/>
      <w:pStyle w:val="objectives"/>
      <w:lvlText w:val="Obj%1"/>
      <w:lvlJc w:val="left"/>
      <w:pPr>
        <w:ind w:left="36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6986BE4" w:tentative="1">
      <w:start w:val="1"/>
      <w:numFmt w:val="lowerLetter"/>
      <w:lvlText w:val="%2."/>
      <w:lvlJc w:val="left"/>
      <w:pPr>
        <w:ind w:left="1080" w:hanging="360"/>
      </w:pPr>
    </w:lvl>
    <w:lvl w:ilvl="2" w:tplc="66625ED6" w:tentative="1">
      <w:start w:val="1"/>
      <w:numFmt w:val="lowerRoman"/>
      <w:lvlText w:val="%3."/>
      <w:lvlJc w:val="right"/>
      <w:pPr>
        <w:ind w:left="1800" w:hanging="180"/>
      </w:pPr>
    </w:lvl>
    <w:lvl w:ilvl="3" w:tplc="9978349A" w:tentative="1">
      <w:start w:val="1"/>
      <w:numFmt w:val="decimal"/>
      <w:lvlText w:val="%4."/>
      <w:lvlJc w:val="left"/>
      <w:pPr>
        <w:ind w:left="2520" w:hanging="360"/>
      </w:pPr>
    </w:lvl>
    <w:lvl w:ilvl="4" w:tplc="6268C660" w:tentative="1">
      <w:start w:val="1"/>
      <w:numFmt w:val="lowerLetter"/>
      <w:lvlText w:val="%5."/>
      <w:lvlJc w:val="left"/>
      <w:pPr>
        <w:ind w:left="3240" w:hanging="360"/>
      </w:pPr>
    </w:lvl>
    <w:lvl w:ilvl="5" w:tplc="D92E3296" w:tentative="1">
      <w:start w:val="1"/>
      <w:numFmt w:val="lowerRoman"/>
      <w:lvlText w:val="%6."/>
      <w:lvlJc w:val="right"/>
      <w:pPr>
        <w:ind w:left="3960" w:hanging="180"/>
      </w:pPr>
    </w:lvl>
    <w:lvl w:ilvl="6" w:tplc="35BAAB8A" w:tentative="1">
      <w:start w:val="1"/>
      <w:numFmt w:val="decimal"/>
      <w:lvlText w:val="%7."/>
      <w:lvlJc w:val="left"/>
      <w:pPr>
        <w:ind w:left="4680" w:hanging="360"/>
      </w:pPr>
    </w:lvl>
    <w:lvl w:ilvl="7" w:tplc="73E0C576" w:tentative="1">
      <w:start w:val="1"/>
      <w:numFmt w:val="lowerLetter"/>
      <w:lvlText w:val="%8."/>
      <w:lvlJc w:val="left"/>
      <w:pPr>
        <w:ind w:left="5400" w:hanging="360"/>
      </w:pPr>
    </w:lvl>
    <w:lvl w:ilvl="8" w:tplc="D3F892AC" w:tentative="1">
      <w:start w:val="1"/>
      <w:numFmt w:val="lowerRoman"/>
      <w:lvlText w:val="%9."/>
      <w:lvlJc w:val="right"/>
      <w:pPr>
        <w:ind w:left="6120" w:hanging="180"/>
      </w:pPr>
    </w:lvl>
  </w:abstractNum>
  <w:abstractNum w:abstractNumId="10">
    <w:nsid w:val="4D160CED"/>
    <w:multiLevelType w:val="multilevel"/>
    <w:tmpl w:val="700E4D24"/>
    <w:styleLink w:val="bulletsflush"/>
    <w:lvl w:ilvl="0">
      <w:start w:val="1"/>
      <w:numFmt w:val="bullet"/>
      <w:lvlText w:val=""/>
      <w:lvlJc w:val="left"/>
      <w:pPr>
        <w:tabs>
          <w:tab w:val="num" w:pos="187"/>
        </w:tabs>
        <w:ind w:left="187" w:hanging="187"/>
      </w:pPr>
      <w:rPr>
        <w:rFonts w:ascii="Wingdings" w:hAnsi="Wingdings" w:hint="default"/>
        <w:color w:val="auto"/>
      </w:rPr>
    </w:lvl>
    <w:lvl w:ilvl="1">
      <w:start w:val="1"/>
      <w:numFmt w:val="bullet"/>
      <w:lvlText w:val=""/>
      <w:lvlJc w:val="left"/>
      <w:pPr>
        <w:tabs>
          <w:tab w:val="num" w:pos="619"/>
        </w:tabs>
        <w:ind w:left="619" w:hanging="187"/>
      </w:pPr>
      <w:rPr>
        <w:rFonts w:ascii="Wingdings" w:hAnsi="Wingdings" w:hint="default"/>
        <w:color w:val="auto"/>
      </w:rPr>
    </w:lvl>
    <w:lvl w:ilvl="2">
      <w:start w:val="1"/>
      <w:numFmt w:val="lowerLetter"/>
      <w:lvlText w:val="%3)"/>
      <w:lvlJc w:val="right"/>
      <w:pPr>
        <w:tabs>
          <w:tab w:val="num" w:pos="1296"/>
        </w:tabs>
        <w:ind w:left="1296" w:hanging="144"/>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5B5D4985"/>
    <w:multiLevelType w:val="hybridMultilevel"/>
    <w:tmpl w:val="FFE0D906"/>
    <w:lvl w:ilvl="0" w:tplc="04090011">
      <w:start w:val="1"/>
      <w:numFmt w:val="decimal"/>
      <w:lvlText w:val="%1)"/>
      <w:lvlJc w:val="left"/>
      <w:pPr>
        <w:ind w:left="720" w:hanging="360"/>
      </w:pPr>
      <w:rPr>
        <w:rFonts w:hint="default"/>
      </w:rPr>
    </w:lvl>
    <w:lvl w:ilvl="1" w:tplc="5F2CA232">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644008"/>
    <w:multiLevelType w:val="multilevel"/>
    <w:tmpl w:val="AF3C06BE"/>
    <w:lvl w:ilvl="0">
      <w:numFmt w:val="decimal"/>
      <w:pStyle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7204687"/>
    <w:multiLevelType w:val="hybridMultilevel"/>
    <w:tmpl w:val="7868B940"/>
    <w:lvl w:ilvl="0" w:tplc="2A2061A4">
      <w:start w:val="1"/>
      <w:numFmt w:val="lowerLetter"/>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2"/>
  </w:num>
  <w:num w:numId="4">
    <w:abstractNumId w:val="0"/>
  </w:num>
  <w:num w:numId="5">
    <w:abstractNumId w:val="13"/>
  </w:num>
  <w:num w:numId="6">
    <w:abstractNumId w:val="9"/>
  </w:num>
  <w:num w:numId="7">
    <w:abstractNumId w:val="2"/>
  </w:num>
  <w:num w:numId="8">
    <w:abstractNumId w:val="4"/>
  </w:num>
  <w:num w:numId="9">
    <w:abstractNumId w:val="7"/>
  </w:num>
  <w:num w:numId="10">
    <w:abstractNumId w:val="1"/>
  </w:num>
  <w:num w:numId="11">
    <w:abstractNumId w:val="8"/>
  </w:num>
  <w:num w:numId="12">
    <w:abstractNumId w:val="5"/>
  </w:num>
  <w:num w:numId="13">
    <w:abstractNumId w:val="11"/>
  </w:num>
  <w:num w:numId="14">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B2C"/>
    <w:rsid w:val="000011E4"/>
    <w:rsid w:val="00001364"/>
    <w:rsid w:val="0000154A"/>
    <w:rsid w:val="00002CE1"/>
    <w:rsid w:val="00003B00"/>
    <w:rsid w:val="00006030"/>
    <w:rsid w:val="00010FBF"/>
    <w:rsid w:val="00011CC3"/>
    <w:rsid w:val="000126B9"/>
    <w:rsid w:val="00012726"/>
    <w:rsid w:val="000128D1"/>
    <w:rsid w:val="00013CBB"/>
    <w:rsid w:val="00015712"/>
    <w:rsid w:val="00015955"/>
    <w:rsid w:val="00016A9D"/>
    <w:rsid w:val="000222C0"/>
    <w:rsid w:val="00023688"/>
    <w:rsid w:val="00024A0F"/>
    <w:rsid w:val="000258F2"/>
    <w:rsid w:val="000276A5"/>
    <w:rsid w:val="00027D33"/>
    <w:rsid w:val="0003261C"/>
    <w:rsid w:val="000360B2"/>
    <w:rsid w:val="00036D03"/>
    <w:rsid w:val="00036E06"/>
    <w:rsid w:val="000418BF"/>
    <w:rsid w:val="0004198D"/>
    <w:rsid w:val="00041CAD"/>
    <w:rsid w:val="00042421"/>
    <w:rsid w:val="000425E8"/>
    <w:rsid w:val="000443C0"/>
    <w:rsid w:val="00046897"/>
    <w:rsid w:val="00047465"/>
    <w:rsid w:val="0005265E"/>
    <w:rsid w:val="000562B0"/>
    <w:rsid w:val="000570CE"/>
    <w:rsid w:val="00057DB4"/>
    <w:rsid w:val="00060A08"/>
    <w:rsid w:val="00061626"/>
    <w:rsid w:val="000646A0"/>
    <w:rsid w:val="000666C2"/>
    <w:rsid w:val="00066FE7"/>
    <w:rsid w:val="00067967"/>
    <w:rsid w:val="000752E1"/>
    <w:rsid w:val="00075418"/>
    <w:rsid w:val="0007575B"/>
    <w:rsid w:val="000760A5"/>
    <w:rsid w:val="000764F3"/>
    <w:rsid w:val="00080CB5"/>
    <w:rsid w:val="000811D2"/>
    <w:rsid w:val="0008735F"/>
    <w:rsid w:val="00091022"/>
    <w:rsid w:val="00091A11"/>
    <w:rsid w:val="00092141"/>
    <w:rsid w:val="0009217F"/>
    <w:rsid w:val="000926D2"/>
    <w:rsid w:val="0009456A"/>
    <w:rsid w:val="00096816"/>
    <w:rsid w:val="00097286"/>
    <w:rsid w:val="000A00C7"/>
    <w:rsid w:val="000A367B"/>
    <w:rsid w:val="000A5336"/>
    <w:rsid w:val="000A6255"/>
    <w:rsid w:val="000A63EA"/>
    <w:rsid w:val="000B1B46"/>
    <w:rsid w:val="000B2E8A"/>
    <w:rsid w:val="000B3D0D"/>
    <w:rsid w:val="000B585E"/>
    <w:rsid w:val="000B6945"/>
    <w:rsid w:val="000B75D6"/>
    <w:rsid w:val="000C03D4"/>
    <w:rsid w:val="000C20DB"/>
    <w:rsid w:val="000C3F58"/>
    <w:rsid w:val="000C4C1A"/>
    <w:rsid w:val="000C56F2"/>
    <w:rsid w:val="000C5CD9"/>
    <w:rsid w:val="000D39E5"/>
    <w:rsid w:val="000D54B8"/>
    <w:rsid w:val="000D581D"/>
    <w:rsid w:val="000E139A"/>
    <w:rsid w:val="000E455B"/>
    <w:rsid w:val="000E4C45"/>
    <w:rsid w:val="000E61CC"/>
    <w:rsid w:val="000F0C77"/>
    <w:rsid w:val="000F63AE"/>
    <w:rsid w:val="000F7DD7"/>
    <w:rsid w:val="001021DE"/>
    <w:rsid w:val="00102BE5"/>
    <w:rsid w:val="00102E89"/>
    <w:rsid w:val="00103D1D"/>
    <w:rsid w:val="0010400A"/>
    <w:rsid w:val="0010439F"/>
    <w:rsid w:val="00106A38"/>
    <w:rsid w:val="001112BD"/>
    <w:rsid w:val="00112367"/>
    <w:rsid w:val="00112597"/>
    <w:rsid w:val="00112D57"/>
    <w:rsid w:val="00112EE0"/>
    <w:rsid w:val="00115149"/>
    <w:rsid w:val="00116A43"/>
    <w:rsid w:val="00116BC3"/>
    <w:rsid w:val="00116F16"/>
    <w:rsid w:val="0011751C"/>
    <w:rsid w:val="00122D74"/>
    <w:rsid w:val="00123D75"/>
    <w:rsid w:val="00124650"/>
    <w:rsid w:val="00124A3B"/>
    <w:rsid w:val="00126029"/>
    <w:rsid w:val="00127771"/>
    <w:rsid w:val="001338F2"/>
    <w:rsid w:val="00133A20"/>
    <w:rsid w:val="00133C9E"/>
    <w:rsid w:val="001340B4"/>
    <w:rsid w:val="001373EF"/>
    <w:rsid w:val="001401F2"/>
    <w:rsid w:val="00140A20"/>
    <w:rsid w:val="00142286"/>
    <w:rsid w:val="001429C8"/>
    <w:rsid w:val="00142B38"/>
    <w:rsid w:val="0014482A"/>
    <w:rsid w:val="00146601"/>
    <w:rsid w:val="001476AB"/>
    <w:rsid w:val="00152FBB"/>
    <w:rsid w:val="00155619"/>
    <w:rsid w:val="001562F4"/>
    <w:rsid w:val="00156EC2"/>
    <w:rsid w:val="00157AFD"/>
    <w:rsid w:val="00162411"/>
    <w:rsid w:val="001629FE"/>
    <w:rsid w:val="0016352D"/>
    <w:rsid w:val="00164423"/>
    <w:rsid w:val="001644C8"/>
    <w:rsid w:val="001644E3"/>
    <w:rsid w:val="00164CC3"/>
    <w:rsid w:val="00165C54"/>
    <w:rsid w:val="00165C72"/>
    <w:rsid w:val="001665C3"/>
    <w:rsid w:val="001665EF"/>
    <w:rsid w:val="00166E11"/>
    <w:rsid w:val="00170467"/>
    <w:rsid w:val="0017192D"/>
    <w:rsid w:val="0017472B"/>
    <w:rsid w:val="001769B0"/>
    <w:rsid w:val="001769CF"/>
    <w:rsid w:val="00177428"/>
    <w:rsid w:val="001818BC"/>
    <w:rsid w:val="001836E1"/>
    <w:rsid w:val="00183944"/>
    <w:rsid w:val="0018543D"/>
    <w:rsid w:val="00185994"/>
    <w:rsid w:val="001901D2"/>
    <w:rsid w:val="00190E08"/>
    <w:rsid w:val="001912B9"/>
    <w:rsid w:val="00192BC5"/>
    <w:rsid w:val="001931C4"/>
    <w:rsid w:val="001968F9"/>
    <w:rsid w:val="001A158B"/>
    <w:rsid w:val="001A3DA3"/>
    <w:rsid w:val="001A5599"/>
    <w:rsid w:val="001A644B"/>
    <w:rsid w:val="001A6EEA"/>
    <w:rsid w:val="001A78AA"/>
    <w:rsid w:val="001A7E8C"/>
    <w:rsid w:val="001B1A80"/>
    <w:rsid w:val="001B250B"/>
    <w:rsid w:val="001B3E97"/>
    <w:rsid w:val="001B7F5A"/>
    <w:rsid w:val="001C193E"/>
    <w:rsid w:val="001C24FE"/>
    <w:rsid w:val="001C3ED1"/>
    <w:rsid w:val="001C441C"/>
    <w:rsid w:val="001C48D6"/>
    <w:rsid w:val="001C5244"/>
    <w:rsid w:val="001C649F"/>
    <w:rsid w:val="001C6A0D"/>
    <w:rsid w:val="001C723D"/>
    <w:rsid w:val="001D0629"/>
    <w:rsid w:val="001D1CA8"/>
    <w:rsid w:val="001D1F8E"/>
    <w:rsid w:val="001D2246"/>
    <w:rsid w:val="001D43DC"/>
    <w:rsid w:val="001D4CE3"/>
    <w:rsid w:val="001D5E45"/>
    <w:rsid w:val="001D65E2"/>
    <w:rsid w:val="001D6950"/>
    <w:rsid w:val="001D7728"/>
    <w:rsid w:val="001D7D98"/>
    <w:rsid w:val="001E002E"/>
    <w:rsid w:val="001E03FC"/>
    <w:rsid w:val="001E0B64"/>
    <w:rsid w:val="001E17F2"/>
    <w:rsid w:val="001E1A1F"/>
    <w:rsid w:val="001E2743"/>
    <w:rsid w:val="001E2950"/>
    <w:rsid w:val="001F0D6C"/>
    <w:rsid w:val="001F1663"/>
    <w:rsid w:val="001F1A0B"/>
    <w:rsid w:val="001F244D"/>
    <w:rsid w:val="001F334D"/>
    <w:rsid w:val="001F47FC"/>
    <w:rsid w:val="001F4EA1"/>
    <w:rsid w:val="001F56DB"/>
    <w:rsid w:val="001F6A59"/>
    <w:rsid w:val="001F6AE1"/>
    <w:rsid w:val="001F7F80"/>
    <w:rsid w:val="00200D70"/>
    <w:rsid w:val="00201B0E"/>
    <w:rsid w:val="00201B6E"/>
    <w:rsid w:val="00202AEC"/>
    <w:rsid w:val="00204A09"/>
    <w:rsid w:val="002107BC"/>
    <w:rsid w:val="002115C6"/>
    <w:rsid w:val="00215420"/>
    <w:rsid w:val="00216015"/>
    <w:rsid w:val="00222225"/>
    <w:rsid w:val="00223B23"/>
    <w:rsid w:val="00223B2A"/>
    <w:rsid w:val="00223BDB"/>
    <w:rsid w:val="0022487C"/>
    <w:rsid w:val="002248AA"/>
    <w:rsid w:val="00224E9B"/>
    <w:rsid w:val="002279EB"/>
    <w:rsid w:val="00231A7E"/>
    <w:rsid w:val="00232096"/>
    <w:rsid w:val="00233C37"/>
    <w:rsid w:val="00234733"/>
    <w:rsid w:val="002350E0"/>
    <w:rsid w:val="0024027D"/>
    <w:rsid w:val="00240801"/>
    <w:rsid w:val="00241253"/>
    <w:rsid w:val="00241B78"/>
    <w:rsid w:val="0024297A"/>
    <w:rsid w:val="00247A87"/>
    <w:rsid w:val="00247D31"/>
    <w:rsid w:val="0025154C"/>
    <w:rsid w:val="002538A1"/>
    <w:rsid w:val="00254452"/>
    <w:rsid w:val="00254FF5"/>
    <w:rsid w:val="0025546C"/>
    <w:rsid w:val="00255EF2"/>
    <w:rsid w:val="00257F98"/>
    <w:rsid w:val="00260663"/>
    <w:rsid w:val="00262923"/>
    <w:rsid w:val="00266371"/>
    <w:rsid w:val="002724D7"/>
    <w:rsid w:val="002745FE"/>
    <w:rsid w:val="00276B3C"/>
    <w:rsid w:val="002777CF"/>
    <w:rsid w:val="002778E8"/>
    <w:rsid w:val="002841B3"/>
    <w:rsid w:val="00284FF9"/>
    <w:rsid w:val="00285547"/>
    <w:rsid w:val="00286851"/>
    <w:rsid w:val="002875BF"/>
    <w:rsid w:val="002901E2"/>
    <w:rsid w:val="002903E7"/>
    <w:rsid w:val="00290C78"/>
    <w:rsid w:val="0029205B"/>
    <w:rsid w:val="0029246B"/>
    <w:rsid w:val="002971A4"/>
    <w:rsid w:val="002A05D7"/>
    <w:rsid w:val="002A0FA9"/>
    <w:rsid w:val="002A17F9"/>
    <w:rsid w:val="002A2971"/>
    <w:rsid w:val="002A3643"/>
    <w:rsid w:val="002A3BAD"/>
    <w:rsid w:val="002B0422"/>
    <w:rsid w:val="002B12D6"/>
    <w:rsid w:val="002B17C5"/>
    <w:rsid w:val="002B27E0"/>
    <w:rsid w:val="002B2C1F"/>
    <w:rsid w:val="002B47C4"/>
    <w:rsid w:val="002B5AC1"/>
    <w:rsid w:val="002B612A"/>
    <w:rsid w:val="002B6441"/>
    <w:rsid w:val="002C12A2"/>
    <w:rsid w:val="002C2063"/>
    <w:rsid w:val="002C218D"/>
    <w:rsid w:val="002C4527"/>
    <w:rsid w:val="002C6223"/>
    <w:rsid w:val="002C74EC"/>
    <w:rsid w:val="002D5DF0"/>
    <w:rsid w:val="002E2F26"/>
    <w:rsid w:val="002E683C"/>
    <w:rsid w:val="002E695C"/>
    <w:rsid w:val="002E76DC"/>
    <w:rsid w:val="002F0A7E"/>
    <w:rsid w:val="002F0A8E"/>
    <w:rsid w:val="002F0D0A"/>
    <w:rsid w:val="002F29AA"/>
    <w:rsid w:val="002F2EE1"/>
    <w:rsid w:val="002F4697"/>
    <w:rsid w:val="002F6495"/>
    <w:rsid w:val="002F7C7D"/>
    <w:rsid w:val="003016CB"/>
    <w:rsid w:val="003016FC"/>
    <w:rsid w:val="0030175A"/>
    <w:rsid w:val="00301B0F"/>
    <w:rsid w:val="003054A7"/>
    <w:rsid w:val="00307020"/>
    <w:rsid w:val="00307CCF"/>
    <w:rsid w:val="003107E1"/>
    <w:rsid w:val="0031152E"/>
    <w:rsid w:val="0031183A"/>
    <w:rsid w:val="00313017"/>
    <w:rsid w:val="003144C6"/>
    <w:rsid w:val="00314760"/>
    <w:rsid w:val="00314900"/>
    <w:rsid w:val="00317038"/>
    <w:rsid w:val="00320C4E"/>
    <w:rsid w:val="00322182"/>
    <w:rsid w:val="003231FE"/>
    <w:rsid w:val="00323D9F"/>
    <w:rsid w:val="003242AE"/>
    <w:rsid w:val="0033009E"/>
    <w:rsid w:val="00331A2D"/>
    <w:rsid w:val="00332B7D"/>
    <w:rsid w:val="00333B83"/>
    <w:rsid w:val="00335736"/>
    <w:rsid w:val="003379F2"/>
    <w:rsid w:val="00337DF7"/>
    <w:rsid w:val="003412CC"/>
    <w:rsid w:val="0034167F"/>
    <w:rsid w:val="00343F41"/>
    <w:rsid w:val="0034437B"/>
    <w:rsid w:val="0034579A"/>
    <w:rsid w:val="0034625A"/>
    <w:rsid w:val="00346A2C"/>
    <w:rsid w:val="00347199"/>
    <w:rsid w:val="00353152"/>
    <w:rsid w:val="003543CA"/>
    <w:rsid w:val="003550DF"/>
    <w:rsid w:val="003561E2"/>
    <w:rsid w:val="00361370"/>
    <w:rsid w:val="00362749"/>
    <w:rsid w:val="003640B2"/>
    <w:rsid w:val="00364A7C"/>
    <w:rsid w:val="00365E0A"/>
    <w:rsid w:val="00366FD8"/>
    <w:rsid w:val="00370690"/>
    <w:rsid w:val="003712F9"/>
    <w:rsid w:val="0037451E"/>
    <w:rsid w:val="0037684E"/>
    <w:rsid w:val="003827CB"/>
    <w:rsid w:val="0038393E"/>
    <w:rsid w:val="0038456E"/>
    <w:rsid w:val="00386F1B"/>
    <w:rsid w:val="0039065F"/>
    <w:rsid w:val="00392531"/>
    <w:rsid w:val="00392DA6"/>
    <w:rsid w:val="00392F30"/>
    <w:rsid w:val="003932E3"/>
    <w:rsid w:val="003A00CC"/>
    <w:rsid w:val="003A18BC"/>
    <w:rsid w:val="003A1FB0"/>
    <w:rsid w:val="003A2AF1"/>
    <w:rsid w:val="003A3E3F"/>
    <w:rsid w:val="003A7181"/>
    <w:rsid w:val="003B3FF3"/>
    <w:rsid w:val="003B4740"/>
    <w:rsid w:val="003B5043"/>
    <w:rsid w:val="003B6DC4"/>
    <w:rsid w:val="003B72D1"/>
    <w:rsid w:val="003B7630"/>
    <w:rsid w:val="003B7BDE"/>
    <w:rsid w:val="003C04EF"/>
    <w:rsid w:val="003C1072"/>
    <w:rsid w:val="003C141C"/>
    <w:rsid w:val="003C1F38"/>
    <w:rsid w:val="003C69B6"/>
    <w:rsid w:val="003C7F81"/>
    <w:rsid w:val="003D15DB"/>
    <w:rsid w:val="003D195F"/>
    <w:rsid w:val="003D2514"/>
    <w:rsid w:val="003D2CD0"/>
    <w:rsid w:val="003D3576"/>
    <w:rsid w:val="003D4BFD"/>
    <w:rsid w:val="003D5EF5"/>
    <w:rsid w:val="003D61E7"/>
    <w:rsid w:val="003D761E"/>
    <w:rsid w:val="003E0FAE"/>
    <w:rsid w:val="003E1886"/>
    <w:rsid w:val="003E2DD8"/>
    <w:rsid w:val="003E68A3"/>
    <w:rsid w:val="003E6A6E"/>
    <w:rsid w:val="003F313F"/>
    <w:rsid w:val="003F3485"/>
    <w:rsid w:val="003F49D6"/>
    <w:rsid w:val="00401D30"/>
    <w:rsid w:val="00402B20"/>
    <w:rsid w:val="00402DF0"/>
    <w:rsid w:val="00406D1B"/>
    <w:rsid w:val="00407231"/>
    <w:rsid w:val="00407FED"/>
    <w:rsid w:val="00412179"/>
    <w:rsid w:val="004147BB"/>
    <w:rsid w:val="0041697C"/>
    <w:rsid w:val="00416C41"/>
    <w:rsid w:val="0041741C"/>
    <w:rsid w:val="00417F2F"/>
    <w:rsid w:val="00421D5F"/>
    <w:rsid w:val="00426BB5"/>
    <w:rsid w:val="00426EF2"/>
    <w:rsid w:val="0042739A"/>
    <w:rsid w:val="004273E2"/>
    <w:rsid w:val="00430ABC"/>
    <w:rsid w:val="004310B9"/>
    <w:rsid w:val="0043677C"/>
    <w:rsid w:val="00437BDE"/>
    <w:rsid w:val="00441A4D"/>
    <w:rsid w:val="004427D7"/>
    <w:rsid w:val="0044455E"/>
    <w:rsid w:val="004447A2"/>
    <w:rsid w:val="00444C25"/>
    <w:rsid w:val="0044618B"/>
    <w:rsid w:val="00447A18"/>
    <w:rsid w:val="00453810"/>
    <w:rsid w:val="004539F1"/>
    <w:rsid w:val="00454A04"/>
    <w:rsid w:val="00456859"/>
    <w:rsid w:val="0046040A"/>
    <w:rsid w:val="00460D1F"/>
    <w:rsid w:val="00463C23"/>
    <w:rsid w:val="004640E3"/>
    <w:rsid w:val="00464AD0"/>
    <w:rsid w:val="00464CBA"/>
    <w:rsid w:val="00464DBF"/>
    <w:rsid w:val="00464EA0"/>
    <w:rsid w:val="0046590A"/>
    <w:rsid w:val="00466ADB"/>
    <w:rsid w:val="004727F2"/>
    <w:rsid w:val="00473DD0"/>
    <w:rsid w:val="00477A35"/>
    <w:rsid w:val="00477C8D"/>
    <w:rsid w:val="00481CF4"/>
    <w:rsid w:val="00483C0A"/>
    <w:rsid w:val="0048467C"/>
    <w:rsid w:val="00484FCE"/>
    <w:rsid w:val="00485096"/>
    <w:rsid w:val="00485E54"/>
    <w:rsid w:val="00486168"/>
    <w:rsid w:val="004868D4"/>
    <w:rsid w:val="00487789"/>
    <w:rsid w:val="004911C6"/>
    <w:rsid w:val="0049188E"/>
    <w:rsid w:val="00491D6E"/>
    <w:rsid w:val="00491DAF"/>
    <w:rsid w:val="004935CF"/>
    <w:rsid w:val="00493CE9"/>
    <w:rsid w:val="00493F68"/>
    <w:rsid w:val="00494CAF"/>
    <w:rsid w:val="0049597C"/>
    <w:rsid w:val="00496448"/>
    <w:rsid w:val="00497509"/>
    <w:rsid w:val="00497EC0"/>
    <w:rsid w:val="004A191B"/>
    <w:rsid w:val="004A3261"/>
    <w:rsid w:val="004A394E"/>
    <w:rsid w:val="004A4BDD"/>
    <w:rsid w:val="004A639E"/>
    <w:rsid w:val="004A6429"/>
    <w:rsid w:val="004A7582"/>
    <w:rsid w:val="004B1282"/>
    <w:rsid w:val="004B190D"/>
    <w:rsid w:val="004B22AC"/>
    <w:rsid w:val="004B380A"/>
    <w:rsid w:val="004B6B40"/>
    <w:rsid w:val="004C0970"/>
    <w:rsid w:val="004C0B9A"/>
    <w:rsid w:val="004C1D10"/>
    <w:rsid w:val="004C6962"/>
    <w:rsid w:val="004C7450"/>
    <w:rsid w:val="004C7960"/>
    <w:rsid w:val="004C7E1A"/>
    <w:rsid w:val="004D09AA"/>
    <w:rsid w:val="004D257A"/>
    <w:rsid w:val="004D4B1D"/>
    <w:rsid w:val="004D5636"/>
    <w:rsid w:val="004D6803"/>
    <w:rsid w:val="004D7572"/>
    <w:rsid w:val="004D7CBB"/>
    <w:rsid w:val="004E100E"/>
    <w:rsid w:val="004E1353"/>
    <w:rsid w:val="004E1AED"/>
    <w:rsid w:val="004E2DBB"/>
    <w:rsid w:val="004E59E5"/>
    <w:rsid w:val="004E5C5C"/>
    <w:rsid w:val="004E5D6B"/>
    <w:rsid w:val="004E5FE5"/>
    <w:rsid w:val="004F0411"/>
    <w:rsid w:val="004F206C"/>
    <w:rsid w:val="004F29C3"/>
    <w:rsid w:val="004F3903"/>
    <w:rsid w:val="004F3E10"/>
    <w:rsid w:val="004F770E"/>
    <w:rsid w:val="004F7A59"/>
    <w:rsid w:val="004F7C1B"/>
    <w:rsid w:val="004F7F06"/>
    <w:rsid w:val="005011D8"/>
    <w:rsid w:val="005021D8"/>
    <w:rsid w:val="00504266"/>
    <w:rsid w:val="00505275"/>
    <w:rsid w:val="00510ED2"/>
    <w:rsid w:val="00511410"/>
    <w:rsid w:val="0051265B"/>
    <w:rsid w:val="005147FF"/>
    <w:rsid w:val="005164B3"/>
    <w:rsid w:val="00516C01"/>
    <w:rsid w:val="00517012"/>
    <w:rsid w:val="0052234D"/>
    <w:rsid w:val="005241F5"/>
    <w:rsid w:val="00525451"/>
    <w:rsid w:val="00525655"/>
    <w:rsid w:val="005274ED"/>
    <w:rsid w:val="0052792B"/>
    <w:rsid w:val="00527C64"/>
    <w:rsid w:val="005305A4"/>
    <w:rsid w:val="00530BEB"/>
    <w:rsid w:val="0053191E"/>
    <w:rsid w:val="00531BD5"/>
    <w:rsid w:val="005328F4"/>
    <w:rsid w:val="005331A1"/>
    <w:rsid w:val="00534C85"/>
    <w:rsid w:val="0053522C"/>
    <w:rsid w:val="00536935"/>
    <w:rsid w:val="00542B17"/>
    <w:rsid w:val="005437D2"/>
    <w:rsid w:val="00543A20"/>
    <w:rsid w:val="00545511"/>
    <w:rsid w:val="00545BC0"/>
    <w:rsid w:val="00547320"/>
    <w:rsid w:val="0055125C"/>
    <w:rsid w:val="005523A9"/>
    <w:rsid w:val="00552F6D"/>
    <w:rsid w:val="00554ACB"/>
    <w:rsid w:val="005555C9"/>
    <w:rsid w:val="00555E68"/>
    <w:rsid w:val="00562F5C"/>
    <w:rsid w:val="00565420"/>
    <w:rsid w:val="00565F72"/>
    <w:rsid w:val="005672D0"/>
    <w:rsid w:val="005732EE"/>
    <w:rsid w:val="0057625D"/>
    <w:rsid w:val="00576675"/>
    <w:rsid w:val="005813B5"/>
    <w:rsid w:val="00582145"/>
    <w:rsid w:val="005856C9"/>
    <w:rsid w:val="0058645E"/>
    <w:rsid w:val="00587FA5"/>
    <w:rsid w:val="00591966"/>
    <w:rsid w:val="00595AF2"/>
    <w:rsid w:val="00595DE7"/>
    <w:rsid w:val="005A0178"/>
    <w:rsid w:val="005A1A5D"/>
    <w:rsid w:val="005A4D0B"/>
    <w:rsid w:val="005A6637"/>
    <w:rsid w:val="005A6798"/>
    <w:rsid w:val="005A6B71"/>
    <w:rsid w:val="005A6BF8"/>
    <w:rsid w:val="005B150D"/>
    <w:rsid w:val="005B4C76"/>
    <w:rsid w:val="005B55CE"/>
    <w:rsid w:val="005B5AE7"/>
    <w:rsid w:val="005B681D"/>
    <w:rsid w:val="005B6BF8"/>
    <w:rsid w:val="005B7D94"/>
    <w:rsid w:val="005C01FE"/>
    <w:rsid w:val="005C08F4"/>
    <w:rsid w:val="005C2700"/>
    <w:rsid w:val="005C2FB7"/>
    <w:rsid w:val="005C449B"/>
    <w:rsid w:val="005C48E8"/>
    <w:rsid w:val="005D0F74"/>
    <w:rsid w:val="005D1480"/>
    <w:rsid w:val="005D18EE"/>
    <w:rsid w:val="005D1EBF"/>
    <w:rsid w:val="005D24F3"/>
    <w:rsid w:val="005D54D3"/>
    <w:rsid w:val="005D5551"/>
    <w:rsid w:val="005D559D"/>
    <w:rsid w:val="005D62E6"/>
    <w:rsid w:val="005D69AB"/>
    <w:rsid w:val="005D7695"/>
    <w:rsid w:val="005D780C"/>
    <w:rsid w:val="005F0595"/>
    <w:rsid w:val="005F0B2C"/>
    <w:rsid w:val="005F451C"/>
    <w:rsid w:val="005F5059"/>
    <w:rsid w:val="005F5816"/>
    <w:rsid w:val="00601B9B"/>
    <w:rsid w:val="00602EDF"/>
    <w:rsid w:val="00603F8D"/>
    <w:rsid w:val="00604170"/>
    <w:rsid w:val="0060520C"/>
    <w:rsid w:val="00610643"/>
    <w:rsid w:val="00615409"/>
    <w:rsid w:val="00617736"/>
    <w:rsid w:val="00617AB6"/>
    <w:rsid w:val="00620A70"/>
    <w:rsid w:val="00622A34"/>
    <w:rsid w:val="006257C1"/>
    <w:rsid w:val="00625F4A"/>
    <w:rsid w:val="00627480"/>
    <w:rsid w:val="00630A57"/>
    <w:rsid w:val="0063177C"/>
    <w:rsid w:val="00632082"/>
    <w:rsid w:val="00632919"/>
    <w:rsid w:val="00632D78"/>
    <w:rsid w:val="00633DEB"/>
    <w:rsid w:val="00633FF1"/>
    <w:rsid w:val="006349BC"/>
    <w:rsid w:val="006355AB"/>
    <w:rsid w:val="006374DF"/>
    <w:rsid w:val="00637856"/>
    <w:rsid w:val="006401A8"/>
    <w:rsid w:val="0064093C"/>
    <w:rsid w:val="006414BB"/>
    <w:rsid w:val="00645085"/>
    <w:rsid w:val="00645E0F"/>
    <w:rsid w:val="006464D3"/>
    <w:rsid w:val="006466CF"/>
    <w:rsid w:val="00646D8C"/>
    <w:rsid w:val="0064715F"/>
    <w:rsid w:val="006530A6"/>
    <w:rsid w:val="00653741"/>
    <w:rsid w:val="006544B5"/>
    <w:rsid w:val="00655762"/>
    <w:rsid w:val="00655FE4"/>
    <w:rsid w:val="006567F9"/>
    <w:rsid w:val="0065715E"/>
    <w:rsid w:val="006572B0"/>
    <w:rsid w:val="006575C1"/>
    <w:rsid w:val="006576FF"/>
    <w:rsid w:val="006614D3"/>
    <w:rsid w:val="00665687"/>
    <w:rsid w:val="00665959"/>
    <w:rsid w:val="006669C0"/>
    <w:rsid w:val="00670D2D"/>
    <w:rsid w:val="006711AC"/>
    <w:rsid w:val="0067226F"/>
    <w:rsid w:val="00672294"/>
    <w:rsid w:val="0067406B"/>
    <w:rsid w:val="00680067"/>
    <w:rsid w:val="00680926"/>
    <w:rsid w:val="00682864"/>
    <w:rsid w:val="006850AE"/>
    <w:rsid w:val="006871E6"/>
    <w:rsid w:val="00687B30"/>
    <w:rsid w:val="00692A9C"/>
    <w:rsid w:val="006930BE"/>
    <w:rsid w:val="006939DD"/>
    <w:rsid w:val="00693A70"/>
    <w:rsid w:val="00694A76"/>
    <w:rsid w:val="00696EDA"/>
    <w:rsid w:val="0069784B"/>
    <w:rsid w:val="006A06EA"/>
    <w:rsid w:val="006A2A0C"/>
    <w:rsid w:val="006A4D95"/>
    <w:rsid w:val="006A7D12"/>
    <w:rsid w:val="006B2059"/>
    <w:rsid w:val="006B5433"/>
    <w:rsid w:val="006B6F72"/>
    <w:rsid w:val="006C19EB"/>
    <w:rsid w:val="006C2DB4"/>
    <w:rsid w:val="006C50AA"/>
    <w:rsid w:val="006D1119"/>
    <w:rsid w:val="006D30F0"/>
    <w:rsid w:val="006D440C"/>
    <w:rsid w:val="006D61FB"/>
    <w:rsid w:val="006D6FE6"/>
    <w:rsid w:val="006E085B"/>
    <w:rsid w:val="006E2F7E"/>
    <w:rsid w:val="006E3B9E"/>
    <w:rsid w:val="006E45B5"/>
    <w:rsid w:val="006E47C9"/>
    <w:rsid w:val="006E59D1"/>
    <w:rsid w:val="006E5A1A"/>
    <w:rsid w:val="006E73B2"/>
    <w:rsid w:val="006F38DB"/>
    <w:rsid w:val="006F65BF"/>
    <w:rsid w:val="006F65F1"/>
    <w:rsid w:val="006F666D"/>
    <w:rsid w:val="0070141B"/>
    <w:rsid w:val="00701FE7"/>
    <w:rsid w:val="00704E71"/>
    <w:rsid w:val="00704FBA"/>
    <w:rsid w:val="007054D8"/>
    <w:rsid w:val="007056A1"/>
    <w:rsid w:val="007058C8"/>
    <w:rsid w:val="0070634C"/>
    <w:rsid w:val="00706781"/>
    <w:rsid w:val="0070694E"/>
    <w:rsid w:val="00710B4A"/>
    <w:rsid w:val="00712274"/>
    <w:rsid w:val="007135BC"/>
    <w:rsid w:val="007145C1"/>
    <w:rsid w:val="00714A84"/>
    <w:rsid w:val="00714FBE"/>
    <w:rsid w:val="0071586E"/>
    <w:rsid w:val="00717989"/>
    <w:rsid w:val="00721E9F"/>
    <w:rsid w:val="00722AD2"/>
    <w:rsid w:val="00723177"/>
    <w:rsid w:val="007257A5"/>
    <w:rsid w:val="0072692D"/>
    <w:rsid w:val="00727F93"/>
    <w:rsid w:val="007301F6"/>
    <w:rsid w:val="00732673"/>
    <w:rsid w:val="007329D1"/>
    <w:rsid w:val="007368AD"/>
    <w:rsid w:val="007400D8"/>
    <w:rsid w:val="007401A6"/>
    <w:rsid w:val="00741124"/>
    <w:rsid w:val="007430DE"/>
    <w:rsid w:val="00745622"/>
    <w:rsid w:val="007456EA"/>
    <w:rsid w:val="007459A5"/>
    <w:rsid w:val="00745EB2"/>
    <w:rsid w:val="00746179"/>
    <w:rsid w:val="00750B2A"/>
    <w:rsid w:val="00750FBE"/>
    <w:rsid w:val="0075162D"/>
    <w:rsid w:val="007523C1"/>
    <w:rsid w:val="007529CE"/>
    <w:rsid w:val="00752F26"/>
    <w:rsid w:val="00754B81"/>
    <w:rsid w:val="00755740"/>
    <w:rsid w:val="00763049"/>
    <w:rsid w:val="00770EEC"/>
    <w:rsid w:val="00771A37"/>
    <w:rsid w:val="00772CC9"/>
    <w:rsid w:val="0077402C"/>
    <w:rsid w:val="00775717"/>
    <w:rsid w:val="007759B5"/>
    <w:rsid w:val="00776F74"/>
    <w:rsid w:val="00780FDF"/>
    <w:rsid w:val="0078110C"/>
    <w:rsid w:val="0078305A"/>
    <w:rsid w:val="0078312C"/>
    <w:rsid w:val="0078320C"/>
    <w:rsid w:val="00785E29"/>
    <w:rsid w:val="00790721"/>
    <w:rsid w:val="007917A7"/>
    <w:rsid w:val="0079250D"/>
    <w:rsid w:val="00793520"/>
    <w:rsid w:val="00794B05"/>
    <w:rsid w:val="00794DD1"/>
    <w:rsid w:val="00796122"/>
    <w:rsid w:val="007A32F0"/>
    <w:rsid w:val="007A432A"/>
    <w:rsid w:val="007A62B4"/>
    <w:rsid w:val="007A736C"/>
    <w:rsid w:val="007B0FA7"/>
    <w:rsid w:val="007B3105"/>
    <w:rsid w:val="007B4160"/>
    <w:rsid w:val="007B68C5"/>
    <w:rsid w:val="007C40B1"/>
    <w:rsid w:val="007C6958"/>
    <w:rsid w:val="007D0AC3"/>
    <w:rsid w:val="007D23CF"/>
    <w:rsid w:val="007D2400"/>
    <w:rsid w:val="007D312B"/>
    <w:rsid w:val="007D323E"/>
    <w:rsid w:val="007D4601"/>
    <w:rsid w:val="007D46AA"/>
    <w:rsid w:val="007D79E4"/>
    <w:rsid w:val="007E2322"/>
    <w:rsid w:val="007E3511"/>
    <w:rsid w:val="007E414E"/>
    <w:rsid w:val="007E432A"/>
    <w:rsid w:val="007F023E"/>
    <w:rsid w:val="007F0C0C"/>
    <w:rsid w:val="007F1976"/>
    <w:rsid w:val="007F219A"/>
    <w:rsid w:val="007F21E3"/>
    <w:rsid w:val="007F2FDD"/>
    <w:rsid w:val="007F31CD"/>
    <w:rsid w:val="007F3598"/>
    <w:rsid w:val="007F6B58"/>
    <w:rsid w:val="007F70ED"/>
    <w:rsid w:val="008012EB"/>
    <w:rsid w:val="00803464"/>
    <w:rsid w:val="00804D53"/>
    <w:rsid w:val="00805AAE"/>
    <w:rsid w:val="008069DF"/>
    <w:rsid w:val="00806DB6"/>
    <w:rsid w:val="0081139F"/>
    <w:rsid w:val="008113F5"/>
    <w:rsid w:val="00812EA3"/>
    <w:rsid w:val="00812FD9"/>
    <w:rsid w:val="008138EA"/>
    <w:rsid w:val="00814B8E"/>
    <w:rsid w:val="008156C6"/>
    <w:rsid w:val="0081656C"/>
    <w:rsid w:val="008223E0"/>
    <w:rsid w:val="008235DA"/>
    <w:rsid w:val="00823BAF"/>
    <w:rsid w:val="0082724C"/>
    <w:rsid w:val="00833106"/>
    <w:rsid w:val="00833137"/>
    <w:rsid w:val="008378B9"/>
    <w:rsid w:val="008424C3"/>
    <w:rsid w:val="00842FDC"/>
    <w:rsid w:val="00850C25"/>
    <w:rsid w:val="00850E96"/>
    <w:rsid w:val="008539AE"/>
    <w:rsid w:val="00855BD1"/>
    <w:rsid w:val="00856D17"/>
    <w:rsid w:val="00861092"/>
    <w:rsid w:val="008615C8"/>
    <w:rsid w:val="00861A22"/>
    <w:rsid w:val="008638A6"/>
    <w:rsid w:val="00864349"/>
    <w:rsid w:val="008664C8"/>
    <w:rsid w:val="00867DD9"/>
    <w:rsid w:val="008704E3"/>
    <w:rsid w:val="00872E80"/>
    <w:rsid w:val="008735D5"/>
    <w:rsid w:val="00874EDA"/>
    <w:rsid w:val="008775C6"/>
    <w:rsid w:val="00877729"/>
    <w:rsid w:val="008802EF"/>
    <w:rsid w:val="0088033F"/>
    <w:rsid w:val="00880929"/>
    <w:rsid w:val="00880BB0"/>
    <w:rsid w:val="00881FD6"/>
    <w:rsid w:val="0088447A"/>
    <w:rsid w:val="00885E33"/>
    <w:rsid w:val="008862AB"/>
    <w:rsid w:val="008862CB"/>
    <w:rsid w:val="00886314"/>
    <w:rsid w:val="0088643E"/>
    <w:rsid w:val="008922D4"/>
    <w:rsid w:val="008934F9"/>
    <w:rsid w:val="008939C2"/>
    <w:rsid w:val="00893F7A"/>
    <w:rsid w:val="0089598D"/>
    <w:rsid w:val="0089667E"/>
    <w:rsid w:val="008A080B"/>
    <w:rsid w:val="008A5A0E"/>
    <w:rsid w:val="008A71E2"/>
    <w:rsid w:val="008B3017"/>
    <w:rsid w:val="008B33B9"/>
    <w:rsid w:val="008C0A0E"/>
    <w:rsid w:val="008C0FCE"/>
    <w:rsid w:val="008C1B1D"/>
    <w:rsid w:val="008C2455"/>
    <w:rsid w:val="008C4E47"/>
    <w:rsid w:val="008C79C1"/>
    <w:rsid w:val="008C7F54"/>
    <w:rsid w:val="008D2428"/>
    <w:rsid w:val="008D3B8B"/>
    <w:rsid w:val="008D450F"/>
    <w:rsid w:val="008D5540"/>
    <w:rsid w:val="008D58AC"/>
    <w:rsid w:val="008E02FA"/>
    <w:rsid w:val="008E11F2"/>
    <w:rsid w:val="008E367B"/>
    <w:rsid w:val="008E40BD"/>
    <w:rsid w:val="008E434B"/>
    <w:rsid w:val="008E5AEE"/>
    <w:rsid w:val="008E6C69"/>
    <w:rsid w:val="008E6F3E"/>
    <w:rsid w:val="008F0007"/>
    <w:rsid w:val="008F04FE"/>
    <w:rsid w:val="008F1C68"/>
    <w:rsid w:val="008F31E8"/>
    <w:rsid w:val="009002C5"/>
    <w:rsid w:val="00901C6C"/>
    <w:rsid w:val="00903DA6"/>
    <w:rsid w:val="009045B2"/>
    <w:rsid w:val="00904CCA"/>
    <w:rsid w:val="00906162"/>
    <w:rsid w:val="009064FB"/>
    <w:rsid w:val="009065FB"/>
    <w:rsid w:val="00910B82"/>
    <w:rsid w:val="00914C7B"/>
    <w:rsid w:val="00914F85"/>
    <w:rsid w:val="0091723E"/>
    <w:rsid w:val="00921CB0"/>
    <w:rsid w:val="00925425"/>
    <w:rsid w:val="00925EF1"/>
    <w:rsid w:val="0092613B"/>
    <w:rsid w:val="0093205B"/>
    <w:rsid w:val="00935415"/>
    <w:rsid w:val="00936A24"/>
    <w:rsid w:val="009405E9"/>
    <w:rsid w:val="00940E1D"/>
    <w:rsid w:val="0094111B"/>
    <w:rsid w:val="00941206"/>
    <w:rsid w:val="00941D17"/>
    <w:rsid w:val="00941FF5"/>
    <w:rsid w:val="00944102"/>
    <w:rsid w:val="00945467"/>
    <w:rsid w:val="00945F26"/>
    <w:rsid w:val="00947CD0"/>
    <w:rsid w:val="00951F1C"/>
    <w:rsid w:val="009524EF"/>
    <w:rsid w:val="0095386C"/>
    <w:rsid w:val="00953E72"/>
    <w:rsid w:val="00955C4E"/>
    <w:rsid w:val="009603E9"/>
    <w:rsid w:val="00960467"/>
    <w:rsid w:val="009623AB"/>
    <w:rsid w:val="00964C89"/>
    <w:rsid w:val="00965415"/>
    <w:rsid w:val="0097006F"/>
    <w:rsid w:val="00970CA4"/>
    <w:rsid w:val="00970DCD"/>
    <w:rsid w:val="00971804"/>
    <w:rsid w:val="00971B4F"/>
    <w:rsid w:val="00972349"/>
    <w:rsid w:val="00973491"/>
    <w:rsid w:val="00973D74"/>
    <w:rsid w:val="0097534B"/>
    <w:rsid w:val="0097563B"/>
    <w:rsid w:val="00977174"/>
    <w:rsid w:val="00980D41"/>
    <w:rsid w:val="00980E08"/>
    <w:rsid w:val="009816E1"/>
    <w:rsid w:val="00982261"/>
    <w:rsid w:val="009828F9"/>
    <w:rsid w:val="00984FF8"/>
    <w:rsid w:val="00985263"/>
    <w:rsid w:val="00986667"/>
    <w:rsid w:val="00986D65"/>
    <w:rsid w:val="00987DF3"/>
    <w:rsid w:val="00991767"/>
    <w:rsid w:val="00992937"/>
    <w:rsid w:val="00993F96"/>
    <w:rsid w:val="00995413"/>
    <w:rsid w:val="00995748"/>
    <w:rsid w:val="00995965"/>
    <w:rsid w:val="009963EB"/>
    <w:rsid w:val="009A1ECF"/>
    <w:rsid w:val="009A23F2"/>
    <w:rsid w:val="009A3622"/>
    <w:rsid w:val="009A3F05"/>
    <w:rsid w:val="009A4358"/>
    <w:rsid w:val="009A4A50"/>
    <w:rsid w:val="009A5569"/>
    <w:rsid w:val="009B23C8"/>
    <w:rsid w:val="009B6836"/>
    <w:rsid w:val="009B73D8"/>
    <w:rsid w:val="009B7F24"/>
    <w:rsid w:val="009C01BC"/>
    <w:rsid w:val="009C3EC8"/>
    <w:rsid w:val="009C4E2C"/>
    <w:rsid w:val="009C55D9"/>
    <w:rsid w:val="009C5721"/>
    <w:rsid w:val="009C5764"/>
    <w:rsid w:val="009C66C8"/>
    <w:rsid w:val="009C7056"/>
    <w:rsid w:val="009D1820"/>
    <w:rsid w:val="009D245F"/>
    <w:rsid w:val="009D3340"/>
    <w:rsid w:val="009D3C90"/>
    <w:rsid w:val="009D68C5"/>
    <w:rsid w:val="009D696B"/>
    <w:rsid w:val="009E0D20"/>
    <w:rsid w:val="009E138B"/>
    <w:rsid w:val="009E3EEC"/>
    <w:rsid w:val="009E4E7A"/>
    <w:rsid w:val="009E4F2F"/>
    <w:rsid w:val="009E4F40"/>
    <w:rsid w:val="009E52C6"/>
    <w:rsid w:val="009E5480"/>
    <w:rsid w:val="009F018B"/>
    <w:rsid w:val="009F1013"/>
    <w:rsid w:val="009F643A"/>
    <w:rsid w:val="00A00118"/>
    <w:rsid w:val="00A003AB"/>
    <w:rsid w:val="00A00D0B"/>
    <w:rsid w:val="00A010C3"/>
    <w:rsid w:val="00A0229C"/>
    <w:rsid w:val="00A03576"/>
    <w:rsid w:val="00A039AF"/>
    <w:rsid w:val="00A04A86"/>
    <w:rsid w:val="00A05176"/>
    <w:rsid w:val="00A05BB1"/>
    <w:rsid w:val="00A068CD"/>
    <w:rsid w:val="00A10FFE"/>
    <w:rsid w:val="00A143BD"/>
    <w:rsid w:val="00A14622"/>
    <w:rsid w:val="00A1492E"/>
    <w:rsid w:val="00A1713B"/>
    <w:rsid w:val="00A20DC3"/>
    <w:rsid w:val="00A20FED"/>
    <w:rsid w:val="00A21F3C"/>
    <w:rsid w:val="00A231B3"/>
    <w:rsid w:val="00A24CB9"/>
    <w:rsid w:val="00A25F9C"/>
    <w:rsid w:val="00A3171A"/>
    <w:rsid w:val="00A33D6D"/>
    <w:rsid w:val="00A37857"/>
    <w:rsid w:val="00A40185"/>
    <w:rsid w:val="00A41CCD"/>
    <w:rsid w:val="00A4258E"/>
    <w:rsid w:val="00A43D7A"/>
    <w:rsid w:val="00A43F02"/>
    <w:rsid w:val="00A44961"/>
    <w:rsid w:val="00A4514F"/>
    <w:rsid w:val="00A45395"/>
    <w:rsid w:val="00A453FA"/>
    <w:rsid w:val="00A4667F"/>
    <w:rsid w:val="00A51125"/>
    <w:rsid w:val="00A51D96"/>
    <w:rsid w:val="00A52842"/>
    <w:rsid w:val="00A53218"/>
    <w:rsid w:val="00A536C4"/>
    <w:rsid w:val="00A53B18"/>
    <w:rsid w:val="00A54FB6"/>
    <w:rsid w:val="00A55129"/>
    <w:rsid w:val="00A551F6"/>
    <w:rsid w:val="00A57E5A"/>
    <w:rsid w:val="00A61F78"/>
    <w:rsid w:val="00A62E47"/>
    <w:rsid w:val="00A63CDB"/>
    <w:rsid w:val="00A661D0"/>
    <w:rsid w:val="00A6650C"/>
    <w:rsid w:val="00A66D9E"/>
    <w:rsid w:val="00A67720"/>
    <w:rsid w:val="00A70223"/>
    <w:rsid w:val="00A7086A"/>
    <w:rsid w:val="00A712A7"/>
    <w:rsid w:val="00A7395B"/>
    <w:rsid w:val="00A73C00"/>
    <w:rsid w:val="00A76C8D"/>
    <w:rsid w:val="00A77074"/>
    <w:rsid w:val="00A77325"/>
    <w:rsid w:val="00A77A74"/>
    <w:rsid w:val="00A77F0E"/>
    <w:rsid w:val="00A80901"/>
    <w:rsid w:val="00A81272"/>
    <w:rsid w:val="00A827BB"/>
    <w:rsid w:val="00A836CA"/>
    <w:rsid w:val="00A845AD"/>
    <w:rsid w:val="00A84AF5"/>
    <w:rsid w:val="00A855F2"/>
    <w:rsid w:val="00A85D6E"/>
    <w:rsid w:val="00A8733B"/>
    <w:rsid w:val="00A90ED4"/>
    <w:rsid w:val="00A9111F"/>
    <w:rsid w:val="00A9120C"/>
    <w:rsid w:val="00A94787"/>
    <w:rsid w:val="00A96F9D"/>
    <w:rsid w:val="00A97515"/>
    <w:rsid w:val="00A97FFE"/>
    <w:rsid w:val="00AA1871"/>
    <w:rsid w:val="00AA2191"/>
    <w:rsid w:val="00AA242C"/>
    <w:rsid w:val="00AA2C81"/>
    <w:rsid w:val="00AA4B39"/>
    <w:rsid w:val="00AB1ABD"/>
    <w:rsid w:val="00AB5122"/>
    <w:rsid w:val="00AB5311"/>
    <w:rsid w:val="00AB7810"/>
    <w:rsid w:val="00AC0091"/>
    <w:rsid w:val="00AC1E8C"/>
    <w:rsid w:val="00AC3BA7"/>
    <w:rsid w:val="00AC4B15"/>
    <w:rsid w:val="00AD095C"/>
    <w:rsid w:val="00AD1729"/>
    <w:rsid w:val="00AD2343"/>
    <w:rsid w:val="00AD4809"/>
    <w:rsid w:val="00AD6402"/>
    <w:rsid w:val="00AD6664"/>
    <w:rsid w:val="00AD6E7E"/>
    <w:rsid w:val="00AD7175"/>
    <w:rsid w:val="00AD7335"/>
    <w:rsid w:val="00AE0902"/>
    <w:rsid w:val="00AE3713"/>
    <w:rsid w:val="00AE3718"/>
    <w:rsid w:val="00AE64EE"/>
    <w:rsid w:val="00AE681C"/>
    <w:rsid w:val="00AF0C7C"/>
    <w:rsid w:val="00AF21DC"/>
    <w:rsid w:val="00AF234C"/>
    <w:rsid w:val="00AF24BC"/>
    <w:rsid w:val="00AF5238"/>
    <w:rsid w:val="00B01AE4"/>
    <w:rsid w:val="00B01F6B"/>
    <w:rsid w:val="00B02371"/>
    <w:rsid w:val="00B04B41"/>
    <w:rsid w:val="00B06142"/>
    <w:rsid w:val="00B06C0F"/>
    <w:rsid w:val="00B06D06"/>
    <w:rsid w:val="00B07F50"/>
    <w:rsid w:val="00B123F5"/>
    <w:rsid w:val="00B13EAD"/>
    <w:rsid w:val="00B15BD6"/>
    <w:rsid w:val="00B178C3"/>
    <w:rsid w:val="00B21B64"/>
    <w:rsid w:val="00B21F05"/>
    <w:rsid w:val="00B222F4"/>
    <w:rsid w:val="00B23B67"/>
    <w:rsid w:val="00B23C28"/>
    <w:rsid w:val="00B25796"/>
    <w:rsid w:val="00B25E81"/>
    <w:rsid w:val="00B3153E"/>
    <w:rsid w:val="00B31BAE"/>
    <w:rsid w:val="00B32A8A"/>
    <w:rsid w:val="00B339F8"/>
    <w:rsid w:val="00B33D1C"/>
    <w:rsid w:val="00B34A0E"/>
    <w:rsid w:val="00B34EAB"/>
    <w:rsid w:val="00B35F2D"/>
    <w:rsid w:val="00B3696C"/>
    <w:rsid w:val="00B41A00"/>
    <w:rsid w:val="00B41C72"/>
    <w:rsid w:val="00B41E94"/>
    <w:rsid w:val="00B42D37"/>
    <w:rsid w:val="00B42FB0"/>
    <w:rsid w:val="00B4351D"/>
    <w:rsid w:val="00B435E5"/>
    <w:rsid w:val="00B449CC"/>
    <w:rsid w:val="00B44A62"/>
    <w:rsid w:val="00B45516"/>
    <w:rsid w:val="00B4782D"/>
    <w:rsid w:val="00B54E57"/>
    <w:rsid w:val="00B570F0"/>
    <w:rsid w:val="00B60DDA"/>
    <w:rsid w:val="00B667ED"/>
    <w:rsid w:val="00B67DD4"/>
    <w:rsid w:val="00B718BC"/>
    <w:rsid w:val="00B71B84"/>
    <w:rsid w:val="00B722E6"/>
    <w:rsid w:val="00B72738"/>
    <w:rsid w:val="00B74A14"/>
    <w:rsid w:val="00B750C6"/>
    <w:rsid w:val="00B75125"/>
    <w:rsid w:val="00B76A09"/>
    <w:rsid w:val="00B76CFB"/>
    <w:rsid w:val="00B76D0F"/>
    <w:rsid w:val="00B77A54"/>
    <w:rsid w:val="00B80C42"/>
    <w:rsid w:val="00B83286"/>
    <w:rsid w:val="00B8346D"/>
    <w:rsid w:val="00B853CD"/>
    <w:rsid w:val="00B90742"/>
    <w:rsid w:val="00B922A8"/>
    <w:rsid w:val="00B92600"/>
    <w:rsid w:val="00B934DF"/>
    <w:rsid w:val="00B93626"/>
    <w:rsid w:val="00B94771"/>
    <w:rsid w:val="00B95AA6"/>
    <w:rsid w:val="00B95E09"/>
    <w:rsid w:val="00B97FB4"/>
    <w:rsid w:val="00BA2ECD"/>
    <w:rsid w:val="00BA5408"/>
    <w:rsid w:val="00BB3E3E"/>
    <w:rsid w:val="00BB3F1D"/>
    <w:rsid w:val="00BB6FDC"/>
    <w:rsid w:val="00BB764F"/>
    <w:rsid w:val="00BC030D"/>
    <w:rsid w:val="00BC0FC2"/>
    <w:rsid w:val="00BC1C73"/>
    <w:rsid w:val="00BC6285"/>
    <w:rsid w:val="00BC6F97"/>
    <w:rsid w:val="00BD1C19"/>
    <w:rsid w:val="00BD3C00"/>
    <w:rsid w:val="00BD3C79"/>
    <w:rsid w:val="00BD3CFC"/>
    <w:rsid w:val="00BE01C5"/>
    <w:rsid w:val="00BE03B1"/>
    <w:rsid w:val="00BE0D37"/>
    <w:rsid w:val="00BE78CD"/>
    <w:rsid w:val="00BE7C2F"/>
    <w:rsid w:val="00BE7FB2"/>
    <w:rsid w:val="00BF12C4"/>
    <w:rsid w:val="00BF15FF"/>
    <w:rsid w:val="00BF2784"/>
    <w:rsid w:val="00BF5D56"/>
    <w:rsid w:val="00BF5E4E"/>
    <w:rsid w:val="00BF5E8C"/>
    <w:rsid w:val="00BF65D7"/>
    <w:rsid w:val="00BF73A8"/>
    <w:rsid w:val="00BF7D20"/>
    <w:rsid w:val="00C012A4"/>
    <w:rsid w:val="00C0157A"/>
    <w:rsid w:val="00C03777"/>
    <w:rsid w:val="00C03E9B"/>
    <w:rsid w:val="00C04D19"/>
    <w:rsid w:val="00C1144B"/>
    <w:rsid w:val="00C12131"/>
    <w:rsid w:val="00C12497"/>
    <w:rsid w:val="00C12F6C"/>
    <w:rsid w:val="00C1556C"/>
    <w:rsid w:val="00C15BB8"/>
    <w:rsid w:val="00C16200"/>
    <w:rsid w:val="00C16462"/>
    <w:rsid w:val="00C172BF"/>
    <w:rsid w:val="00C17323"/>
    <w:rsid w:val="00C200AB"/>
    <w:rsid w:val="00C2119D"/>
    <w:rsid w:val="00C22E13"/>
    <w:rsid w:val="00C26B78"/>
    <w:rsid w:val="00C278F0"/>
    <w:rsid w:val="00C32451"/>
    <w:rsid w:val="00C32C44"/>
    <w:rsid w:val="00C34F1A"/>
    <w:rsid w:val="00C363A1"/>
    <w:rsid w:val="00C36642"/>
    <w:rsid w:val="00C36F24"/>
    <w:rsid w:val="00C4364D"/>
    <w:rsid w:val="00C43E98"/>
    <w:rsid w:val="00C45804"/>
    <w:rsid w:val="00C50D4A"/>
    <w:rsid w:val="00C5597A"/>
    <w:rsid w:val="00C55A00"/>
    <w:rsid w:val="00C56AA0"/>
    <w:rsid w:val="00C604A9"/>
    <w:rsid w:val="00C616CA"/>
    <w:rsid w:val="00C62E99"/>
    <w:rsid w:val="00C63494"/>
    <w:rsid w:val="00C659D3"/>
    <w:rsid w:val="00C671C9"/>
    <w:rsid w:val="00C70D70"/>
    <w:rsid w:val="00C71844"/>
    <w:rsid w:val="00C720AA"/>
    <w:rsid w:val="00C73717"/>
    <w:rsid w:val="00C744BD"/>
    <w:rsid w:val="00C75DE5"/>
    <w:rsid w:val="00C761D7"/>
    <w:rsid w:val="00C81552"/>
    <w:rsid w:val="00C82345"/>
    <w:rsid w:val="00C8497A"/>
    <w:rsid w:val="00C91402"/>
    <w:rsid w:val="00C914D7"/>
    <w:rsid w:val="00C91D13"/>
    <w:rsid w:val="00C92680"/>
    <w:rsid w:val="00C94E4A"/>
    <w:rsid w:val="00C9634C"/>
    <w:rsid w:val="00C97508"/>
    <w:rsid w:val="00CA14B7"/>
    <w:rsid w:val="00CA14FF"/>
    <w:rsid w:val="00CA2284"/>
    <w:rsid w:val="00CA2E90"/>
    <w:rsid w:val="00CA477D"/>
    <w:rsid w:val="00CA6890"/>
    <w:rsid w:val="00CB42F5"/>
    <w:rsid w:val="00CB58B9"/>
    <w:rsid w:val="00CB6B84"/>
    <w:rsid w:val="00CB70DE"/>
    <w:rsid w:val="00CB7F6B"/>
    <w:rsid w:val="00CC32E8"/>
    <w:rsid w:val="00CC379C"/>
    <w:rsid w:val="00CC5D35"/>
    <w:rsid w:val="00CC7403"/>
    <w:rsid w:val="00CD33FB"/>
    <w:rsid w:val="00CD3B31"/>
    <w:rsid w:val="00CD5D51"/>
    <w:rsid w:val="00CD6F01"/>
    <w:rsid w:val="00CE0A5C"/>
    <w:rsid w:val="00CE2356"/>
    <w:rsid w:val="00CE27E2"/>
    <w:rsid w:val="00CE2DEF"/>
    <w:rsid w:val="00CE3D60"/>
    <w:rsid w:val="00CE43FB"/>
    <w:rsid w:val="00CE4667"/>
    <w:rsid w:val="00CE57C8"/>
    <w:rsid w:val="00CE6FD6"/>
    <w:rsid w:val="00CF12CC"/>
    <w:rsid w:val="00CF47CC"/>
    <w:rsid w:val="00CF5BAC"/>
    <w:rsid w:val="00CF5E1B"/>
    <w:rsid w:val="00CF786E"/>
    <w:rsid w:val="00CF7F2C"/>
    <w:rsid w:val="00D004E4"/>
    <w:rsid w:val="00D01906"/>
    <w:rsid w:val="00D03165"/>
    <w:rsid w:val="00D03F63"/>
    <w:rsid w:val="00D058B7"/>
    <w:rsid w:val="00D05B9C"/>
    <w:rsid w:val="00D063B7"/>
    <w:rsid w:val="00D14045"/>
    <w:rsid w:val="00D160F8"/>
    <w:rsid w:val="00D169C9"/>
    <w:rsid w:val="00D218EA"/>
    <w:rsid w:val="00D24A7B"/>
    <w:rsid w:val="00D25DAE"/>
    <w:rsid w:val="00D260AD"/>
    <w:rsid w:val="00D27245"/>
    <w:rsid w:val="00D27429"/>
    <w:rsid w:val="00D31A19"/>
    <w:rsid w:val="00D331D6"/>
    <w:rsid w:val="00D3485A"/>
    <w:rsid w:val="00D34CBE"/>
    <w:rsid w:val="00D3693A"/>
    <w:rsid w:val="00D41961"/>
    <w:rsid w:val="00D41D22"/>
    <w:rsid w:val="00D43C58"/>
    <w:rsid w:val="00D45F0A"/>
    <w:rsid w:val="00D46384"/>
    <w:rsid w:val="00D50ECC"/>
    <w:rsid w:val="00D5176D"/>
    <w:rsid w:val="00D53FE9"/>
    <w:rsid w:val="00D54CCA"/>
    <w:rsid w:val="00D55AAB"/>
    <w:rsid w:val="00D56571"/>
    <w:rsid w:val="00D5659F"/>
    <w:rsid w:val="00D57FE9"/>
    <w:rsid w:val="00D60359"/>
    <w:rsid w:val="00D60937"/>
    <w:rsid w:val="00D629A2"/>
    <w:rsid w:val="00D631BF"/>
    <w:rsid w:val="00D64552"/>
    <w:rsid w:val="00D646D0"/>
    <w:rsid w:val="00D64DA1"/>
    <w:rsid w:val="00D662ED"/>
    <w:rsid w:val="00D67C74"/>
    <w:rsid w:val="00D71BFC"/>
    <w:rsid w:val="00D723FB"/>
    <w:rsid w:val="00D73CB6"/>
    <w:rsid w:val="00D77086"/>
    <w:rsid w:val="00D77888"/>
    <w:rsid w:val="00D80365"/>
    <w:rsid w:val="00D80D54"/>
    <w:rsid w:val="00D82BE5"/>
    <w:rsid w:val="00D83716"/>
    <w:rsid w:val="00D85832"/>
    <w:rsid w:val="00D859F6"/>
    <w:rsid w:val="00D86C1B"/>
    <w:rsid w:val="00D86D85"/>
    <w:rsid w:val="00D904D4"/>
    <w:rsid w:val="00D91A3D"/>
    <w:rsid w:val="00D97F80"/>
    <w:rsid w:val="00DA1430"/>
    <w:rsid w:val="00DA4B79"/>
    <w:rsid w:val="00DA6F0F"/>
    <w:rsid w:val="00DB0FF6"/>
    <w:rsid w:val="00DB1103"/>
    <w:rsid w:val="00DB16C4"/>
    <w:rsid w:val="00DB1D83"/>
    <w:rsid w:val="00DB1E05"/>
    <w:rsid w:val="00DB6191"/>
    <w:rsid w:val="00DB7507"/>
    <w:rsid w:val="00DC1649"/>
    <w:rsid w:val="00DC1715"/>
    <w:rsid w:val="00DC3513"/>
    <w:rsid w:val="00DC37B1"/>
    <w:rsid w:val="00DC6132"/>
    <w:rsid w:val="00DC7268"/>
    <w:rsid w:val="00DC7D2D"/>
    <w:rsid w:val="00DD3FC6"/>
    <w:rsid w:val="00DD4232"/>
    <w:rsid w:val="00DD6132"/>
    <w:rsid w:val="00DD6683"/>
    <w:rsid w:val="00DD693E"/>
    <w:rsid w:val="00DE001E"/>
    <w:rsid w:val="00DE00D7"/>
    <w:rsid w:val="00DE1FCD"/>
    <w:rsid w:val="00DE2476"/>
    <w:rsid w:val="00DE2AB6"/>
    <w:rsid w:val="00DE34C3"/>
    <w:rsid w:val="00DE5524"/>
    <w:rsid w:val="00DF002E"/>
    <w:rsid w:val="00DF014D"/>
    <w:rsid w:val="00DF1AA6"/>
    <w:rsid w:val="00DF2669"/>
    <w:rsid w:val="00DF29BC"/>
    <w:rsid w:val="00DF33A4"/>
    <w:rsid w:val="00DF5CDA"/>
    <w:rsid w:val="00DF7EBB"/>
    <w:rsid w:val="00E003F1"/>
    <w:rsid w:val="00E0060A"/>
    <w:rsid w:val="00E0128A"/>
    <w:rsid w:val="00E01C2F"/>
    <w:rsid w:val="00E028E8"/>
    <w:rsid w:val="00E0362B"/>
    <w:rsid w:val="00E0416E"/>
    <w:rsid w:val="00E044E5"/>
    <w:rsid w:val="00E0470C"/>
    <w:rsid w:val="00E04F58"/>
    <w:rsid w:val="00E060ED"/>
    <w:rsid w:val="00E11979"/>
    <w:rsid w:val="00E12FA0"/>
    <w:rsid w:val="00E12FD3"/>
    <w:rsid w:val="00E145C5"/>
    <w:rsid w:val="00E20F13"/>
    <w:rsid w:val="00E2282C"/>
    <w:rsid w:val="00E23BCB"/>
    <w:rsid w:val="00E24A13"/>
    <w:rsid w:val="00E25B0B"/>
    <w:rsid w:val="00E260D5"/>
    <w:rsid w:val="00E261F9"/>
    <w:rsid w:val="00E26367"/>
    <w:rsid w:val="00E31100"/>
    <w:rsid w:val="00E3388F"/>
    <w:rsid w:val="00E33AED"/>
    <w:rsid w:val="00E33DFC"/>
    <w:rsid w:val="00E33F62"/>
    <w:rsid w:val="00E3425E"/>
    <w:rsid w:val="00E34343"/>
    <w:rsid w:val="00E352F8"/>
    <w:rsid w:val="00E3616B"/>
    <w:rsid w:val="00E362E6"/>
    <w:rsid w:val="00E368EF"/>
    <w:rsid w:val="00E37387"/>
    <w:rsid w:val="00E379DB"/>
    <w:rsid w:val="00E4114C"/>
    <w:rsid w:val="00E45AC4"/>
    <w:rsid w:val="00E46163"/>
    <w:rsid w:val="00E4670F"/>
    <w:rsid w:val="00E5107F"/>
    <w:rsid w:val="00E5172D"/>
    <w:rsid w:val="00E564A9"/>
    <w:rsid w:val="00E57DF6"/>
    <w:rsid w:val="00E63A0D"/>
    <w:rsid w:val="00E63BD5"/>
    <w:rsid w:val="00E66231"/>
    <w:rsid w:val="00E66E81"/>
    <w:rsid w:val="00E6734D"/>
    <w:rsid w:val="00E67CBA"/>
    <w:rsid w:val="00E704D0"/>
    <w:rsid w:val="00E74A7C"/>
    <w:rsid w:val="00E76E7E"/>
    <w:rsid w:val="00E82FDB"/>
    <w:rsid w:val="00E841A7"/>
    <w:rsid w:val="00E84DCD"/>
    <w:rsid w:val="00E8602D"/>
    <w:rsid w:val="00E8670E"/>
    <w:rsid w:val="00E90060"/>
    <w:rsid w:val="00E920E2"/>
    <w:rsid w:val="00E96D5C"/>
    <w:rsid w:val="00E975EB"/>
    <w:rsid w:val="00EA02D8"/>
    <w:rsid w:val="00EA1DAC"/>
    <w:rsid w:val="00EA26BF"/>
    <w:rsid w:val="00EA3E57"/>
    <w:rsid w:val="00EA65B3"/>
    <w:rsid w:val="00EA6808"/>
    <w:rsid w:val="00EA768C"/>
    <w:rsid w:val="00EA792E"/>
    <w:rsid w:val="00EB086D"/>
    <w:rsid w:val="00EB0E78"/>
    <w:rsid w:val="00EB14A8"/>
    <w:rsid w:val="00EB2448"/>
    <w:rsid w:val="00EB370C"/>
    <w:rsid w:val="00EB39DF"/>
    <w:rsid w:val="00EB39F3"/>
    <w:rsid w:val="00EB46FD"/>
    <w:rsid w:val="00EB4D56"/>
    <w:rsid w:val="00EB5A5E"/>
    <w:rsid w:val="00EB714F"/>
    <w:rsid w:val="00EC1D62"/>
    <w:rsid w:val="00EC2197"/>
    <w:rsid w:val="00EC2F76"/>
    <w:rsid w:val="00EC39B4"/>
    <w:rsid w:val="00EC42F3"/>
    <w:rsid w:val="00EC4B8F"/>
    <w:rsid w:val="00EC6C63"/>
    <w:rsid w:val="00EC77CD"/>
    <w:rsid w:val="00ED0556"/>
    <w:rsid w:val="00ED1E65"/>
    <w:rsid w:val="00ED2EE1"/>
    <w:rsid w:val="00ED3929"/>
    <w:rsid w:val="00ED549F"/>
    <w:rsid w:val="00EE1BB3"/>
    <w:rsid w:val="00EE45F3"/>
    <w:rsid w:val="00EE4A94"/>
    <w:rsid w:val="00EE6F3F"/>
    <w:rsid w:val="00EE74A2"/>
    <w:rsid w:val="00EE7885"/>
    <w:rsid w:val="00EE7A79"/>
    <w:rsid w:val="00EE7B23"/>
    <w:rsid w:val="00EF0052"/>
    <w:rsid w:val="00EF0C18"/>
    <w:rsid w:val="00EF30EB"/>
    <w:rsid w:val="00EF3E81"/>
    <w:rsid w:val="00EF55C7"/>
    <w:rsid w:val="00EF6496"/>
    <w:rsid w:val="00F04BA2"/>
    <w:rsid w:val="00F067A4"/>
    <w:rsid w:val="00F12313"/>
    <w:rsid w:val="00F13707"/>
    <w:rsid w:val="00F14149"/>
    <w:rsid w:val="00F16058"/>
    <w:rsid w:val="00F227D3"/>
    <w:rsid w:val="00F229D1"/>
    <w:rsid w:val="00F254BB"/>
    <w:rsid w:val="00F25F45"/>
    <w:rsid w:val="00F26ED4"/>
    <w:rsid w:val="00F27B5D"/>
    <w:rsid w:val="00F311C6"/>
    <w:rsid w:val="00F317E2"/>
    <w:rsid w:val="00F318E4"/>
    <w:rsid w:val="00F32CF9"/>
    <w:rsid w:val="00F33EDD"/>
    <w:rsid w:val="00F346ED"/>
    <w:rsid w:val="00F35071"/>
    <w:rsid w:val="00F3528C"/>
    <w:rsid w:val="00F360D0"/>
    <w:rsid w:val="00F37291"/>
    <w:rsid w:val="00F3796E"/>
    <w:rsid w:val="00F40D7C"/>
    <w:rsid w:val="00F410C7"/>
    <w:rsid w:val="00F4278E"/>
    <w:rsid w:val="00F430D0"/>
    <w:rsid w:val="00F443B4"/>
    <w:rsid w:val="00F44A1B"/>
    <w:rsid w:val="00F454EA"/>
    <w:rsid w:val="00F45D79"/>
    <w:rsid w:val="00F47706"/>
    <w:rsid w:val="00F51683"/>
    <w:rsid w:val="00F52781"/>
    <w:rsid w:val="00F555DE"/>
    <w:rsid w:val="00F55D13"/>
    <w:rsid w:val="00F5779B"/>
    <w:rsid w:val="00F64235"/>
    <w:rsid w:val="00F64A97"/>
    <w:rsid w:val="00F67FDB"/>
    <w:rsid w:val="00F70055"/>
    <w:rsid w:val="00F71739"/>
    <w:rsid w:val="00F71A19"/>
    <w:rsid w:val="00F7212D"/>
    <w:rsid w:val="00F7237B"/>
    <w:rsid w:val="00F7373F"/>
    <w:rsid w:val="00F817FA"/>
    <w:rsid w:val="00F8511D"/>
    <w:rsid w:val="00F86C85"/>
    <w:rsid w:val="00F86F47"/>
    <w:rsid w:val="00F874FD"/>
    <w:rsid w:val="00F91473"/>
    <w:rsid w:val="00F92394"/>
    <w:rsid w:val="00F96753"/>
    <w:rsid w:val="00F96BAF"/>
    <w:rsid w:val="00FA010B"/>
    <w:rsid w:val="00FA018F"/>
    <w:rsid w:val="00FA1C95"/>
    <w:rsid w:val="00FA302C"/>
    <w:rsid w:val="00FA399C"/>
    <w:rsid w:val="00FA7CCB"/>
    <w:rsid w:val="00FB316A"/>
    <w:rsid w:val="00FB4700"/>
    <w:rsid w:val="00FB5DE1"/>
    <w:rsid w:val="00FB759A"/>
    <w:rsid w:val="00FC5FE8"/>
    <w:rsid w:val="00FC767E"/>
    <w:rsid w:val="00FD0DE2"/>
    <w:rsid w:val="00FD52D7"/>
    <w:rsid w:val="00FD7FC6"/>
    <w:rsid w:val="00FE0400"/>
    <w:rsid w:val="00FE1AEA"/>
    <w:rsid w:val="00FE2629"/>
    <w:rsid w:val="00FE36D6"/>
    <w:rsid w:val="00FE3A36"/>
    <w:rsid w:val="00FE41F9"/>
    <w:rsid w:val="00FE4737"/>
    <w:rsid w:val="00FE6DB0"/>
    <w:rsid w:val="00FF3225"/>
    <w:rsid w:val="00FF32E0"/>
    <w:rsid w:val="00FF40E3"/>
    <w:rsid w:val="00FF4399"/>
    <w:rsid w:val="00FF445D"/>
    <w:rsid w:val="00FF4C39"/>
    <w:rsid w:val="00FF4F9A"/>
    <w:rsid w:val="00FF6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DB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lsdException w:name="Emphasis" w:semiHidden="0" w:uiPriority="20" w:unhideWhenUsed="0"/>
    <w:lsdException w:name="Table Grid" w:semiHidden="0" w:uiPriority="59" w:unhideWhenUsed="0"/>
    <w:lsdException w:name="Placeholder Text" w:semiHidden="0" w:uiPriority="0" w:unhideWhenUsed="0"/>
    <w:lsdException w:name="No Spacing" w:semiHidden="0" w:uiPriority="1" w:unhideWhenUsed="0" w:qFormat="1"/>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0"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2B612A"/>
    <w:pPr>
      <w:keepNext/>
      <w:widowControl/>
      <w:spacing w:after="120" w:line="240" w:lineRule="auto"/>
    </w:pPr>
    <w:rPr>
      <w:rFonts w:ascii="Arial" w:hAnsi="Arial"/>
      <w:sz w:val="20"/>
    </w:rPr>
  </w:style>
  <w:style w:type="paragraph" w:styleId="Heading1">
    <w:name w:val="heading 1"/>
    <w:basedOn w:val="Normal"/>
    <w:next w:val="Normal"/>
    <w:link w:val="Heading1Char"/>
    <w:uiPriority w:val="9"/>
    <w:qFormat/>
    <w:rsid w:val="002B612A"/>
    <w:pPr>
      <w:keepLines/>
      <w:pBdr>
        <w:bottom w:val="single" w:sz="4" w:space="1" w:color="F78D26" w:themeColor="accent2"/>
      </w:pBdr>
      <w:spacing w:before="420"/>
      <w:outlineLvl w:val="0"/>
    </w:pPr>
    <w:rPr>
      <w:rFonts w:asciiTheme="majorHAnsi" w:eastAsiaTheme="majorEastAsia" w:hAnsiTheme="majorHAnsi" w:cstheme="majorBidi"/>
      <w:b/>
      <w:color w:val="333333" w:themeColor="text1"/>
      <w:sz w:val="28"/>
      <w:szCs w:val="36"/>
    </w:rPr>
  </w:style>
  <w:style w:type="paragraph" w:styleId="Heading2">
    <w:name w:val="heading 2"/>
    <w:basedOn w:val="Heading1"/>
    <w:next w:val="Normal"/>
    <w:link w:val="Heading2Char"/>
    <w:uiPriority w:val="9"/>
    <w:unhideWhenUsed/>
    <w:qFormat/>
    <w:rsid w:val="002B612A"/>
    <w:pPr>
      <w:spacing w:before="120"/>
      <w:outlineLvl w:val="1"/>
    </w:pPr>
    <w:rPr>
      <w:bCs/>
      <w:w w:val="90"/>
      <w:sz w:val="20"/>
    </w:rPr>
  </w:style>
  <w:style w:type="paragraph" w:styleId="Heading3">
    <w:name w:val="heading 3"/>
    <w:basedOn w:val="Normal"/>
    <w:next w:val="Normal"/>
    <w:link w:val="Heading3Char"/>
    <w:uiPriority w:val="9"/>
    <w:unhideWhenUsed/>
    <w:qFormat/>
    <w:rsid w:val="002B612A"/>
    <w:pPr>
      <w:keepLines/>
      <w:spacing w:before="200"/>
      <w:outlineLvl w:val="2"/>
    </w:pPr>
    <w:rPr>
      <w:rFonts w:eastAsiaTheme="majorEastAsia" w:cstheme="majorBidi"/>
      <w:b/>
      <w:bCs/>
      <w:i/>
      <w:color w:val="333333" w:themeColor="text1"/>
    </w:rPr>
  </w:style>
  <w:style w:type="paragraph" w:styleId="Heading4">
    <w:name w:val="heading 4"/>
    <w:basedOn w:val="Normal"/>
    <w:next w:val="Normal"/>
    <w:link w:val="Heading4Char"/>
    <w:uiPriority w:val="9"/>
    <w:unhideWhenUsed/>
    <w:qFormat/>
    <w:rsid w:val="002B612A"/>
    <w:pPr>
      <w:keepLines/>
      <w:numPr>
        <w:ilvl w:val="3"/>
        <w:numId w:val="7"/>
      </w:numPr>
      <w:spacing w:before="200" w:after="0"/>
      <w:outlineLvl w:val="3"/>
    </w:pPr>
    <w:rPr>
      <w:rFonts w:asciiTheme="majorHAnsi" w:eastAsiaTheme="majorEastAsia" w:hAnsiTheme="majorHAnsi" w:cstheme="majorBidi"/>
      <w:b/>
      <w:bCs/>
      <w:i/>
      <w:iCs/>
      <w:color w:val="327788" w:themeColor="accent1"/>
    </w:rPr>
  </w:style>
  <w:style w:type="paragraph" w:styleId="Heading5">
    <w:name w:val="heading 5"/>
    <w:basedOn w:val="Normal"/>
    <w:next w:val="Normal"/>
    <w:link w:val="Heading5Char"/>
    <w:uiPriority w:val="9"/>
    <w:semiHidden/>
    <w:unhideWhenUsed/>
    <w:qFormat/>
    <w:rsid w:val="00EB46FD"/>
    <w:pPr>
      <w:keepLines/>
      <w:spacing w:before="200"/>
      <w:outlineLvl w:val="4"/>
    </w:pPr>
    <w:rPr>
      <w:rFonts w:asciiTheme="majorHAnsi" w:eastAsiaTheme="majorEastAsia" w:hAnsiTheme="majorHAnsi" w:cstheme="majorBidi"/>
      <w:color w:val="193A43" w:themeColor="accent1" w:themeShade="7F"/>
    </w:rPr>
  </w:style>
  <w:style w:type="paragraph" w:styleId="Heading6">
    <w:name w:val="heading 6"/>
    <w:basedOn w:val="Normal"/>
    <w:next w:val="Normal"/>
    <w:link w:val="Heading6Char"/>
    <w:uiPriority w:val="9"/>
    <w:semiHidden/>
    <w:unhideWhenUsed/>
    <w:qFormat/>
    <w:rsid w:val="00EB46FD"/>
    <w:pPr>
      <w:keepLines/>
      <w:spacing w:before="200"/>
      <w:outlineLvl w:val="5"/>
    </w:pPr>
    <w:rPr>
      <w:rFonts w:asciiTheme="majorHAnsi" w:eastAsiaTheme="majorEastAsia" w:hAnsiTheme="majorHAnsi" w:cstheme="majorBidi"/>
      <w:i/>
      <w:iCs/>
      <w:color w:val="193A43" w:themeColor="accent1" w:themeShade="7F"/>
    </w:rPr>
  </w:style>
  <w:style w:type="paragraph" w:styleId="Heading7">
    <w:name w:val="heading 7"/>
    <w:basedOn w:val="Normal"/>
    <w:next w:val="Normal"/>
    <w:link w:val="Heading7Char"/>
    <w:uiPriority w:val="9"/>
    <w:semiHidden/>
    <w:unhideWhenUsed/>
    <w:qFormat/>
    <w:rsid w:val="00EB46FD"/>
    <w:pPr>
      <w:keepLines/>
      <w:spacing w:before="200"/>
      <w:outlineLvl w:val="6"/>
    </w:pPr>
    <w:rPr>
      <w:rFonts w:asciiTheme="majorHAnsi" w:eastAsiaTheme="majorEastAsia" w:hAnsiTheme="majorHAnsi" w:cstheme="majorBidi"/>
      <w:i/>
      <w:iCs/>
      <w:color w:val="666666" w:themeColor="text1" w:themeTint="BF"/>
    </w:rPr>
  </w:style>
  <w:style w:type="paragraph" w:styleId="Heading8">
    <w:name w:val="heading 8"/>
    <w:basedOn w:val="Normal"/>
    <w:next w:val="Normal"/>
    <w:link w:val="Heading8Char"/>
    <w:uiPriority w:val="9"/>
    <w:semiHidden/>
    <w:unhideWhenUsed/>
    <w:qFormat/>
    <w:rsid w:val="00EB46FD"/>
    <w:pPr>
      <w:keepLines/>
      <w:spacing w:before="200"/>
      <w:outlineLvl w:val="7"/>
    </w:pPr>
    <w:rPr>
      <w:rFonts w:asciiTheme="majorHAnsi" w:eastAsiaTheme="majorEastAsia" w:hAnsiTheme="majorHAnsi" w:cstheme="majorBidi"/>
      <w:color w:val="666666" w:themeColor="text1" w:themeTint="BF"/>
      <w:szCs w:val="20"/>
    </w:rPr>
  </w:style>
  <w:style w:type="paragraph" w:styleId="Heading9">
    <w:name w:val="heading 9"/>
    <w:basedOn w:val="Normal"/>
    <w:next w:val="Normal"/>
    <w:link w:val="Heading9Char"/>
    <w:uiPriority w:val="9"/>
    <w:semiHidden/>
    <w:unhideWhenUsed/>
    <w:qFormat/>
    <w:rsid w:val="00EB46FD"/>
    <w:pPr>
      <w:keepLines/>
      <w:spacing w:before="200"/>
      <w:outlineLvl w:val="8"/>
    </w:pPr>
    <w:rPr>
      <w:rFonts w:asciiTheme="majorHAnsi" w:eastAsiaTheme="majorEastAsia" w:hAnsiTheme="majorHAnsi" w:cstheme="majorBidi"/>
      <w:i/>
      <w:iCs/>
      <w:color w:val="666666"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12A"/>
    <w:rPr>
      <w:rFonts w:asciiTheme="majorHAnsi" w:eastAsiaTheme="majorEastAsia" w:hAnsiTheme="majorHAnsi" w:cstheme="majorBidi"/>
      <w:b/>
      <w:color w:val="333333" w:themeColor="text1"/>
      <w:sz w:val="28"/>
      <w:szCs w:val="36"/>
    </w:rPr>
  </w:style>
  <w:style w:type="paragraph" w:styleId="BalloonText">
    <w:name w:val="Balloon Text"/>
    <w:basedOn w:val="Normal"/>
    <w:link w:val="BalloonTextChar"/>
    <w:uiPriority w:val="99"/>
    <w:unhideWhenUsed/>
    <w:rsid w:val="002B612A"/>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2B612A"/>
    <w:rPr>
      <w:rFonts w:ascii="Tahoma" w:hAnsi="Tahoma" w:cs="Tahoma"/>
      <w:sz w:val="16"/>
      <w:szCs w:val="16"/>
    </w:rPr>
  </w:style>
  <w:style w:type="table" w:styleId="TableGrid">
    <w:name w:val="Table Grid"/>
    <w:basedOn w:val="TableNormal"/>
    <w:uiPriority w:val="59"/>
    <w:rsid w:val="002B612A"/>
    <w:pPr>
      <w:widowControl/>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absteps">
    <w:name w:val="lab steps"/>
    <w:rsid w:val="002B612A"/>
  </w:style>
  <w:style w:type="paragraph" w:styleId="Title">
    <w:name w:val="Title"/>
    <w:basedOn w:val="Heading1"/>
    <w:next w:val="Normal"/>
    <w:link w:val="TitleChar"/>
    <w:uiPriority w:val="10"/>
    <w:qFormat/>
    <w:rsid w:val="002B612A"/>
    <w:pPr>
      <w:spacing w:before="0"/>
      <w:contextualSpacing/>
    </w:pPr>
    <w:rPr>
      <w:spacing w:val="5"/>
      <w:kern w:val="28"/>
      <w:sz w:val="32"/>
      <w:szCs w:val="48"/>
    </w:rPr>
  </w:style>
  <w:style w:type="character" w:customStyle="1" w:styleId="TitleChar">
    <w:name w:val="Title Char"/>
    <w:basedOn w:val="DefaultParagraphFont"/>
    <w:link w:val="Title"/>
    <w:uiPriority w:val="10"/>
    <w:rsid w:val="002B612A"/>
    <w:rPr>
      <w:rFonts w:asciiTheme="majorHAnsi" w:eastAsiaTheme="majorEastAsia" w:hAnsiTheme="majorHAnsi" w:cstheme="majorBidi"/>
      <w:b/>
      <w:color w:val="333333" w:themeColor="text1"/>
      <w:spacing w:val="5"/>
      <w:kern w:val="28"/>
      <w:sz w:val="32"/>
      <w:szCs w:val="48"/>
    </w:rPr>
  </w:style>
  <w:style w:type="character" w:customStyle="1" w:styleId="Heading2Char">
    <w:name w:val="Heading 2 Char"/>
    <w:basedOn w:val="DefaultParagraphFont"/>
    <w:link w:val="Heading2"/>
    <w:uiPriority w:val="9"/>
    <w:rsid w:val="002B612A"/>
    <w:rPr>
      <w:rFonts w:asciiTheme="majorHAnsi" w:eastAsiaTheme="majorEastAsia" w:hAnsiTheme="majorHAnsi" w:cstheme="majorBidi"/>
      <w:b/>
      <w:bCs/>
      <w:color w:val="333333" w:themeColor="text1"/>
      <w:w w:val="90"/>
      <w:sz w:val="20"/>
      <w:szCs w:val="36"/>
    </w:rPr>
  </w:style>
  <w:style w:type="character" w:styleId="CommentReference">
    <w:name w:val="annotation reference"/>
    <w:basedOn w:val="DefaultParagraphFont"/>
    <w:uiPriority w:val="99"/>
    <w:unhideWhenUsed/>
    <w:rsid w:val="002B612A"/>
    <w:rPr>
      <w:sz w:val="16"/>
      <w:szCs w:val="16"/>
    </w:rPr>
  </w:style>
  <w:style w:type="paragraph" w:styleId="CommentText">
    <w:name w:val="annotation text"/>
    <w:basedOn w:val="Normal"/>
    <w:link w:val="CommentTextChar"/>
    <w:uiPriority w:val="99"/>
    <w:unhideWhenUsed/>
    <w:rsid w:val="002B612A"/>
    <w:rPr>
      <w:szCs w:val="20"/>
    </w:rPr>
  </w:style>
  <w:style w:type="character" w:customStyle="1" w:styleId="CommentTextChar">
    <w:name w:val="Comment Text Char"/>
    <w:basedOn w:val="DefaultParagraphFont"/>
    <w:link w:val="CommentText"/>
    <w:uiPriority w:val="99"/>
    <w:rsid w:val="002B612A"/>
    <w:rPr>
      <w:rFonts w:ascii="Arial" w:hAnsi="Arial"/>
      <w:sz w:val="20"/>
      <w:szCs w:val="20"/>
    </w:rPr>
  </w:style>
  <w:style w:type="paragraph" w:styleId="CommentSubject">
    <w:name w:val="annotation subject"/>
    <w:basedOn w:val="CommentText"/>
    <w:next w:val="CommentText"/>
    <w:link w:val="CommentSubjectChar"/>
    <w:uiPriority w:val="99"/>
    <w:unhideWhenUsed/>
    <w:rsid w:val="002B612A"/>
    <w:rPr>
      <w:b/>
      <w:bCs/>
      <w:sz w:val="24"/>
    </w:rPr>
  </w:style>
  <w:style w:type="character" w:customStyle="1" w:styleId="CommentSubjectChar">
    <w:name w:val="Comment Subject Char"/>
    <w:basedOn w:val="CommentTextChar"/>
    <w:link w:val="CommentSubject"/>
    <w:uiPriority w:val="99"/>
    <w:rsid w:val="002B612A"/>
    <w:rPr>
      <w:rFonts w:ascii="Arial" w:hAnsi="Arial"/>
      <w:b/>
      <w:bCs/>
      <w:sz w:val="24"/>
      <w:szCs w:val="20"/>
    </w:rPr>
  </w:style>
  <w:style w:type="numbering" w:customStyle="1" w:styleId="bulletsflush">
    <w:name w:val="bullets flush"/>
    <w:rsid w:val="002B612A"/>
    <w:pPr>
      <w:numPr>
        <w:numId w:val="1"/>
      </w:numPr>
    </w:pPr>
  </w:style>
  <w:style w:type="numbering" w:customStyle="1" w:styleId="numbers">
    <w:name w:val="numbers"/>
    <w:rsid w:val="002B612A"/>
    <w:pPr>
      <w:numPr>
        <w:numId w:val="2"/>
      </w:numPr>
    </w:pPr>
  </w:style>
  <w:style w:type="paragraph" w:customStyle="1" w:styleId="ColorfulShading-Accent11">
    <w:name w:val="Colorful Shading - Accent 11"/>
    <w:hidden/>
    <w:uiPriority w:val="99"/>
    <w:semiHidden/>
    <w:rsid w:val="00C604A9"/>
  </w:style>
  <w:style w:type="paragraph" w:styleId="Header">
    <w:name w:val="header"/>
    <w:basedOn w:val="Heading2"/>
    <w:link w:val="HeaderChar"/>
    <w:uiPriority w:val="99"/>
    <w:unhideWhenUsed/>
    <w:rsid w:val="002B612A"/>
    <w:pPr>
      <w:pBdr>
        <w:bottom w:val="none" w:sz="0" w:space="0" w:color="auto"/>
      </w:pBdr>
      <w:tabs>
        <w:tab w:val="center" w:pos="4320"/>
        <w:tab w:val="right" w:pos="8640"/>
      </w:tabs>
      <w:spacing w:after="300"/>
      <w:jc w:val="center"/>
    </w:pPr>
    <w:rPr>
      <w:color w:val="F4473C" w:themeColor="accent6"/>
      <w:w w:val="100"/>
    </w:rPr>
  </w:style>
  <w:style w:type="character" w:customStyle="1" w:styleId="HeaderChar">
    <w:name w:val="Header Char"/>
    <w:basedOn w:val="DefaultParagraphFont"/>
    <w:link w:val="Header"/>
    <w:uiPriority w:val="99"/>
    <w:rsid w:val="002B612A"/>
    <w:rPr>
      <w:rFonts w:asciiTheme="majorHAnsi" w:eastAsiaTheme="majorEastAsia" w:hAnsiTheme="majorHAnsi" w:cstheme="majorBidi"/>
      <w:b/>
      <w:bCs/>
      <w:color w:val="F4473C" w:themeColor="accent6"/>
      <w:sz w:val="20"/>
      <w:szCs w:val="36"/>
    </w:rPr>
  </w:style>
  <w:style w:type="paragraph" w:styleId="Footer">
    <w:name w:val="footer"/>
    <w:basedOn w:val="Normal"/>
    <w:link w:val="FooterChar"/>
    <w:uiPriority w:val="99"/>
    <w:unhideWhenUsed/>
    <w:rsid w:val="002B612A"/>
    <w:pPr>
      <w:tabs>
        <w:tab w:val="center" w:pos="4320"/>
        <w:tab w:val="right" w:pos="8640"/>
      </w:tabs>
      <w:spacing w:after="0"/>
    </w:pPr>
  </w:style>
  <w:style w:type="character" w:customStyle="1" w:styleId="FooterChar">
    <w:name w:val="Footer Char"/>
    <w:basedOn w:val="DefaultParagraphFont"/>
    <w:link w:val="Footer"/>
    <w:uiPriority w:val="99"/>
    <w:rsid w:val="002B612A"/>
    <w:rPr>
      <w:rFonts w:ascii="Arial" w:hAnsi="Arial"/>
      <w:sz w:val="20"/>
    </w:rPr>
  </w:style>
  <w:style w:type="paragraph" w:customStyle="1" w:styleId="bluebox">
    <w:name w:val="blue box"/>
    <w:basedOn w:val="Normal"/>
    <w:rsid w:val="002B612A"/>
    <w:pPr>
      <w:pBdr>
        <w:top w:val="single" w:sz="48" w:space="1" w:color="CFE7ED" w:themeColor="accent1" w:themeTint="33"/>
        <w:left w:val="single" w:sz="48" w:space="4" w:color="CFE7ED" w:themeColor="accent1" w:themeTint="33"/>
        <w:bottom w:val="single" w:sz="48" w:space="1" w:color="CFE7ED" w:themeColor="accent1" w:themeTint="33"/>
        <w:right w:val="single" w:sz="48" w:space="4" w:color="CFE7ED" w:themeColor="accent1" w:themeTint="33"/>
      </w:pBdr>
      <w:shd w:val="clear" w:color="auto" w:fill="CFE7ED" w:themeFill="accent1" w:themeFillTint="33"/>
      <w:spacing w:after="100"/>
      <w:ind w:left="187" w:right="187"/>
    </w:pPr>
    <w:rPr>
      <w:rFonts w:eastAsia="Cambria"/>
    </w:rPr>
  </w:style>
  <w:style w:type="paragraph" w:customStyle="1" w:styleId="materialslist">
    <w:name w:val="materials list"/>
    <w:basedOn w:val="Normal"/>
    <w:rsid w:val="002B612A"/>
  </w:style>
  <w:style w:type="character" w:customStyle="1" w:styleId="Heading3Char">
    <w:name w:val="Heading 3 Char"/>
    <w:basedOn w:val="DefaultParagraphFont"/>
    <w:link w:val="Heading3"/>
    <w:uiPriority w:val="9"/>
    <w:rsid w:val="002B612A"/>
    <w:rPr>
      <w:rFonts w:ascii="Arial" w:eastAsiaTheme="majorEastAsia" w:hAnsi="Arial" w:cstheme="majorBidi"/>
      <w:b/>
      <w:bCs/>
      <w:i/>
      <w:color w:val="333333" w:themeColor="text1"/>
      <w:sz w:val="20"/>
    </w:rPr>
  </w:style>
  <w:style w:type="paragraph" w:customStyle="1" w:styleId="hanginglist">
    <w:name w:val="hanging list"/>
    <w:basedOn w:val="Normal"/>
    <w:rsid w:val="002B612A"/>
    <w:pPr>
      <w:ind w:left="1440" w:hanging="1440"/>
    </w:pPr>
    <w:rPr>
      <w:b/>
    </w:rPr>
  </w:style>
  <w:style w:type="paragraph" w:customStyle="1" w:styleId="bullet">
    <w:name w:val="bullet"/>
    <w:basedOn w:val="Normal"/>
    <w:rsid w:val="002B612A"/>
    <w:pPr>
      <w:numPr>
        <w:numId w:val="3"/>
      </w:numPr>
    </w:pPr>
  </w:style>
  <w:style w:type="character" w:styleId="Hyperlink">
    <w:name w:val="Hyperlink"/>
    <w:rsid w:val="002B612A"/>
    <w:rPr>
      <w:i/>
      <w:noProof/>
      <w:color w:val="auto"/>
      <w:u w:val="none"/>
    </w:rPr>
  </w:style>
  <w:style w:type="paragraph" w:styleId="Caption">
    <w:name w:val="caption"/>
    <w:basedOn w:val="Normal"/>
    <w:next w:val="Normal"/>
    <w:uiPriority w:val="35"/>
    <w:unhideWhenUsed/>
    <w:qFormat/>
    <w:rsid w:val="00EB46FD"/>
    <w:pPr>
      <w:spacing w:after="200"/>
    </w:pPr>
    <w:rPr>
      <w:b/>
      <w:bCs/>
      <w:color w:val="327788" w:themeColor="accent1"/>
      <w:sz w:val="18"/>
      <w:szCs w:val="18"/>
    </w:rPr>
  </w:style>
  <w:style w:type="paragraph" w:styleId="DocumentMap">
    <w:name w:val="Document Map"/>
    <w:basedOn w:val="Normal"/>
    <w:link w:val="DocumentMapChar"/>
    <w:uiPriority w:val="99"/>
    <w:semiHidden/>
    <w:unhideWhenUsed/>
    <w:rsid w:val="002C6223"/>
    <w:rPr>
      <w:rFonts w:ascii="Lucida Grande" w:hAnsi="Lucida Grande" w:cs="Lucida Grande"/>
    </w:rPr>
  </w:style>
  <w:style w:type="character" w:customStyle="1" w:styleId="DocumentMapChar">
    <w:name w:val="Document Map Char"/>
    <w:link w:val="DocumentMap"/>
    <w:uiPriority w:val="99"/>
    <w:semiHidden/>
    <w:rsid w:val="002C6223"/>
    <w:rPr>
      <w:rFonts w:ascii="Lucida Grande" w:hAnsi="Lucida Grande" w:cs="Lucida Grande"/>
      <w:sz w:val="24"/>
      <w:szCs w:val="24"/>
    </w:rPr>
  </w:style>
  <w:style w:type="paragraph" w:customStyle="1" w:styleId="BasicParagraph">
    <w:name w:val="[Basic Paragraph]"/>
    <w:basedOn w:val="Normal"/>
    <w:uiPriority w:val="99"/>
    <w:rsid w:val="007F023E"/>
    <w:pPr>
      <w:autoSpaceDE w:val="0"/>
      <w:autoSpaceDN w:val="0"/>
      <w:adjustRightInd w:val="0"/>
      <w:spacing w:line="320" w:lineRule="atLeast"/>
      <w:textAlignment w:val="center"/>
    </w:pPr>
    <w:rPr>
      <w:color w:val="000000"/>
      <w:sz w:val="22"/>
      <w:lang w:val="en-GB"/>
    </w:rPr>
  </w:style>
  <w:style w:type="paragraph" w:customStyle="1" w:styleId="StepHeading">
    <w:name w:val="Step Heading"/>
    <w:basedOn w:val="Normal"/>
    <w:link w:val="StepHeadingChar"/>
    <w:rsid w:val="008C7F54"/>
    <w:pPr>
      <w:tabs>
        <w:tab w:val="num" w:pos="864"/>
      </w:tabs>
      <w:ind w:left="864" w:hanging="864"/>
    </w:pPr>
    <w:rPr>
      <w:b/>
      <w:color w:val="0F454F"/>
      <w:sz w:val="22"/>
    </w:rPr>
  </w:style>
  <w:style w:type="character" w:customStyle="1" w:styleId="StepHeadingChar">
    <w:name w:val="Step Heading Char"/>
    <w:basedOn w:val="DefaultParagraphFont"/>
    <w:link w:val="StepHeading"/>
    <w:rsid w:val="008C7F54"/>
    <w:rPr>
      <w:rFonts w:ascii="Arial" w:hAnsi="Arial"/>
      <w:b/>
      <w:color w:val="0F454F"/>
      <w:sz w:val="22"/>
      <w:szCs w:val="22"/>
    </w:rPr>
  </w:style>
  <w:style w:type="paragraph" w:styleId="ListParagraph">
    <w:name w:val="List Paragraph"/>
    <w:basedOn w:val="Normal"/>
    <w:uiPriority w:val="34"/>
    <w:qFormat/>
    <w:rsid w:val="002B612A"/>
    <w:pPr>
      <w:keepNext w:val="0"/>
      <w:spacing w:before="180"/>
      <w:ind w:left="720"/>
    </w:pPr>
  </w:style>
  <w:style w:type="table" w:styleId="DarkList-Accent5">
    <w:name w:val="Dark List Accent 5"/>
    <w:basedOn w:val="TableNormal"/>
    <w:uiPriority w:val="65"/>
    <w:rsid w:val="00353152"/>
    <w:rPr>
      <w:color w:val="FFFFFF" w:themeColor="background1"/>
    </w:rPr>
    <w:tblPr>
      <w:tblStyleRowBandSize w:val="1"/>
      <w:tblStyleColBandSize w:val="1"/>
    </w:tblPr>
    <w:tcPr>
      <w:shd w:val="clear" w:color="auto" w:fill="7030A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3718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3247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32477" w:themeFill="accent5" w:themeFillShade="BF"/>
      </w:tcPr>
    </w:tblStylePr>
    <w:tblStylePr w:type="band1Vert">
      <w:tblPr/>
      <w:tcPr>
        <w:tcBorders>
          <w:top w:val="nil"/>
          <w:left w:val="nil"/>
          <w:bottom w:val="nil"/>
          <w:right w:val="nil"/>
          <w:insideH w:val="nil"/>
          <w:insideV w:val="nil"/>
        </w:tcBorders>
        <w:shd w:val="clear" w:color="auto" w:fill="532477" w:themeFill="accent5" w:themeFillShade="BF"/>
      </w:tcPr>
    </w:tblStylePr>
    <w:tblStylePr w:type="band1Horz">
      <w:tblPr/>
      <w:tcPr>
        <w:tcBorders>
          <w:top w:val="nil"/>
          <w:left w:val="nil"/>
          <w:bottom w:val="nil"/>
          <w:right w:val="nil"/>
          <w:insideH w:val="nil"/>
          <w:insideV w:val="nil"/>
        </w:tcBorders>
        <w:shd w:val="clear" w:color="auto" w:fill="532477" w:themeFill="accent5" w:themeFillShade="BF"/>
      </w:tcPr>
    </w:tblStylePr>
  </w:style>
  <w:style w:type="paragraph" w:customStyle="1" w:styleId="NumberedQuestionforAnswerKey">
    <w:name w:val="Numbered Question for Answer Key"/>
    <w:basedOn w:val="Heading2"/>
    <w:link w:val="NumberedQuestionforAnswerKeyChar"/>
    <w:qFormat/>
    <w:rsid w:val="00EB46FD"/>
    <w:pPr>
      <w:numPr>
        <w:numId w:val="2"/>
      </w:numPr>
      <w:tabs>
        <w:tab w:val="clear" w:pos="864"/>
      </w:tabs>
      <w:ind w:left="360" w:hanging="360"/>
    </w:pPr>
    <w:rPr>
      <w:color w:val="2E3092"/>
    </w:rPr>
  </w:style>
  <w:style w:type="character" w:customStyle="1" w:styleId="NumberedQuestionforAnswerKeyChar">
    <w:name w:val="Numbered Question for Answer Key Char"/>
    <w:basedOn w:val="Heading2Char"/>
    <w:link w:val="NumberedQuestionforAnswerKey"/>
    <w:rsid w:val="00EB46FD"/>
    <w:rPr>
      <w:rFonts w:asciiTheme="majorHAnsi" w:eastAsiaTheme="majorEastAsia" w:hAnsiTheme="majorHAnsi" w:cstheme="majorBidi"/>
      <w:b/>
      <w:bCs/>
      <w:color w:val="2E3092"/>
      <w:w w:val="90"/>
      <w:sz w:val="20"/>
      <w:szCs w:val="36"/>
    </w:rPr>
  </w:style>
  <w:style w:type="paragraph" w:customStyle="1" w:styleId="AnswertoNumberedQuestion">
    <w:name w:val="Answer to Numbered Question"/>
    <w:basedOn w:val="NoSpacing"/>
    <w:link w:val="AnswertoNumberedQuestionChar"/>
    <w:qFormat/>
    <w:rsid w:val="00EB46FD"/>
    <w:pPr>
      <w:spacing w:before="180"/>
      <w:ind w:left="360"/>
    </w:pPr>
    <w:rPr>
      <w:sz w:val="20"/>
      <w:szCs w:val="20"/>
    </w:rPr>
  </w:style>
  <w:style w:type="character" w:customStyle="1" w:styleId="AnswertoNumberedQuestionChar">
    <w:name w:val="Answer to Numbered Question Char"/>
    <w:basedOn w:val="NoSpacingChar"/>
    <w:link w:val="AnswertoNumberedQuestion"/>
    <w:rsid w:val="00EB46FD"/>
    <w:rPr>
      <w:rFonts w:ascii="Arial" w:eastAsia="Arial" w:hAnsi="Arial" w:cs="Arial"/>
      <w:color w:val="231F20"/>
      <w:sz w:val="20"/>
      <w:szCs w:val="20"/>
    </w:rPr>
  </w:style>
  <w:style w:type="paragraph" w:styleId="NoSpacing">
    <w:name w:val="No Spacing"/>
    <w:link w:val="NoSpacingChar"/>
    <w:uiPriority w:val="1"/>
    <w:qFormat/>
    <w:rsid w:val="00EB46FD"/>
    <w:pPr>
      <w:spacing w:after="0" w:line="312" w:lineRule="auto"/>
      <w:ind w:right="317"/>
    </w:pPr>
    <w:rPr>
      <w:rFonts w:ascii="Arial" w:eastAsia="Arial" w:hAnsi="Arial" w:cs="Arial"/>
      <w:color w:val="231F20"/>
      <w:sz w:val="24"/>
      <w:szCs w:val="24"/>
    </w:rPr>
  </w:style>
  <w:style w:type="paragraph" w:customStyle="1" w:styleId="TableHeader">
    <w:name w:val="Table Header"/>
    <w:basedOn w:val="Normal"/>
    <w:link w:val="TableHeaderChar"/>
    <w:qFormat/>
    <w:rsid w:val="00EB46FD"/>
    <w:pPr>
      <w:spacing w:before="60" w:after="60" w:line="276" w:lineRule="auto"/>
      <w:ind w:right="317"/>
      <w:jc w:val="center"/>
    </w:pPr>
    <w:rPr>
      <w:b/>
      <w:color w:val="FFFFFF"/>
      <w:szCs w:val="20"/>
    </w:rPr>
  </w:style>
  <w:style w:type="character" w:customStyle="1" w:styleId="TableHeaderChar">
    <w:name w:val="Table Header Char"/>
    <w:basedOn w:val="DefaultParagraphFont"/>
    <w:link w:val="TableHeader"/>
    <w:rsid w:val="00EB46FD"/>
    <w:rPr>
      <w:rFonts w:ascii="Arial" w:eastAsia="Arial" w:hAnsi="Arial" w:cs="Arial"/>
      <w:b/>
      <w:color w:val="FFFFFF"/>
      <w:sz w:val="20"/>
      <w:szCs w:val="20"/>
    </w:rPr>
  </w:style>
  <w:style w:type="paragraph" w:customStyle="1" w:styleId="TableText">
    <w:name w:val="Table Text"/>
    <w:basedOn w:val="Normal"/>
    <w:link w:val="TableTextChar"/>
    <w:qFormat/>
    <w:rsid w:val="00EB46FD"/>
    <w:pPr>
      <w:spacing w:before="37" w:line="276" w:lineRule="auto"/>
      <w:ind w:left="72" w:right="-20"/>
    </w:pPr>
    <w:rPr>
      <w:spacing w:val="-6"/>
      <w:sz w:val="18"/>
      <w:szCs w:val="18"/>
    </w:rPr>
  </w:style>
  <w:style w:type="character" w:customStyle="1" w:styleId="TableTextChar">
    <w:name w:val="Table Text Char"/>
    <w:basedOn w:val="DefaultParagraphFont"/>
    <w:link w:val="TableText"/>
    <w:rsid w:val="00EB46FD"/>
    <w:rPr>
      <w:rFonts w:ascii="Arial" w:eastAsia="Arial" w:hAnsi="Arial" w:cs="Arial"/>
      <w:color w:val="231F20"/>
      <w:spacing w:val="-6"/>
      <w:sz w:val="18"/>
      <w:szCs w:val="18"/>
    </w:rPr>
  </w:style>
  <w:style w:type="paragraph" w:customStyle="1" w:styleId="IndentedText">
    <w:name w:val="Indented Text"/>
    <w:basedOn w:val="AnswertoNumberedQuestion"/>
    <w:link w:val="IndentedTextChar"/>
    <w:qFormat/>
    <w:rsid w:val="00EB46FD"/>
    <w:rPr>
      <w:sz w:val="24"/>
      <w:szCs w:val="24"/>
    </w:rPr>
  </w:style>
  <w:style w:type="character" w:customStyle="1" w:styleId="IndentedTextChar">
    <w:name w:val="Indented Text Char"/>
    <w:basedOn w:val="AnswertoNumberedQuestionChar"/>
    <w:link w:val="IndentedText"/>
    <w:rsid w:val="00EB46FD"/>
    <w:rPr>
      <w:rFonts w:ascii="Arial" w:eastAsia="Arial" w:hAnsi="Arial" w:cs="Arial"/>
      <w:color w:val="231F20"/>
      <w:sz w:val="24"/>
      <w:szCs w:val="24"/>
    </w:rPr>
  </w:style>
  <w:style w:type="paragraph" w:customStyle="1" w:styleId="Numberedquestionforstudentactivitysheet">
    <w:name w:val="Numbered question for student activity sheet"/>
    <w:basedOn w:val="ListParagraph"/>
    <w:link w:val="NumberedquestionforstudentactivitysheetChar"/>
    <w:qFormat/>
    <w:rsid w:val="00EB46FD"/>
    <w:pPr>
      <w:numPr>
        <w:numId w:val="4"/>
      </w:numPr>
      <w:tabs>
        <w:tab w:val="clear" w:pos="187"/>
      </w:tabs>
      <w:spacing w:after="0" w:line="312" w:lineRule="auto"/>
      <w:ind w:left="360" w:hanging="360"/>
    </w:pPr>
    <w:rPr>
      <w:rFonts w:eastAsia="Arial" w:cs="Arial"/>
    </w:rPr>
  </w:style>
  <w:style w:type="character" w:customStyle="1" w:styleId="NumberedquestionforstudentactivitysheetChar">
    <w:name w:val="Numbered question for student activity sheet Char"/>
    <w:basedOn w:val="DefaultParagraphFont"/>
    <w:link w:val="Numberedquestionforstudentactivitysheet"/>
    <w:rsid w:val="00EB46FD"/>
    <w:rPr>
      <w:rFonts w:ascii="Arial" w:eastAsia="Arial" w:hAnsi="Arial" w:cs="Arial"/>
      <w:sz w:val="20"/>
    </w:rPr>
  </w:style>
  <w:style w:type="paragraph" w:customStyle="1" w:styleId="Answertonumberedquestionforstudentactivitysheet">
    <w:name w:val="Answer to numbered question for student activity sheet"/>
    <w:basedOn w:val="Numberedquestionforstudentactivitysheet"/>
    <w:link w:val="AnswertonumberedquestionforstudentactivitysheetChar"/>
    <w:qFormat/>
    <w:rsid w:val="00EB46FD"/>
    <w:pPr>
      <w:numPr>
        <w:numId w:val="0"/>
      </w:numPr>
      <w:spacing w:before="0"/>
      <w:ind w:left="360"/>
    </w:pPr>
    <w:rPr>
      <w:color w:val="FF0000"/>
    </w:rPr>
  </w:style>
  <w:style w:type="character" w:customStyle="1" w:styleId="AnswertonumberedquestionforstudentactivitysheetChar">
    <w:name w:val="Answer to numbered question for student activity sheet Char"/>
    <w:basedOn w:val="NumberedquestionforstudentactivitysheetChar"/>
    <w:link w:val="Answertonumberedquestionforstudentactivitysheet"/>
    <w:rsid w:val="00EB46FD"/>
    <w:rPr>
      <w:rFonts w:ascii="Arial" w:eastAsia="Arial" w:hAnsi="Arial" w:cs="Arial"/>
      <w:color w:val="FF0000"/>
      <w:sz w:val="24"/>
      <w:szCs w:val="24"/>
    </w:rPr>
  </w:style>
  <w:style w:type="paragraph" w:customStyle="1" w:styleId="TableTitle">
    <w:name w:val="Table Title"/>
    <w:basedOn w:val="Heading2"/>
    <w:link w:val="TableTitleChar"/>
    <w:qFormat/>
    <w:rsid w:val="00EB46FD"/>
    <w:pPr>
      <w:spacing w:after="60"/>
      <w:jc w:val="center"/>
    </w:pPr>
  </w:style>
  <w:style w:type="character" w:customStyle="1" w:styleId="TableTitleChar">
    <w:name w:val="Table Title Char"/>
    <w:basedOn w:val="Heading2Char"/>
    <w:link w:val="TableTitle"/>
    <w:rsid w:val="00EB46FD"/>
    <w:rPr>
      <w:rFonts w:ascii="Arial" w:eastAsia="Arial" w:hAnsi="Arial" w:cs="Arial"/>
      <w:b/>
      <w:bCs/>
      <w:color w:val="231F20"/>
      <w:w w:val="90"/>
      <w:sz w:val="24"/>
      <w:szCs w:val="24"/>
    </w:rPr>
  </w:style>
  <w:style w:type="character" w:customStyle="1" w:styleId="Heading4Char">
    <w:name w:val="Heading 4 Char"/>
    <w:basedOn w:val="DefaultParagraphFont"/>
    <w:link w:val="Heading4"/>
    <w:uiPriority w:val="9"/>
    <w:rsid w:val="002B612A"/>
    <w:rPr>
      <w:rFonts w:asciiTheme="majorHAnsi" w:eastAsiaTheme="majorEastAsia" w:hAnsiTheme="majorHAnsi" w:cstheme="majorBidi"/>
      <w:b/>
      <w:bCs/>
      <w:i/>
      <w:iCs/>
      <w:color w:val="327788" w:themeColor="accent1"/>
      <w:sz w:val="20"/>
    </w:rPr>
  </w:style>
  <w:style w:type="character" w:customStyle="1" w:styleId="Heading5Char">
    <w:name w:val="Heading 5 Char"/>
    <w:basedOn w:val="DefaultParagraphFont"/>
    <w:link w:val="Heading5"/>
    <w:uiPriority w:val="9"/>
    <w:semiHidden/>
    <w:rsid w:val="00EB46FD"/>
    <w:rPr>
      <w:rFonts w:asciiTheme="majorHAnsi" w:eastAsiaTheme="majorEastAsia" w:hAnsiTheme="majorHAnsi" w:cstheme="majorBidi"/>
      <w:color w:val="193A43" w:themeColor="accent1" w:themeShade="7F"/>
      <w:sz w:val="24"/>
      <w:szCs w:val="24"/>
    </w:rPr>
  </w:style>
  <w:style w:type="character" w:customStyle="1" w:styleId="Heading6Char">
    <w:name w:val="Heading 6 Char"/>
    <w:basedOn w:val="DefaultParagraphFont"/>
    <w:link w:val="Heading6"/>
    <w:uiPriority w:val="9"/>
    <w:semiHidden/>
    <w:rsid w:val="00EB46FD"/>
    <w:rPr>
      <w:rFonts w:asciiTheme="majorHAnsi" w:eastAsiaTheme="majorEastAsia" w:hAnsiTheme="majorHAnsi" w:cstheme="majorBidi"/>
      <w:i/>
      <w:iCs/>
      <w:color w:val="193A43" w:themeColor="accent1" w:themeShade="7F"/>
      <w:sz w:val="24"/>
      <w:szCs w:val="24"/>
    </w:rPr>
  </w:style>
  <w:style w:type="character" w:customStyle="1" w:styleId="Heading7Char">
    <w:name w:val="Heading 7 Char"/>
    <w:basedOn w:val="DefaultParagraphFont"/>
    <w:link w:val="Heading7"/>
    <w:uiPriority w:val="9"/>
    <w:semiHidden/>
    <w:rsid w:val="00EB46FD"/>
    <w:rPr>
      <w:rFonts w:asciiTheme="majorHAnsi" w:eastAsiaTheme="majorEastAsia" w:hAnsiTheme="majorHAnsi" w:cstheme="majorBidi"/>
      <w:i/>
      <w:iCs/>
      <w:color w:val="666666" w:themeColor="text1" w:themeTint="BF"/>
      <w:sz w:val="24"/>
      <w:szCs w:val="24"/>
    </w:rPr>
  </w:style>
  <w:style w:type="character" w:customStyle="1" w:styleId="Heading8Char">
    <w:name w:val="Heading 8 Char"/>
    <w:basedOn w:val="DefaultParagraphFont"/>
    <w:link w:val="Heading8"/>
    <w:uiPriority w:val="9"/>
    <w:semiHidden/>
    <w:rsid w:val="00EB46FD"/>
    <w:rPr>
      <w:rFonts w:asciiTheme="majorHAnsi" w:eastAsiaTheme="majorEastAsia" w:hAnsiTheme="majorHAnsi" w:cstheme="majorBidi"/>
      <w:color w:val="666666" w:themeColor="text1" w:themeTint="BF"/>
      <w:sz w:val="20"/>
      <w:szCs w:val="20"/>
    </w:rPr>
  </w:style>
  <w:style w:type="character" w:customStyle="1" w:styleId="Heading9Char">
    <w:name w:val="Heading 9 Char"/>
    <w:basedOn w:val="DefaultParagraphFont"/>
    <w:link w:val="Heading9"/>
    <w:uiPriority w:val="9"/>
    <w:semiHidden/>
    <w:rsid w:val="00EB46FD"/>
    <w:rPr>
      <w:rFonts w:asciiTheme="majorHAnsi" w:eastAsiaTheme="majorEastAsia" w:hAnsiTheme="majorHAnsi" w:cstheme="majorBidi"/>
      <w:i/>
      <w:iCs/>
      <w:color w:val="666666" w:themeColor="text1" w:themeTint="BF"/>
      <w:sz w:val="20"/>
      <w:szCs w:val="20"/>
    </w:rPr>
  </w:style>
  <w:style w:type="paragraph" w:styleId="Subtitle">
    <w:name w:val="Subtitle"/>
    <w:basedOn w:val="Normal"/>
    <w:next w:val="Normal"/>
    <w:link w:val="SubtitleChar"/>
    <w:uiPriority w:val="11"/>
    <w:qFormat/>
    <w:rsid w:val="00EB46FD"/>
    <w:pPr>
      <w:pBdr>
        <w:bottom w:val="single" w:sz="4" w:space="1" w:color="6B6C6F"/>
      </w:pBdr>
      <w:spacing w:line="525" w:lineRule="exact"/>
      <w:ind w:right="-20"/>
    </w:pPr>
    <w:rPr>
      <w:rFonts w:ascii="Arial Narrow" w:eastAsia="Arial Narrow" w:hAnsi="Arial Narrow" w:cs="Arial Narrow"/>
      <w:color w:val="6B6C6F"/>
      <w:sz w:val="48"/>
      <w:szCs w:val="48"/>
    </w:rPr>
  </w:style>
  <w:style w:type="character" w:customStyle="1" w:styleId="SubtitleChar">
    <w:name w:val="Subtitle Char"/>
    <w:basedOn w:val="DefaultParagraphFont"/>
    <w:link w:val="Subtitle"/>
    <w:uiPriority w:val="11"/>
    <w:rsid w:val="00EB46FD"/>
    <w:rPr>
      <w:rFonts w:ascii="Arial Narrow" w:eastAsia="Arial Narrow" w:hAnsi="Arial Narrow" w:cs="Arial Narrow"/>
      <w:color w:val="6B6C6F"/>
      <w:sz w:val="48"/>
      <w:szCs w:val="48"/>
    </w:rPr>
  </w:style>
  <w:style w:type="character" w:customStyle="1" w:styleId="NoSpacingChar">
    <w:name w:val="No Spacing Char"/>
    <w:basedOn w:val="DefaultParagraphFont"/>
    <w:link w:val="NoSpacing"/>
    <w:uiPriority w:val="1"/>
    <w:rsid w:val="00EB46FD"/>
    <w:rPr>
      <w:rFonts w:ascii="Arial" w:eastAsia="Arial" w:hAnsi="Arial" w:cs="Arial"/>
      <w:color w:val="231F20"/>
      <w:sz w:val="24"/>
      <w:szCs w:val="24"/>
    </w:rPr>
  </w:style>
  <w:style w:type="paragraph" w:styleId="TOCHeading">
    <w:name w:val="TOC Heading"/>
    <w:basedOn w:val="Heading1"/>
    <w:next w:val="Normal"/>
    <w:uiPriority w:val="39"/>
    <w:semiHidden/>
    <w:unhideWhenUsed/>
    <w:qFormat/>
    <w:rsid w:val="00EB46FD"/>
    <w:pPr>
      <w:spacing w:before="480" w:line="312" w:lineRule="auto"/>
      <w:ind w:right="311"/>
      <w:outlineLvl w:val="9"/>
    </w:pPr>
    <w:rPr>
      <w:color w:val="255865" w:themeColor="accent1" w:themeShade="BF"/>
      <w:szCs w:val="28"/>
    </w:rPr>
  </w:style>
  <w:style w:type="paragraph" w:customStyle="1" w:styleId="standards">
    <w:name w:val="standards"/>
    <w:basedOn w:val="objectives"/>
    <w:rsid w:val="002B612A"/>
    <w:pPr>
      <w:numPr>
        <w:numId w:val="0"/>
      </w:numPr>
    </w:pPr>
  </w:style>
  <w:style w:type="numbering" w:customStyle="1" w:styleId="SlideNumbers">
    <w:name w:val="Slide Numbers"/>
    <w:basedOn w:val="NoList"/>
    <w:uiPriority w:val="99"/>
    <w:rsid w:val="002B612A"/>
    <w:pPr>
      <w:numPr>
        <w:numId w:val="8"/>
      </w:numPr>
    </w:pPr>
  </w:style>
  <w:style w:type="character" w:customStyle="1" w:styleId="calculatorFont">
    <w:name w:val="calculatorFont"/>
    <w:rsid w:val="002B612A"/>
    <w:rPr>
      <w:rFonts w:ascii="Andale Mono" w:hAnsi="Andale Mono"/>
    </w:rPr>
  </w:style>
  <w:style w:type="character" w:customStyle="1" w:styleId="chalkfont">
    <w:name w:val="chalkfont"/>
    <w:rsid w:val="002B612A"/>
    <w:rPr>
      <w:rFonts w:ascii="Comic Sans MS" w:hAnsi="Comic Sans MS"/>
      <w:sz w:val="22"/>
    </w:rPr>
  </w:style>
  <w:style w:type="character" w:styleId="PageNumber">
    <w:name w:val="page number"/>
    <w:aliases w:val="page number"/>
    <w:rsid w:val="002B612A"/>
    <w:rPr>
      <w:noProof/>
      <w:sz w:val="24"/>
      <w:szCs w:val="28"/>
    </w:rPr>
  </w:style>
  <w:style w:type="paragraph" w:customStyle="1" w:styleId="title2">
    <w:name w:val="title2"/>
    <w:basedOn w:val="Normal"/>
    <w:rsid w:val="002B612A"/>
    <w:pPr>
      <w:tabs>
        <w:tab w:val="left" w:pos="1720"/>
        <w:tab w:val="center" w:pos="4680"/>
      </w:tabs>
    </w:pPr>
    <w:rPr>
      <w:rFonts w:ascii="Tahoma Bold" w:hAnsi="Tahoma Bold"/>
      <w:color w:val="A6A6A6"/>
      <w:w w:val="80"/>
      <w:sz w:val="48"/>
    </w:rPr>
  </w:style>
  <w:style w:type="paragraph" w:styleId="TOC1">
    <w:name w:val="toc 1"/>
    <w:basedOn w:val="Normal"/>
    <w:next w:val="Normal"/>
    <w:autoRedefine/>
    <w:uiPriority w:val="39"/>
    <w:rsid w:val="002B612A"/>
    <w:pPr>
      <w:tabs>
        <w:tab w:val="right" w:pos="6750"/>
      </w:tabs>
      <w:spacing w:before="40" w:after="40"/>
    </w:pPr>
    <w:rPr>
      <w:noProof/>
    </w:rPr>
  </w:style>
  <w:style w:type="paragraph" w:styleId="TOC2">
    <w:name w:val="toc 2"/>
    <w:basedOn w:val="TOC1"/>
    <w:next w:val="Normal"/>
    <w:autoRedefine/>
    <w:uiPriority w:val="39"/>
    <w:rsid w:val="002B612A"/>
    <w:pPr>
      <w:ind w:left="240"/>
    </w:pPr>
  </w:style>
  <w:style w:type="paragraph" w:styleId="TOC3">
    <w:name w:val="toc 3"/>
    <w:basedOn w:val="Normal"/>
    <w:next w:val="Normal"/>
    <w:autoRedefine/>
    <w:uiPriority w:val="39"/>
    <w:unhideWhenUsed/>
    <w:qFormat/>
    <w:rsid w:val="002B612A"/>
    <w:pPr>
      <w:ind w:left="440"/>
    </w:pPr>
  </w:style>
  <w:style w:type="paragraph" w:styleId="Revision">
    <w:name w:val="Revision"/>
    <w:hidden/>
    <w:rsid w:val="002B612A"/>
    <w:pPr>
      <w:widowControl/>
      <w:spacing w:after="0" w:line="240" w:lineRule="auto"/>
    </w:pPr>
    <w:rPr>
      <w:rFonts w:ascii="Book Antiqua" w:eastAsia="MS Mincho" w:hAnsi="Book Antiqua" w:cs="Times New Roman"/>
      <w:sz w:val="18"/>
      <w:szCs w:val="24"/>
      <w:lang w:eastAsia="ja-JP"/>
    </w:rPr>
  </w:style>
  <w:style w:type="paragraph" w:customStyle="1" w:styleId="lessonheaders">
    <w:name w:val="lesson headers"/>
    <w:basedOn w:val="Normal"/>
    <w:rsid w:val="002B612A"/>
    <w:pPr>
      <w:tabs>
        <w:tab w:val="left" w:pos="1440"/>
        <w:tab w:val="left" w:pos="3960"/>
        <w:tab w:val="left" w:pos="11070"/>
        <w:tab w:val="left" w:pos="12060"/>
      </w:tabs>
      <w:spacing w:after="0"/>
    </w:pPr>
    <w:rPr>
      <w:rFonts w:eastAsia="Times New Roman" w:cstheme="minorHAnsi"/>
    </w:rPr>
  </w:style>
  <w:style w:type="paragraph" w:customStyle="1" w:styleId="objectives">
    <w:name w:val="objectives"/>
    <w:basedOn w:val="lessonheaders"/>
    <w:rsid w:val="002B612A"/>
    <w:pPr>
      <w:numPr>
        <w:numId w:val="6"/>
      </w:numPr>
      <w:tabs>
        <w:tab w:val="clear" w:pos="1440"/>
        <w:tab w:val="left" w:pos="720"/>
      </w:tabs>
      <w:ind w:left="720" w:hanging="720"/>
    </w:pPr>
  </w:style>
  <w:style w:type="paragraph" w:customStyle="1" w:styleId="TestAnswer">
    <w:name w:val="Test Answer"/>
    <w:basedOn w:val="Normal"/>
    <w:rsid w:val="002B612A"/>
    <w:pPr>
      <w:tabs>
        <w:tab w:val="left" w:pos="360"/>
        <w:tab w:val="left" w:pos="2880"/>
        <w:tab w:val="left" w:pos="3240"/>
        <w:tab w:val="left" w:pos="5400"/>
        <w:tab w:val="left" w:pos="5760"/>
        <w:tab w:val="left" w:pos="7920"/>
        <w:tab w:val="left" w:pos="8280"/>
      </w:tabs>
      <w:ind w:left="720" w:hanging="360"/>
    </w:pPr>
    <w:rPr>
      <w:rFonts w:eastAsia="Cambria"/>
      <w:bCs/>
    </w:rPr>
  </w:style>
  <w:style w:type="paragraph" w:customStyle="1" w:styleId="TestQuestion">
    <w:name w:val="Test Question"/>
    <w:basedOn w:val="Normal"/>
    <w:next w:val="TestAnswer"/>
    <w:rsid w:val="002B612A"/>
    <w:pPr>
      <w:tabs>
        <w:tab w:val="left" w:pos="360"/>
      </w:tabs>
      <w:spacing w:before="240"/>
      <w:ind w:left="360" w:hanging="360"/>
    </w:pPr>
    <w:rPr>
      <w:rFonts w:eastAsia="Cambria"/>
    </w:rPr>
  </w:style>
  <w:style w:type="character" w:styleId="PlaceholderText">
    <w:name w:val="Placeholder Text"/>
    <w:basedOn w:val="DefaultParagraphFont"/>
    <w:rsid w:val="002B612A"/>
    <w:rPr>
      <w:color w:val="808080"/>
    </w:rPr>
  </w:style>
  <w:style w:type="paragraph" w:customStyle="1" w:styleId="redbox">
    <w:name w:val="red box"/>
    <w:basedOn w:val="bluebox"/>
    <w:rsid w:val="002B612A"/>
  </w:style>
  <w:style w:type="paragraph" w:styleId="NormalWeb">
    <w:name w:val="Normal (Web)"/>
    <w:basedOn w:val="Normal"/>
    <w:uiPriority w:val="99"/>
    <w:semiHidden/>
    <w:unhideWhenUsed/>
    <w:rsid w:val="001F244D"/>
    <w:pPr>
      <w:keepNext w:val="0"/>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lsdException w:name="Emphasis" w:semiHidden="0" w:uiPriority="20" w:unhideWhenUsed="0"/>
    <w:lsdException w:name="Table Grid" w:semiHidden="0" w:uiPriority="59" w:unhideWhenUsed="0"/>
    <w:lsdException w:name="Placeholder Text" w:semiHidden="0" w:uiPriority="0" w:unhideWhenUsed="0"/>
    <w:lsdException w:name="No Spacing" w:semiHidden="0" w:uiPriority="1" w:unhideWhenUsed="0" w:qFormat="1"/>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0"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2B612A"/>
    <w:pPr>
      <w:keepNext/>
      <w:widowControl/>
      <w:spacing w:after="120" w:line="240" w:lineRule="auto"/>
    </w:pPr>
    <w:rPr>
      <w:rFonts w:ascii="Arial" w:hAnsi="Arial"/>
      <w:sz w:val="20"/>
    </w:rPr>
  </w:style>
  <w:style w:type="paragraph" w:styleId="Heading1">
    <w:name w:val="heading 1"/>
    <w:basedOn w:val="Normal"/>
    <w:next w:val="Normal"/>
    <w:link w:val="Heading1Char"/>
    <w:uiPriority w:val="9"/>
    <w:qFormat/>
    <w:rsid w:val="002B612A"/>
    <w:pPr>
      <w:keepLines/>
      <w:pBdr>
        <w:bottom w:val="single" w:sz="4" w:space="1" w:color="F78D26" w:themeColor="accent2"/>
      </w:pBdr>
      <w:spacing w:before="420"/>
      <w:outlineLvl w:val="0"/>
    </w:pPr>
    <w:rPr>
      <w:rFonts w:asciiTheme="majorHAnsi" w:eastAsiaTheme="majorEastAsia" w:hAnsiTheme="majorHAnsi" w:cstheme="majorBidi"/>
      <w:b/>
      <w:color w:val="333333" w:themeColor="text1"/>
      <w:sz w:val="28"/>
      <w:szCs w:val="36"/>
    </w:rPr>
  </w:style>
  <w:style w:type="paragraph" w:styleId="Heading2">
    <w:name w:val="heading 2"/>
    <w:basedOn w:val="Heading1"/>
    <w:next w:val="Normal"/>
    <w:link w:val="Heading2Char"/>
    <w:uiPriority w:val="9"/>
    <w:unhideWhenUsed/>
    <w:qFormat/>
    <w:rsid w:val="002B612A"/>
    <w:pPr>
      <w:spacing w:before="120"/>
      <w:outlineLvl w:val="1"/>
    </w:pPr>
    <w:rPr>
      <w:bCs/>
      <w:w w:val="90"/>
      <w:sz w:val="20"/>
    </w:rPr>
  </w:style>
  <w:style w:type="paragraph" w:styleId="Heading3">
    <w:name w:val="heading 3"/>
    <w:basedOn w:val="Normal"/>
    <w:next w:val="Normal"/>
    <w:link w:val="Heading3Char"/>
    <w:uiPriority w:val="9"/>
    <w:unhideWhenUsed/>
    <w:qFormat/>
    <w:rsid w:val="002B612A"/>
    <w:pPr>
      <w:keepLines/>
      <w:spacing w:before="200"/>
      <w:outlineLvl w:val="2"/>
    </w:pPr>
    <w:rPr>
      <w:rFonts w:eastAsiaTheme="majorEastAsia" w:cstheme="majorBidi"/>
      <w:b/>
      <w:bCs/>
      <w:i/>
      <w:color w:val="333333" w:themeColor="text1"/>
    </w:rPr>
  </w:style>
  <w:style w:type="paragraph" w:styleId="Heading4">
    <w:name w:val="heading 4"/>
    <w:basedOn w:val="Normal"/>
    <w:next w:val="Normal"/>
    <w:link w:val="Heading4Char"/>
    <w:uiPriority w:val="9"/>
    <w:unhideWhenUsed/>
    <w:qFormat/>
    <w:rsid w:val="002B612A"/>
    <w:pPr>
      <w:keepLines/>
      <w:numPr>
        <w:ilvl w:val="3"/>
        <w:numId w:val="7"/>
      </w:numPr>
      <w:spacing w:before="200" w:after="0"/>
      <w:outlineLvl w:val="3"/>
    </w:pPr>
    <w:rPr>
      <w:rFonts w:asciiTheme="majorHAnsi" w:eastAsiaTheme="majorEastAsia" w:hAnsiTheme="majorHAnsi" w:cstheme="majorBidi"/>
      <w:b/>
      <w:bCs/>
      <w:i/>
      <w:iCs/>
      <w:color w:val="327788" w:themeColor="accent1"/>
    </w:rPr>
  </w:style>
  <w:style w:type="paragraph" w:styleId="Heading5">
    <w:name w:val="heading 5"/>
    <w:basedOn w:val="Normal"/>
    <w:next w:val="Normal"/>
    <w:link w:val="Heading5Char"/>
    <w:uiPriority w:val="9"/>
    <w:semiHidden/>
    <w:unhideWhenUsed/>
    <w:qFormat/>
    <w:rsid w:val="00EB46FD"/>
    <w:pPr>
      <w:keepLines/>
      <w:spacing w:before="200"/>
      <w:outlineLvl w:val="4"/>
    </w:pPr>
    <w:rPr>
      <w:rFonts w:asciiTheme="majorHAnsi" w:eastAsiaTheme="majorEastAsia" w:hAnsiTheme="majorHAnsi" w:cstheme="majorBidi"/>
      <w:color w:val="193A43" w:themeColor="accent1" w:themeShade="7F"/>
    </w:rPr>
  </w:style>
  <w:style w:type="paragraph" w:styleId="Heading6">
    <w:name w:val="heading 6"/>
    <w:basedOn w:val="Normal"/>
    <w:next w:val="Normal"/>
    <w:link w:val="Heading6Char"/>
    <w:uiPriority w:val="9"/>
    <w:semiHidden/>
    <w:unhideWhenUsed/>
    <w:qFormat/>
    <w:rsid w:val="00EB46FD"/>
    <w:pPr>
      <w:keepLines/>
      <w:spacing w:before="200"/>
      <w:outlineLvl w:val="5"/>
    </w:pPr>
    <w:rPr>
      <w:rFonts w:asciiTheme="majorHAnsi" w:eastAsiaTheme="majorEastAsia" w:hAnsiTheme="majorHAnsi" w:cstheme="majorBidi"/>
      <w:i/>
      <w:iCs/>
      <w:color w:val="193A43" w:themeColor="accent1" w:themeShade="7F"/>
    </w:rPr>
  </w:style>
  <w:style w:type="paragraph" w:styleId="Heading7">
    <w:name w:val="heading 7"/>
    <w:basedOn w:val="Normal"/>
    <w:next w:val="Normal"/>
    <w:link w:val="Heading7Char"/>
    <w:uiPriority w:val="9"/>
    <w:semiHidden/>
    <w:unhideWhenUsed/>
    <w:qFormat/>
    <w:rsid w:val="00EB46FD"/>
    <w:pPr>
      <w:keepLines/>
      <w:spacing w:before="200"/>
      <w:outlineLvl w:val="6"/>
    </w:pPr>
    <w:rPr>
      <w:rFonts w:asciiTheme="majorHAnsi" w:eastAsiaTheme="majorEastAsia" w:hAnsiTheme="majorHAnsi" w:cstheme="majorBidi"/>
      <w:i/>
      <w:iCs/>
      <w:color w:val="666666" w:themeColor="text1" w:themeTint="BF"/>
    </w:rPr>
  </w:style>
  <w:style w:type="paragraph" w:styleId="Heading8">
    <w:name w:val="heading 8"/>
    <w:basedOn w:val="Normal"/>
    <w:next w:val="Normal"/>
    <w:link w:val="Heading8Char"/>
    <w:uiPriority w:val="9"/>
    <w:semiHidden/>
    <w:unhideWhenUsed/>
    <w:qFormat/>
    <w:rsid w:val="00EB46FD"/>
    <w:pPr>
      <w:keepLines/>
      <w:spacing w:before="200"/>
      <w:outlineLvl w:val="7"/>
    </w:pPr>
    <w:rPr>
      <w:rFonts w:asciiTheme="majorHAnsi" w:eastAsiaTheme="majorEastAsia" w:hAnsiTheme="majorHAnsi" w:cstheme="majorBidi"/>
      <w:color w:val="666666" w:themeColor="text1" w:themeTint="BF"/>
      <w:szCs w:val="20"/>
    </w:rPr>
  </w:style>
  <w:style w:type="paragraph" w:styleId="Heading9">
    <w:name w:val="heading 9"/>
    <w:basedOn w:val="Normal"/>
    <w:next w:val="Normal"/>
    <w:link w:val="Heading9Char"/>
    <w:uiPriority w:val="9"/>
    <w:semiHidden/>
    <w:unhideWhenUsed/>
    <w:qFormat/>
    <w:rsid w:val="00EB46FD"/>
    <w:pPr>
      <w:keepLines/>
      <w:spacing w:before="200"/>
      <w:outlineLvl w:val="8"/>
    </w:pPr>
    <w:rPr>
      <w:rFonts w:asciiTheme="majorHAnsi" w:eastAsiaTheme="majorEastAsia" w:hAnsiTheme="majorHAnsi" w:cstheme="majorBidi"/>
      <w:i/>
      <w:iCs/>
      <w:color w:val="666666"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12A"/>
    <w:rPr>
      <w:rFonts w:asciiTheme="majorHAnsi" w:eastAsiaTheme="majorEastAsia" w:hAnsiTheme="majorHAnsi" w:cstheme="majorBidi"/>
      <w:b/>
      <w:color w:val="333333" w:themeColor="text1"/>
      <w:sz w:val="28"/>
      <w:szCs w:val="36"/>
    </w:rPr>
  </w:style>
  <w:style w:type="paragraph" w:styleId="BalloonText">
    <w:name w:val="Balloon Text"/>
    <w:basedOn w:val="Normal"/>
    <w:link w:val="BalloonTextChar"/>
    <w:uiPriority w:val="99"/>
    <w:unhideWhenUsed/>
    <w:rsid w:val="002B612A"/>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2B612A"/>
    <w:rPr>
      <w:rFonts w:ascii="Tahoma" w:hAnsi="Tahoma" w:cs="Tahoma"/>
      <w:sz w:val="16"/>
      <w:szCs w:val="16"/>
    </w:rPr>
  </w:style>
  <w:style w:type="table" w:styleId="TableGrid">
    <w:name w:val="Table Grid"/>
    <w:basedOn w:val="TableNormal"/>
    <w:uiPriority w:val="59"/>
    <w:rsid w:val="002B612A"/>
    <w:pPr>
      <w:widowControl/>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absteps">
    <w:name w:val="lab steps"/>
    <w:rsid w:val="002B612A"/>
  </w:style>
  <w:style w:type="paragraph" w:styleId="Title">
    <w:name w:val="Title"/>
    <w:basedOn w:val="Heading1"/>
    <w:next w:val="Normal"/>
    <w:link w:val="TitleChar"/>
    <w:uiPriority w:val="10"/>
    <w:qFormat/>
    <w:rsid w:val="002B612A"/>
    <w:pPr>
      <w:spacing w:before="0"/>
      <w:contextualSpacing/>
    </w:pPr>
    <w:rPr>
      <w:spacing w:val="5"/>
      <w:kern w:val="28"/>
      <w:sz w:val="32"/>
      <w:szCs w:val="48"/>
    </w:rPr>
  </w:style>
  <w:style w:type="character" w:customStyle="1" w:styleId="TitleChar">
    <w:name w:val="Title Char"/>
    <w:basedOn w:val="DefaultParagraphFont"/>
    <w:link w:val="Title"/>
    <w:uiPriority w:val="10"/>
    <w:rsid w:val="002B612A"/>
    <w:rPr>
      <w:rFonts w:asciiTheme="majorHAnsi" w:eastAsiaTheme="majorEastAsia" w:hAnsiTheme="majorHAnsi" w:cstheme="majorBidi"/>
      <w:b/>
      <w:color w:val="333333" w:themeColor="text1"/>
      <w:spacing w:val="5"/>
      <w:kern w:val="28"/>
      <w:sz w:val="32"/>
      <w:szCs w:val="48"/>
    </w:rPr>
  </w:style>
  <w:style w:type="character" w:customStyle="1" w:styleId="Heading2Char">
    <w:name w:val="Heading 2 Char"/>
    <w:basedOn w:val="DefaultParagraphFont"/>
    <w:link w:val="Heading2"/>
    <w:uiPriority w:val="9"/>
    <w:rsid w:val="002B612A"/>
    <w:rPr>
      <w:rFonts w:asciiTheme="majorHAnsi" w:eastAsiaTheme="majorEastAsia" w:hAnsiTheme="majorHAnsi" w:cstheme="majorBidi"/>
      <w:b/>
      <w:bCs/>
      <w:color w:val="333333" w:themeColor="text1"/>
      <w:w w:val="90"/>
      <w:sz w:val="20"/>
      <w:szCs w:val="36"/>
    </w:rPr>
  </w:style>
  <w:style w:type="character" w:styleId="CommentReference">
    <w:name w:val="annotation reference"/>
    <w:basedOn w:val="DefaultParagraphFont"/>
    <w:uiPriority w:val="99"/>
    <w:unhideWhenUsed/>
    <w:rsid w:val="002B612A"/>
    <w:rPr>
      <w:sz w:val="16"/>
      <w:szCs w:val="16"/>
    </w:rPr>
  </w:style>
  <w:style w:type="paragraph" w:styleId="CommentText">
    <w:name w:val="annotation text"/>
    <w:basedOn w:val="Normal"/>
    <w:link w:val="CommentTextChar"/>
    <w:uiPriority w:val="99"/>
    <w:unhideWhenUsed/>
    <w:rsid w:val="002B612A"/>
    <w:rPr>
      <w:szCs w:val="20"/>
    </w:rPr>
  </w:style>
  <w:style w:type="character" w:customStyle="1" w:styleId="CommentTextChar">
    <w:name w:val="Comment Text Char"/>
    <w:basedOn w:val="DefaultParagraphFont"/>
    <w:link w:val="CommentText"/>
    <w:uiPriority w:val="99"/>
    <w:rsid w:val="002B612A"/>
    <w:rPr>
      <w:rFonts w:ascii="Arial" w:hAnsi="Arial"/>
      <w:sz w:val="20"/>
      <w:szCs w:val="20"/>
    </w:rPr>
  </w:style>
  <w:style w:type="paragraph" w:styleId="CommentSubject">
    <w:name w:val="annotation subject"/>
    <w:basedOn w:val="CommentText"/>
    <w:next w:val="CommentText"/>
    <w:link w:val="CommentSubjectChar"/>
    <w:uiPriority w:val="99"/>
    <w:unhideWhenUsed/>
    <w:rsid w:val="002B612A"/>
    <w:rPr>
      <w:b/>
      <w:bCs/>
      <w:sz w:val="24"/>
    </w:rPr>
  </w:style>
  <w:style w:type="character" w:customStyle="1" w:styleId="CommentSubjectChar">
    <w:name w:val="Comment Subject Char"/>
    <w:basedOn w:val="CommentTextChar"/>
    <w:link w:val="CommentSubject"/>
    <w:uiPriority w:val="99"/>
    <w:rsid w:val="002B612A"/>
    <w:rPr>
      <w:rFonts w:ascii="Arial" w:hAnsi="Arial"/>
      <w:b/>
      <w:bCs/>
      <w:sz w:val="24"/>
      <w:szCs w:val="20"/>
    </w:rPr>
  </w:style>
  <w:style w:type="numbering" w:customStyle="1" w:styleId="bulletsflush">
    <w:name w:val="bullets flush"/>
    <w:rsid w:val="002B612A"/>
    <w:pPr>
      <w:numPr>
        <w:numId w:val="1"/>
      </w:numPr>
    </w:pPr>
  </w:style>
  <w:style w:type="numbering" w:customStyle="1" w:styleId="numbers">
    <w:name w:val="numbers"/>
    <w:rsid w:val="002B612A"/>
    <w:pPr>
      <w:numPr>
        <w:numId w:val="2"/>
      </w:numPr>
    </w:pPr>
  </w:style>
  <w:style w:type="paragraph" w:customStyle="1" w:styleId="ColorfulShading-Accent11">
    <w:name w:val="Colorful Shading - Accent 11"/>
    <w:hidden/>
    <w:uiPriority w:val="99"/>
    <w:semiHidden/>
    <w:rsid w:val="00C604A9"/>
  </w:style>
  <w:style w:type="paragraph" w:styleId="Header">
    <w:name w:val="header"/>
    <w:basedOn w:val="Heading2"/>
    <w:link w:val="HeaderChar"/>
    <w:uiPriority w:val="99"/>
    <w:unhideWhenUsed/>
    <w:rsid w:val="002B612A"/>
    <w:pPr>
      <w:pBdr>
        <w:bottom w:val="none" w:sz="0" w:space="0" w:color="auto"/>
      </w:pBdr>
      <w:tabs>
        <w:tab w:val="center" w:pos="4320"/>
        <w:tab w:val="right" w:pos="8640"/>
      </w:tabs>
      <w:spacing w:after="300"/>
      <w:jc w:val="center"/>
    </w:pPr>
    <w:rPr>
      <w:color w:val="F4473C" w:themeColor="accent6"/>
      <w:w w:val="100"/>
    </w:rPr>
  </w:style>
  <w:style w:type="character" w:customStyle="1" w:styleId="HeaderChar">
    <w:name w:val="Header Char"/>
    <w:basedOn w:val="DefaultParagraphFont"/>
    <w:link w:val="Header"/>
    <w:uiPriority w:val="99"/>
    <w:rsid w:val="002B612A"/>
    <w:rPr>
      <w:rFonts w:asciiTheme="majorHAnsi" w:eastAsiaTheme="majorEastAsia" w:hAnsiTheme="majorHAnsi" w:cstheme="majorBidi"/>
      <w:b/>
      <w:bCs/>
      <w:color w:val="F4473C" w:themeColor="accent6"/>
      <w:sz w:val="20"/>
      <w:szCs w:val="36"/>
    </w:rPr>
  </w:style>
  <w:style w:type="paragraph" w:styleId="Footer">
    <w:name w:val="footer"/>
    <w:basedOn w:val="Normal"/>
    <w:link w:val="FooterChar"/>
    <w:uiPriority w:val="99"/>
    <w:unhideWhenUsed/>
    <w:rsid w:val="002B612A"/>
    <w:pPr>
      <w:tabs>
        <w:tab w:val="center" w:pos="4320"/>
        <w:tab w:val="right" w:pos="8640"/>
      </w:tabs>
      <w:spacing w:after="0"/>
    </w:pPr>
  </w:style>
  <w:style w:type="character" w:customStyle="1" w:styleId="FooterChar">
    <w:name w:val="Footer Char"/>
    <w:basedOn w:val="DefaultParagraphFont"/>
    <w:link w:val="Footer"/>
    <w:uiPriority w:val="99"/>
    <w:rsid w:val="002B612A"/>
    <w:rPr>
      <w:rFonts w:ascii="Arial" w:hAnsi="Arial"/>
      <w:sz w:val="20"/>
    </w:rPr>
  </w:style>
  <w:style w:type="paragraph" w:customStyle="1" w:styleId="bluebox">
    <w:name w:val="blue box"/>
    <w:basedOn w:val="Normal"/>
    <w:rsid w:val="002B612A"/>
    <w:pPr>
      <w:pBdr>
        <w:top w:val="single" w:sz="48" w:space="1" w:color="CFE7ED" w:themeColor="accent1" w:themeTint="33"/>
        <w:left w:val="single" w:sz="48" w:space="4" w:color="CFE7ED" w:themeColor="accent1" w:themeTint="33"/>
        <w:bottom w:val="single" w:sz="48" w:space="1" w:color="CFE7ED" w:themeColor="accent1" w:themeTint="33"/>
        <w:right w:val="single" w:sz="48" w:space="4" w:color="CFE7ED" w:themeColor="accent1" w:themeTint="33"/>
      </w:pBdr>
      <w:shd w:val="clear" w:color="auto" w:fill="CFE7ED" w:themeFill="accent1" w:themeFillTint="33"/>
      <w:spacing w:after="100"/>
      <w:ind w:left="187" w:right="187"/>
    </w:pPr>
    <w:rPr>
      <w:rFonts w:eastAsia="Cambria"/>
    </w:rPr>
  </w:style>
  <w:style w:type="paragraph" w:customStyle="1" w:styleId="materialslist">
    <w:name w:val="materials list"/>
    <w:basedOn w:val="Normal"/>
    <w:rsid w:val="002B612A"/>
  </w:style>
  <w:style w:type="character" w:customStyle="1" w:styleId="Heading3Char">
    <w:name w:val="Heading 3 Char"/>
    <w:basedOn w:val="DefaultParagraphFont"/>
    <w:link w:val="Heading3"/>
    <w:uiPriority w:val="9"/>
    <w:rsid w:val="002B612A"/>
    <w:rPr>
      <w:rFonts w:ascii="Arial" w:eastAsiaTheme="majorEastAsia" w:hAnsi="Arial" w:cstheme="majorBidi"/>
      <w:b/>
      <w:bCs/>
      <w:i/>
      <w:color w:val="333333" w:themeColor="text1"/>
      <w:sz w:val="20"/>
    </w:rPr>
  </w:style>
  <w:style w:type="paragraph" w:customStyle="1" w:styleId="hanginglist">
    <w:name w:val="hanging list"/>
    <w:basedOn w:val="Normal"/>
    <w:rsid w:val="002B612A"/>
    <w:pPr>
      <w:ind w:left="1440" w:hanging="1440"/>
    </w:pPr>
    <w:rPr>
      <w:b/>
    </w:rPr>
  </w:style>
  <w:style w:type="paragraph" w:customStyle="1" w:styleId="bullet">
    <w:name w:val="bullet"/>
    <w:basedOn w:val="Normal"/>
    <w:rsid w:val="002B612A"/>
    <w:pPr>
      <w:numPr>
        <w:numId w:val="3"/>
      </w:numPr>
    </w:pPr>
  </w:style>
  <w:style w:type="character" w:styleId="Hyperlink">
    <w:name w:val="Hyperlink"/>
    <w:rsid w:val="002B612A"/>
    <w:rPr>
      <w:i/>
      <w:noProof/>
      <w:color w:val="auto"/>
      <w:u w:val="none"/>
    </w:rPr>
  </w:style>
  <w:style w:type="paragraph" w:styleId="Caption">
    <w:name w:val="caption"/>
    <w:basedOn w:val="Normal"/>
    <w:next w:val="Normal"/>
    <w:uiPriority w:val="35"/>
    <w:unhideWhenUsed/>
    <w:qFormat/>
    <w:rsid w:val="00EB46FD"/>
    <w:pPr>
      <w:spacing w:after="200"/>
    </w:pPr>
    <w:rPr>
      <w:b/>
      <w:bCs/>
      <w:color w:val="327788" w:themeColor="accent1"/>
      <w:sz w:val="18"/>
      <w:szCs w:val="18"/>
    </w:rPr>
  </w:style>
  <w:style w:type="paragraph" w:styleId="DocumentMap">
    <w:name w:val="Document Map"/>
    <w:basedOn w:val="Normal"/>
    <w:link w:val="DocumentMapChar"/>
    <w:uiPriority w:val="99"/>
    <w:semiHidden/>
    <w:unhideWhenUsed/>
    <w:rsid w:val="002C6223"/>
    <w:rPr>
      <w:rFonts w:ascii="Lucida Grande" w:hAnsi="Lucida Grande" w:cs="Lucida Grande"/>
    </w:rPr>
  </w:style>
  <w:style w:type="character" w:customStyle="1" w:styleId="DocumentMapChar">
    <w:name w:val="Document Map Char"/>
    <w:link w:val="DocumentMap"/>
    <w:uiPriority w:val="99"/>
    <w:semiHidden/>
    <w:rsid w:val="002C6223"/>
    <w:rPr>
      <w:rFonts w:ascii="Lucida Grande" w:hAnsi="Lucida Grande" w:cs="Lucida Grande"/>
      <w:sz w:val="24"/>
      <w:szCs w:val="24"/>
    </w:rPr>
  </w:style>
  <w:style w:type="paragraph" w:customStyle="1" w:styleId="BasicParagraph">
    <w:name w:val="[Basic Paragraph]"/>
    <w:basedOn w:val="Normal"/>
    <w:uiPriority w:val="99"/>
    <w:rsid w:val="007F023E"/>
    <w:pPr>
      <w:autoSpaceDE w:val="0"/>
      <w:autoSpaceDN w:val="0"/>
      <w:adjustRightInd w:val="0"/>
      <w:spacing w:line="320" w:lineRule="atLeast"/>
      <w:textAlignment w:val="center"/>
    </w:pPr>
    <w:rPr>
      <w:color w:val="000000"/>
      <w:sz w:val="22"/>
      <w:lang w:val="en-GB"/>
    </w:rPr>
  </w:style>
  <w:style w:type="paragraph" w:customStyle="1" w:styleId="StepHeading">
    <w:name w:val="Step Heading"/>
    <w:basedOn w:val="Normal"/>
    <w:link w:val="StepHeadingChar"/>
    <w:rsid w:val="008C7F54"/>
    <w:pPr>
      <w:tabs>
        <w:tab w:val="num" w:pos="864"/>
      </w:tabs>
      <w:ind w:left="864" w:hanging="864"/>
    </w:pPr>
    <w:rPr>
      <w:b/>
      <w:color w:val="0F454F"/>
      <w:sz w:val="22"/>
    </w:rPr>
  </w:style>
  <w:style w:type="character" w:customStyle="1" w:styleId="StepHeadingChar">
    <w:name w:val="Step Heading Char"/>
    <w:basedOn w:val="DefaultParagraphFont"/>
    <w:link w:val="StepHeading"/>
    <w:rsid w:val="008C7F54"/>
    <w:rPr>
      <w:rFonts w:ascii="Arial" w:hAnsi="Arial"/>
      <w:b/>
      <w:color w:val="0F454F"/>
      <w:sz w:val="22"/>
      <w:szCs w:val="22"/>
    </w:rPr>
  </w:style>
  <w:style w:type="paragraph" w:styleId="ListParagraph">
    <w:name w:val="List Paragraph"/>
    <w:basedOn w:val="Normal"/>
    <w:uiPriority w:val="34"/>
    <w:qFormat/>
    <w:rsid w:val="002B612A"/>
    <w:pPr>
      <w:keepNext w:val="0"/>
      <w:spacing w:before="180"/>
      <w:ind w:left="720"/>
    </w:pPr>
  </w:style>
  <w:style w:type="table" w:styleId="DarkList-Accent5">
    <w:name w:val="Dark List Accent 5"/>
    <w:basedOn w:val="TableNormal"/>
    <w:uiPriority w:val="65"/>
    <w:rsid w:val="00353152"/>
    <w:rPr>
      <w:color w:val="FFFFFF" w:themeColor="background1"/>
    </w:rPr>
    <w:tblPr>
      <w:tblStyleRowBandSize w:val="1"/>
      <w:tblStyleColBandSize w:val="1"/>
    </w:tblPr>
    <w:tcPr>
      <w:shd w:val="clear" w:color="auto" w:fill="7030A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3718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3247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32477" w:themeFill="accent5" w:themeFillShade="BF"/>
      </w:tcPr>
    </w:tblStylePr>
    <w:tblStylePr w:type="band1Vert">
      <w:tblPr/>
      <w:tcPr>
        <w:tcBorders>
          <w:top w:val="nil"/>
          <w:left w:val="nil"/>
          <w:bottom w:val="nil"/>
          <w:right w:val="nil"/>
          <w:insideH w:val="nil"/>
          <w:insideV w:val="nil"/>
        </w:tcBorders>
        <w:shd w:val="clear" w:color="auto" w:fill="532477" w:themeFill="accent5" w:themeFillShade="BF"/>
      </w:tcPr>
    </w:tblStylePr>
    <w:tblStylePr w:type="band1Horz">
      <w:tblPr/>
      <w:tcPr>
        <w:tcBorders>
          <w:top w:val="nil"/>
          <w:left w:val="nil"/>
          <w:bottom w:val="nil"/>
          <w:right w:val="nil"/>
          <w:insideH w:val="nil"/>
          <w:insideV w:val="nil"/>
        </w:tcBorders>
        <w:shd w:val="clear" w:color="auto" w:fill="532477" w:themeFill="accent5" w:themeFillShade="BF"/>
      </w:tcPr>
    </w:tblStylePr>
  </w:style>
  <w:style w:type="paragraph" w:customStyle="1" w:styleId="NumberedQuestionforAnswerKey">
    <w:name w:val="Numbered Question for Answer Key"/>
    <w:basedOn w:val="Heading2"/>
    <w:link w:val="NumberedQuestionforAnswerKeyChar"/>
    <w:qFormat/>
    <w:rsid w:val="00EB46FD"/>
    <w:pPr>
      <w:numPr>
        <w:numId w:val="2"/>
      </w:numPr>
      <w:tabs>
        <w:tab w:val="clear" w:pos="864"/>
      </w:tabs>
      <w:ind w:left="360" w:hanging="360"/>
    </w:pPr>
    <w:rPr>
      <w:color w:val="2E3092"/>
    </w:rPr>
  </w:style>
  <w:style w:type="character" w:customStyle="1" w:styleId="NumberedQuestionforAnswerKeyChar">
    <w:name w:val="Numbered Question for Answer Key Char"/>
    <w:basedOn w:val="Heading2Char"/>
    <w:link w:val="NumberedQuestionforAnswerKey"/>
    <w:rsid w:val="00EB46FD"/>
    <w:rPr>
      <w:rFonts w:asciiTheme="majorHAnsi" w:eastAsiaTheme="majorEastAsia" w:hAnsiTheme="majorHAnsi" w:cstheme="majorBidi"/>
      <w:b/>
      <w:bCs/>
      <w:color w:val="2E3092"/>
      <w:w w:val="90"/>
      <w:sz w:val="20"/>
      <w:szCs w:val="36"/>
    </w:rPr>
  </w:style>
  <w:style w:type="paragraph" w:customStyle="1" w:styleId="AnswertoNumberedQuestion">
    <w:name w:val="Answer to Numbered Question"/>
    <w:basedOn w:val="NoSpacing"/>
    <w:link w:val="AnswertoNumberedQuestionChar"/>
    <w:qFormat/>
    <w:rsid w:val="00EB46FD"/>
    <w:pPr>
      <w:spacing w:before="180"/>
      <w:ind w:left="360"/>
    </w:pPr>
    <w:rPr>
      <w:sz w:val="20"/>
      <w:szCs w:val="20"/>
    </w:rPr>
  </w:style>
  <w:style w:type="character" w:customStyle="1" w:styleId="AnswertoNumberedQuestionChar">
    <w:name w:val="Answer to Numbered Question Char"/>
    <w:basedOn w:val="NoSpacingChar"/>
    <w:link w:val="AnswertoNumberedQuestion"/>
    <w:rsid w:val="00EB46FD"/>
    <w:rPr>
      <w:rFonts w:ascii="Arial" w:eastAsia="Arial" w:hAnsi="Arial" w:cs="Arial"/>
      <w:color w:val="231F20"/>
      <w:sz w:val="20"/>
      <w:szCs w:val="20"/>
    </w:rPr>
  </w:style>
  <w:style w:type="paragraph" w:styleId="NoSpacing">
    <w:name w:val="No Spacing"/>
    <w:link w:val="NoSpacingChar"/>
    <w:uiPriority w:val="1"/>
    <w:qFormat/>
    <w:rsid w:val="00EB46FD"/>
    <w:pPr>
      <w:spacing w:after="0" w:line="312" w:lineRule="auto"/>
      <w:ind w:right="317"/>
    </w:pPr>
    <w:rPr>
      <w:rFonts w:ascii="Arial" w:eastAsia="Arial" w:hAnsi="Arial" w:cs="Arial"/>
      <w:color w:val="231F20"/>
      <w:sz w:val="24"/>
      <w:szCs w:val="24"/>
    </w:rPr>
  </w:style>
  <w:style w:type="paragraph" w:customStyle="1" w:styleId="TableHeader">
    <w:name w:val="Table Header"/>
    <w:basedOn w:val="Normal"/>
    <w:link w:val="TableHeaderChar"/>
    <w:qFormat/>
    <w:rsid w:val="00EB46FD"/>
    <w:pPr>
      <w:spacing w:before="60" w:after="60" w:line="276" w:lineRule="auto"/>
      <w:ind w:right="317"/>
      <w:jc w:val="center"/>
    </w:pPr>
    <w:rPr>
      <w:b/>
      <w:color w:val="FFFFFF"/>
      <w:szCs w:val="20"/>
    </w:rPr>
  </w:style>
  <w:style w:type="character" w:customStyle="1" w:styleId="TableHeaderChar">
    <w:name w:val="Table Header Char"/>
    <w:basedOn w:val="DefaultParagraphFont"/>
    <w:link w:val="TableHeader"/>
    <w:rsid w:val="00EB46FD"/>
    <w:rPr>
      <w:rFonts w:ascii="Arial" w:eastAsia="Arial" w:hAnsi="Arial" w:cs="Arial"/>
      <w:b/>
      <w:color w:val="FFFFFF"/>
      <w:sz w:val="20"/>
      <w:szCs w:val="20"/>
    </w:rPr>
  </w:style>
  <w:style w:type="paragraph" w:customStyle="1" w:styleId="TableText">
    <w:name w:val="Table Text"/>
    <w:basedOn w:val="Normal"/>
    <w:link w:val="TableTextChar"/>
    <w:qFormat/>
    <w:rsid w:val="00EB46FD"/>
    <w:pPr>
      <w:spacing w:before="37" w:line="276" w:lineRule="auto"/>
      <w:ind w:left="72" w:right="-20"/>
    </w:pPr>
    <w:rPr>
      <w:spacing w:val="-6"/>
      <w:sz w:val="18"/>
      <w:szCs w:val="18"/>
    </w:rPr>
  </w:style>
  <w:style w:type="character" w:customStyle="1" w:styleId="TableTextChar">
    <w:name w:val="Table Text Char"/>
    <w:basedOn w:val="DefaultParagraphFont"/>
    <w:link w:val="TableText"/>
    <w:rsid w:val="00EB46FD"/>
    <w:rPr>
      <w:rFonts w:ascii="Arial" w:eastAsia="Arial" w:hAnsi="Arial" w:cs="Arial"/>
      <w:color w:val="231F20"/>
      <w:spacing w:val="-6"/>
      <w:sz w:val="18"/>
      <w:szCs w:val="18"/>
    </w:rPr>
  </w:style>
  <w:style w:type="paragraph" w:customStyle="1" w:styleId="IndentedText">
    <w:name w:val="Indented Text"/>
    <w:basedOn w:val="AnswertoNumberedQuestion"/>
    <w:link w:val="IndentedTextChar"/>
    <w:qFormat/>
    <w:rsid w:val="00EB46FD"/>
    <w:rPr>
      <w:sz w:val="24"/>
      <w:szCs w:val="24"/>
    </w:rPr>
  </w:style>
  <w:style w:type="character" w:customStyle="1" w:styleId="IndentedTextChar">
    <w:name w:val="Indented Text Char"/>
    <w:basedOn w:val="AnswertoNumberedQuestionChar"/>
    <w:link w:val="IndentedText"/>
    <w:rsid w:val="00EB46FD"/>
    <w:rPr>
      <w:rFonts w:ascii="Arial" w:eastAsia="Arial" w:hAnsi="Arial" w:cs="Arial"/>
      <w:color w:val="231F20"/>
      <w:sz w:val="24"/>
      <w:szCs w:val="24"/>
    </w:rPr>
  </w:style>
  <w:style w:type="paragraph" w:customStyle="1" w:styleId="Numberedquestionforstudentactivitysheet">
    <w:name w:val="Numbered question for student activity sheet"/>
    <w:basedOn w:val="ListParagraph"/>
    <w:link w:val="NumberedquestionforstudentactivitysheetChar"/>
    <w:qFormat/>
    <w:rsid w:val="00EB46FD"/>
    <w:pPr>
      <w:numPr>
        <w:numId w:val="4"/>
      </w:numPr>
      <w:tabs>
        <w:tab w:val="clear" w:pos="187"/>
      </w:tabs>
      <w:spacing w:after="0" w:line="312" w:lineRule="auto"/>
      <w:ind w:left="360" w:hanging="360"/>
    </w:pPr>
    <w:rPr>
      <w:rFonts w:eastAsia="Arial" w:cs="Arial"/>
    </w:rPr>
  </w:style>
  <w:style w:type="character" w:customStyle="1" w:styleId="NumberedquestionforstudentactivitysheetChar">
    <w:name w:val="Numbered question for student activity sheet Char"/>
    <w:basedOn w:val="DefaultParagraphFont"/>
    <w:link w:val="Numberedquestionforstudentactivitysheet"/>
    <w:rsid w:val="00EB46FD"/>
    <w:rPr>
      <w:rFonts w:ascii="Arial" w:eastAsia="Arial" w:hAnsi="Arial" w:cs="Arial"/>
      <w:sz w:val="20"/>
    </w:rPr>
  </w:style>
  <w:style w:type="paragraph" w:customStyle="1" w:styleId="Answertonumberedquestionforstudentactivitysheet">
    <w:name w:val="Answer to numbered question for student activity sheet"/>
    <w:basedOn w:val="Numberedquestionforstudentactivitysheet"/>
    <w:link w:val="AnswertonumberedquestionforstudentactivitysheetChar"/>
    <w:qFormat/>
    <w:rsid w:val="00EB46FD"/>
    <w:pPr>
      <w:numPr>
        <w:numId w:val="0"/>
      </w:numPr>
      <w:spacing w:before="0"/>
      <w:ind w:left="360"/>
    </w:pPr>
    <w:rPr>
      <w:color w:val="FF0000"/>
    </w:rPr>
  </w:style>
  <w:style w:type="character" w:customStyle="1" w:styleId="AnswertonumberedquestionforstudentactivitysheetChar">
    <w:name w:val="Answer to numbered question for student activity sheet Char"/>
    <w:basedOn w:val="NumberedquestionforstudentactivitysheetChar"/>
    <w:link w:val="Answertonumberedquestionforstudentactivitysheet"/>
    <w:rsid w:val="00EB46FD"/>
    <w:rPr>
      <w:rFonts w:ascii="Arial" w:eastAsia="Arial" w:hAnsi="Arial" w:cs="Arial"/>
      <w:color w:val="FF0000"/>
      <w:sz w:val="24"/>
      <w:szCs w:val="24"/>
    </w:rPr>
  </w:style>
  <w:style w:type="paragraph" w:customStyle="1" w:styleId="TableTitle">
    <w:name w:val="Table Title"/>
    <w:basedOn w:val="Heading2"/>
    <w:link w:val="TableTitleChar"/>
    <w:qFormat/>
    <w:rsid w:val="00EB46FD"/>
    <w:pPr>
      <w:spacing w:after="60"/>
      <w:jc w:val="center"/>
    </w:pPr>
  </w:style>
  <w:style w:type="character" w:customStyle="1" w:styleId="TableTitleChar">
    <w:name w:val="Table Title Char"/>
    <w:basedOn w:val="Heading2Char"/>
    <w:link w:val="TableTitle"/>
    <w:rsid w:val="00EB46FD"/>
    <w:rPr>
      <w:rFonts w:ascii="Arial" w:eastAsia="Arial" w:hAnsi="Arial" w:cs="Arial"/>
      <w:b/>
      <w:bCs/>
      <w:color w:val="231F20"/>
      <w:w w:val="90"/>
      <w:sz w:val="24"/>
      <w:szCs w:val="24"/>
    </w:rPr>
  </w:style>
  <w:style w:type="character" w:customStyle="1" w:styleId="Heading4Char">
    <w:name w:val="Heading 4 Char"/>
    <w:basedOn w:val="DefaultParagraphFont"/>
    <w:link w:val="Heading4"/>
    <w:uiPriority w:val="9"/>
    <w:rsid w:val="002B612A"/>
    <w:rPr>
      <w:rFonts w:asciiTheme="majorHAnsi" w:eastAsiaTheme="majorEastAsia" w:hAnsiTheme="majorHAnsi" w:cstheme="majorBidi"/>
      <w:b/>
      <w:bCs/>
      <w:i/>
      <w:iCs/>
      <w:color w:val="327788" w:themeColor="accent1"/>
      <w:sz w:val="20"/>
    </w:rPr>
  </w:style>
  <w:style w:type="character" w:customStyle="1" w:styleId="Heading5Char">
    <w:name w:val="Heading 5 Char"/>
    <w:basedOn w:val="DefaultParagraphFont"/>
    <w:link w:val="Heading5"/>
    <w:uiPriority w:val="9"/>
    <w:semiHidden/>
    <w:rsid w:val="00EB46FD"/>
    <w:rPr>
      <w:rFonts w:asciiTheme="majorHAnsi" w:eastAsiaTheme="majorEastAsia" w:hAnsiTheme="majorHAnsi" w:cstheme="majorBidi"/>
      <w:color w:val="193A43" w:themeColor="accent1" w:themeShade="7F"/>
      <w:sz w:val="24"/>
      <w:szCs w:val="24"/>
    </w:rPr>
  </w:style>
  <w:style w:type="character" w:customStyle="1" w:styleId="Heading6Char">
    <w:name w:val="Heading 6 Char"/>
    <w:basedOn w:val="DefaultParagraphFont"/>
    <w:link w:val="Heading6"/>
    <w:uiPriority w:val="9"/>
    <w:semiHidden/>
    <w:rsid w:val="00EB46FD"/>
    <w:rPr>
      <w:rFonts w:asciiTheme="majorHAnsi" w:eastAsiaTheme="majorEastAsia" w:hAnsiTheme="majorHAnsi" w:cstheme="majorBidi"/>
      <w:i/>
      <w:iCs/>
      <w:color w:val="193A43" w:themeColor="accent1" w:themeShade="7F"/>
      <w:sz w:val="24"/>
      <w:szCs w:val="24"/>
    </w:rPr>
  </w:style>
  <w:style w:type="character" w:customStyle="1" w:styleId="Heading7Char">
    <w:name w:val="Heading 7 Char"/>
    <w:basedOn w:val="DefaultParagraphFont"/>
    <w:link w:val="Heading7"/>
    <w:uiPriority w:val="9"/>
    <w:semiHidden/>
    <w:rsid w:val="00EB46FD"/>
    <w:rPr>
      <w:rFonts w:asciiTheme="majorHAnsi" w:eastAsiaTheme="majorEastAsia" w:hAnsiTheme="majorHAnsi" w:cstheme="majorBidi"/>
      <w:i/>
      <w:iCs/>
      <w:color w:val="666666" w:themeColor="text1" w:themeTint="BF"/>
      <w:sz w:val="24"/>
      <w:szCs w:val="24"/>
    </w:rPr>
  </w:style>
  <w:style w:type="character" w:customStyle="1" w:styleId="Heading8Char">
    <w:name w:val="Heading 8 Char"/>
    <w:basedOn w:val="DefaultParagraphFont"/>
    <w:link w:val="Heading8"/>
    <w:uiPriority w:val="9"/>
    <w:semiHidden/>
    <w:rsid w:val="00EB46FD"/>
    <w:rPr>
      <w:rFonts w:asciiTheme="majorHAnsi" w:eastAsiaTheme="majorEastAsia" w:hAnsiTheme="majorHAnsi" w:cstheme="majorBidi"/>
      <w:color w:val="666666" w:themeColor="text1" w:themeTint="BF"/>
      <w:sz w:val="20"/>
      <w:szCs w:val="20"/>
    </w:rPr>
  </w:style>
  <w:style w:type="character" w:customStyle="1" w:styleId="Heading9Char">
    <w:name w:val="Heading 9 Char"/>
    <w:basedOn w:val="DefaultParagraphFont"/>
    <w:link w:val="Heading9"/>
    <w:uiPriority w:val="9"/>
    <w:semiHidden/>
    <w:rsid w:val="00EB46FD"/>
    <w:rPr>
      <w:rFonts w:asciiTheme="majorHAnsi" w:eastAsiaTheme="majorEastAsia" w:hAnsiTheme="majorHAnsi" w:cstheme="majorBidi"/>
      <w:i/>
      <w:iCs/>
      <w:color w:val="666666" w:themeColor="text1" w:themeTint="BF"/>
      <w:sz w:val="20"/>
      <w:szCs w:val="20"/>
    </w:rPr>
  </w:style>
  <w:style w:type="paragraph" w:styleId="Subtitle">
    <w:name w:val="Subtitle"/>
    <w:basedOn w:val="Normal"/>
    <w:next w:val="Normal"/>
    <w:link w:val="SubtitleChar"/>
    <w:uiPriority w:val="11"/>
    <w:qFormat/>
    <w:rsid w:val="00EB46FD"/>
    <w:pPr>
      <w:pBdr>
        <w:bottom w:val="single" w:sz="4" w:space="1" w:color="6B6C6F"/>
      </w:pBdr>
      <w:spacing w:line="525" w:lineRule="exact"/>
      <w:ind w:right="-20"/>
    </w:pPr>
    <w:rPr>
      <w:rFonts w:ascii="Arial Narrow" w:eastAsia="Arial Narrow" w:hAnsi="Arial Narrow" w:cs="Arial Narrow"/>
      <w:color w:val="6B6C6F"/>
      <w:sz w:val="48"/>
      <w:szCs w:val="48"/>
    </w:rPr>
  </w:style>
  <w:style w:type="character" w:customStyle="1" w:styleId="SubtitleChar">
    <w:name w:val="Subtitle Char"/>
    <w:basedOn w:val="DefaultParagraphFont"/>
    <w:link w:val="Subtitle"/>
    <w:uiPriority w:val="11"/>
    <w:rsid w:val="00EB46FD"/>
    <w:rPr>
      <w:rFonts w:ascii="Arial Narrow" w:eastAsia="Arial Narrow" w:hAnsi="Arial Narrow" w:cs="Arial Narrow"/>
      <w:color w:val="6B6C6F"/>
      <w:sz w:val="48"/>
      <w:szCs w:val="48"/>
    </w:rPr>
  </w:style>
  <w:style w:type="character" w:customStyle="1" w:styleId="NoSpacingChar">
    <w:name w:val="No Spacing Char"/>
    <w:basedOn w:val="DefaultParagraphFont"/>
    <w:link w:val="NoSpacing"/>
    <w:uiPriority w:val="1"/>
    <w:rsid w:val="00EB46FD"/>
    <w:rPr>
      <w:rFonts w:ascii="Arial" w:eastAsia="Arial" w:hAnsi="Arial" w:cs="Arial"/>
      <w:color w:val="231F20"/>
      <w:sz w:val="24"/>
      <w:szCs w:val="24"/>
    </w:rPr>
  </w:style>
  <w:style w:type="paragraph" w:styleId="TOCHeading">
    <w:name w:val="TOC Heading"/>
    <w:basedOn w:val="Heading1"/>
    <w:next w:val="Normal"/>
    <w:uiPriority w:val="39"/>
    <w:semiHidden/>
    <w:unhideWhenUsed/>
    <w:qFormat/>
    <w:rsid w:val="00EB46FD"/>
    <w:pPr>
      <w:spacing w:before="480" w:line="312" w:lineRule="auto"/>
      <w:ind w:right="311"/>
      <w:outlineLvl w:val="9"/>
    </w:pPr>
    <w:rPr>
      <w:color w:val="255865" w:themeColor="accent1" w:themeShade="BF"/>
      <w:szCs w:val="28"/>
    </w:rPr>
  </w:style>
  <w:style w:type="paragraph" w:customStyle="1" w:styleId="standards">
    <w:name w:val="standards"/>
    <w:basedOn w:val="objectives"/>
    <w:rsid w:val="002B612A"/>
    <w:pPr>
      <w:numPr>
        <w:numId w:val="0"/>
      </w:numPr>
    </w:pPr>
  </w:style>
  <w:style w:type="numbering" w:customStyle="1" w:styleId="SlideNumbers">
    <w:name w:val="Slide Numbers"/>
    <w:basedOn w:val="NoList"/>
    <w:uiPriority w:val="99"/>
    <w:rsid w:val="002B612A"/>
    <w:pPr>
      <w:numPr>
        <w:numId w:val="8"/>
      </w:numPr>
    </w:pPr>
  </w:style>
  <w:style w:type="character" w:customStyle="1" w:styleId="calculatorFont">
    <w:name w:val="calculatorFont"/>
    <w:rsid w:val="002B612A"/>
    <w:rPr>
      <w:rFonts w:ascii="Andale Mono" w:hAnsi="Andale Mono"/>
    </w:rPr>
  </w:style>
  <w:style w:type="character" w:customStyle="1" w:styleId="chalkfont">
    <w:name w:val="chalkfont"/>
    <w:rsid w:val="002B612A"/>
    <w:rPr>
      <w:rFonts w:ascii="Comic Sans MS" w:hAnsi="Comic Sans MS"/>
      <w:sz w:val="22"/>
    </w:rPr>
  </w:style>
  <w:style w:type="character" w:styleId="PageNumber">
    <w:name w:val="page number"/>
    <w:aliases w:val="page number"/>
    <w:rsid w:val="002B612A"/>
    <w:rPr>
      <w:noProof/>
      <w:sz w:val="24"/>
      <w:szCs w:val="28"/>
    </w:rPr>
  </w:style>
  <w:style w:type="paragraph" w:customStyle="1" w:styleId="title2">
    <w:name w:val="title2"/>
    <w:basedOn w:val="Normal"/>
    <w:rsid w:val="002B612A"/>
    <w:pPr>
      <w:tabs>
        <w:tab w:val="left" w:pos="1720"/>
        <w:tab w:val="center" w:pos="4680"/>
      </w:tabs>
    </w:pPr>
    <w:rPr>
      <w:rFonts w:ascii="Tahoma Bold" w:hAnsi="Tahoma Bold"/>
      <w:color w:val="A6A6A6"/>
      <w:w w:val="80"/>
      <w:sz w:val="48"/>
    </w:rPr>
  </w:style>
  <w:style w:type="paragraph" w:styleId="TOC1">
    <w:name w:val="toc 1"/>
    <w:basedOn w:val="Normal"/>
    <w:next w:val="Normal"/>
    <w:autoRedefine/>
    <w:uiPriority w:val="39"/>
    <w:rsid w:val="002B612A"/>
    <w:pPr>
      <w:tabs>
        <w:tab w:val="right" w:pos="6750"/>
      </w:tabs>
      <w:spacing w:before="40" w:after="40"/>
    </w:pPr>
    <w:rPr>
      <w:noProof/>
    </w:rPr>
  </w:style>
  <w:style w:type="paragraph" w:styleId="TOC2">
    <w:name w:val="toc 2"/>
    <w:basedOn w:val="TOC1"/>
    <w:next w:val="Normal"/>
    <w:autoRedefine/>
    <w:uiPriority w:val="39"/>
    <w:rsid w:val="002B612A"/>
    <w:pPr>
      <w:ind w:left="240"/>
    </w:pPr>
  </w:style>
  <w:style w:type="paragraph" w:styleId="TOC3">
    <w:name w:val="toc 3"/>
    <w:basedOn w:val="Normal"/>
    <w:next w:val="Normal"/>
    <w:autoRedefine/>
    <w:uiPriority w:val="39"/>
    <w:unhideWhenUsed/>
    <w:qFormat/>
    <w:rsid w:val="002B612A"/>
    <w:pPr>
      <w:ind w:left="440"/>
    </w:pPr>
  </w:style>
  <w:style w:type="paragraph" w:styleId="Revision">
    <w:name w:val="Revision"/>
    <w:hidden/>
    <w:rsid w:val="002B612A"/>
    <w:pPr>
      <w:widowControl/>
      <w:spacing w:after="0" w:line="240" w:lineRule="auto"/>
    </w:pPr>
    <w:rPr>
      <w:rFonts w:ascii="Book Antiqua" w:eastAsia="MS Mincho" w:hAnsi="Book Antiqua" w:cs="Times New Roman"/>
      <w:sz w:val="18"/>
      <w:szCs w:val="24"/>
      <w:lang w:eastAsia="ja-JP"/>
    </w:rPr>
  </w:style>
  <w:style w:type="paragraph" w:customStyle="1" w:styleId="lessonheaders">
    <w:name w:val="lesson headers"/>
    <w:basedOn w:val="Normal"/>
    <w:rsid w:val="002B612A"/>
    <w:pPr>
      <w:tabs>
        <w:tab w:val="left" w:pos="1440"/>
        <w:tab w:val="left" w:pos="3960"/>
        <w:tab w:val="left" w:pos="11070"/>
        <w:tab w:val="left" w:pos="12060"/>
      </w:tabs>
      <w:spacing w:after="0"/>
    </w:pPr>
    <w:rPr>
      <w:rFonts w:eastAsia="Times New Roman" w:cstheme="minorHAnsi"/>
    </w:rPr>
  </w:style>
  <w:style w:type="paragraph" w:customStyle="1" w:styleId="objectives">
    <w:name w:val="objectives"/>
    <w:basedOn w:val="lessonheaders"/>
    <w:rsid w:val="002B612A"/>
    <w:pPr>
      <w:numPr>
        <w:numId w:val="6"/>
      </w:numPr>
      <w:tabs>
        <w:tab w:val="clear" w:pos="1440"/>
        <w:tab w:val="left" w:pos="720"/>
      </w:tabs>
      <w:ind w:left="720" w:hanging="720"/>
    </w:pPr>
  </w:style>
  <w:style w:type="paragraph" w:customStyle="1" w:styleId="TestAnswer">
    <w:name w:val="Test Answer"/>
    <w:basedOn w:val="Normal"/>
    <w:rsid w:val="002B612A"/>
    <w:pPr>
      <w:tabs>
        <w:tab w:val="left" w:pos="360"/>
        <w:tab w:val="left" w:pos="2880"/>
        <w:tab w:val="left" w:pos="3240"/>
        <w:tab w:val="left" w:pos="5400"/>
        <w:tab w:val="left" w:pos="5760"/>
        <w:tab w:val="left" w:pos="7920"/>
        <w:tab w:val="left" w:pos="8280"/>
      </w:tabs>
      <w:ind w:left="720" w:hanging="360"/>
    </w:pPr>
    <w:rPr>
      <w:rFonts w:eastAsia="Cambria"/>
      <w:bCs/>
    </w:rPr>
  </w:style>
  <w:style w:type="paragraph" w:customStyle="1" w:styleId="TestQuestion">
    <w:name w:val="Test Question"/>
    <w:basedOn w:val="Normal"/>
    <w:next w:val="TestAnswer"/>
    <w:rsid w:val="002B612A"/>
    <w:pPr>
      <w:tabs>
        <w:tab w:val="left" w:pos="360"/>
      </w:tabs>
      <w:spacing w:before="240"/>
      <w:ind w:left="360" w:hanging="360"/>
    </w:pPr>
    <w:rPr>
      <w:rFonts w:eastAsia="Cambria"/>
    </w:rPr>
  </w:style>
  <w:style w:type="character" w:styleId="PlaceholderText">
    <w:name w:val="Placeholder Text"/>
    <w:basedOn w:val="DefaultParagraphFont"/>
    <w:rsid w:val="002B612A"/>
    <w:rPr>
      <w:color w:val="808080"/>
    </w:rPr>
  </w:style>
  <w:style w:type="paragraph" w:customStyle="1" w:styleId="redbox">
    <w:name w:val="red box"/>
    <w:basedOn w:val="bluebox"/>
    <w:rsid w:val="002B612A"/>
  </w:style>
  <w:style w:type="paragraph" w:styleId="NormalWeb">
    <w:name w:val="Normal (Web)"/>
    <w:basedOn w:val="Normal"/>
    <w:uiPriority w:val="99"/>
    <w:semiHidden/>
    <w:unhideWhenUsed/>
    <w:rsid w:val="001F244D"/>
    <w:pPr>
      <w:keepNext w:val="0"/>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90205">
      <w:bodyDiv w:val="1"/>
      <w:marLeft w:val="0"/>
      <w:marRight w:val="0"/>
      <w:marTop w:val="0"/>
      <w:marBottom w:val="0"/>
      <w:divBdr>
        <w:top w:val="none" w:sz="0" w:space="0" w:color="auto"/>
        <w:left w:val="none" w:sz="0" w:space="0" w:color="auto"/>
        <w:bottom w:val="none" w:sz="0" w:space="0" w:color="auto"/>
        <w:right w:val="none" w:sz="0" w:space="0" w:color="auto"/>
      </w:divBdr>
    </w:div>
    <w:div w:id="120924845">
      <w:bodyDiv w:val="1"/>
      <w:marLeft w:val="0"/>
      <w:marRight w:val="0"/>
      <w:marTop w:val="0"/>
      <w:marBottom w:val="0"/>
      <w:divBdr>
        <w:top w:val="none" w:sz="0" w:space="0" w:color="auto"/>
        <w:left w:val="none" w:sz="0" w:space="0" w:color="auto"/>
        <w:bottom w:val="none" w:sz="0" w:space="0" w:color="auto"/>
        <w:right w:val="none" w:sz="0" w:space="0" w:color="auto"/>
      </w:divBdr>
    </w:div>
    <w:div w:id="217404670">
      <w:bodyDiv w:val="1"/>
      <w:marLeft w:val="0"/>
      <w:marRight w:val="0"/>
      <w:marTop w:val="0"/>
      <w:marBottom w:val="0"/>
      <w:divBdr>
        <w:top w:val="none" w:sz="0" w:space="0" w:color="auto"/>
        <w:left w:val="none" w:sz="0" w:space="0" w:color="auto"/>
        <w:bottom w:val="none" w:sz="0" w:space="0" w:color="auto"/>
        <w:right w:val="none" w:sz="0" w:space="0" w:color="auto"/>
      </w:divBdr>
    </w:div>
    <w:div w:id="399909491">
      <w:bodyDiv w:val="1"/>
      <w:marLeft w:val="0"/>
      <w:marRight w:val="0"/>
      <w:marTop w:val="0"/>
      <w:marBottom w:val="0"/>
      <w:divBdr>
        <w:top w:val="none" w:sz="0" w:space="0" w:color="auto"/>
        <w:left w:val="none" w:sz="0" w:space="0" w:color="auto"/>
        <w:bottom w:val="none" w:sz="0" w:space="0" w:color="auto"/>
        <w:right w:val="none" w:sz="0" w:space="0" w:color="auto"/>
      </w:divBdr>
    </w:div>
    <w:div w:id="453527191">
      <w:bodyDiv w:val="1"/>
      <w:marLeft w:val="0"/>
      <w:marRight w:val="0"/>
      <w:marTop w:val="0"/>
      <w:marBottom w:val="0"/>
      <w:divBdr>
        <w:top w:val="none" w:sz="0" w:space="0" w:color="auto"/>
        <w:left w:val="none" w:sz="0" w:space="0" w:color="auto"/>
        <w:bottom w:val="none" w:sz="0" w:space="0" w:color="auto"/>
        <w:right w:val="none" w:sz="0" w:space="0" w:color="auto"/>
      </w:divBdr>
      <w:divsChild>
        <w:div w:id="424771303">
          <w:marLeft w:val="360"/>
          <w:marRight w:val="0"/>
          <w:marTop w:val="114"/>
          <w:marBottom w:val="0"/>
          <w:divBdr>
            <w:top w:val="none" w:sz="0" w:space="0" w:color="auto"/>
            <w:left w:val="none" w:sz="0" w:space="0" w:color="auto"/>
            <w:bottom w:val="none" w:sz="0" w:space="0" w:color="auto"/>
            <w:right w:val="none" w:sz="0" w:space="0" w:color="auto"/>
          </w:divBdr>
        </w:div>
      </w:divsChild>
    </w:div>
    <w:div w:id="704140099">
      <w:bodyDiv w:val="1"/>
      <w:marLeft w:val="0"/>
      <w:marRight w:val="0"/>
      <w:marTop w:val="0"/>
      <w:marBottom w:val="0"/>
      <w:divBdr>
        <w:top w:val="none" w:sz="0" w:space="0" w:color="auto"/>
        <w:left w:val="none" w:sz="0" w:space="0" w:color="auto"/>
        <w:bottom w:val="none" w:sz="0" w:space="0" w:color="auto"/>
        <w:right w:val="none" w:sz="0" w:space="0" w:color="auto"/>
      </w:divBdr>
    </w:div>
    <w:div w:id="764811330">
      <w:bodyDiv w:val="1"/>
      <w:marLeft w:val="0"/>
      <w:marRight w:val="0"/>
      <w:marTop w:val="0"/>
      <w:marBottom w:val="0"/>
      <w:divBdr>
        <w:top w:val="none" w:sz="0" w:space="0" w:color="auto"/>
        <w:left w:val="none" w:sz="0" w:space="0" w:color="auto"/>
        <w:bottom w:val="none" w:sz="0" w:space="0" w:color="auto"/>
        <w:right w:val="none" w:sz="0" w:space="0" w:color="auto"/>
      </w:divBdr>
    </w:div>
    <w:div w:id="859858209">
      <w:bodyDiv w:val="1"/>
      <w:marLeft w:val="0"/>
      <w:marRight w:val="0"/>
      <w:marTop w:val="0"/>
      <w:marBottom w:val="0"/>
      <w:divBdr>
        <w:top w:val="none" w:sz="0" w:space="0" w:color="auto"/>
        <w:left w:val="none" w:sz="0" w:space="0" w:color="auto"/>
        <w:bottom w:val="none" w:sz="0" w:space="0" w:color="auto"/>
        <w:right w:val="none" w:sz="0" w:space="0" w:color="auto"/>
      </w:divBdr>
    </w:div>
    <w:div w:id="977608673">
      <w:bodyDiv w:val="1"/>
      <w:marLeft w:val="0"/>
      <w:marRight w:val="0"/>
      <w:marTop w:val="0"/>
      <w:marBottom w:val="0"/>
      <w:divBdr>
        <w:top w:val="none" w:sz="0" w:space="0" w:color="auto"/>
        <w:left w:val="none" w:sz="0" w:space="0" w:color="auto"/>
        <w:bottom w:val="none" w:sz="0" w:space="0" w:color="auto"/>
        <w:right w:val="none" w:sz="0" w:space="0" w:color="auto"/>
      </w:divBdr>
    </w:div>
    <w:div w:id="1008875379">
      <w:bodyDiv w:val="1"/>
      <w:marLeft w:val="0"/>
      <w:marRight w:val="0"/>
      <w:marTop w:val="0"/>
      <w:marBottom w:val="0"/>
      <w:divBdr>
        <w:top w:val="none" w:sz="0" w:space="0" w:color="auto"/>
        <w:left w:val="none" w:sz="0" w:space="0" w:color="auto"/>
        <w:bottom w:val="none" w:sz="0" w:space="0" w:color="auto"/>
        <w:right w:val="none" w:sz="0" w:space="0" w:color="auto"/>
      </w:divBdr>
      <w:divsChild>
        <w:div w:id="1197427642">
          <w:marLeft w:val="0"/>
          <w:marRight w:val="0"/>
          <w:marTop w:val="0"/>
          <w:marBottom w:val="0"/>
          <w:divBdr>
            <w:top w:val="none" w:sz="0" w:space="0" w:color="auto"/>
            <w:left w:val="none" w:sz="0" w:space="0" w:color="auto"/>
            <w:bottom w:val="none" w:sz="0" w:space="0" w:color="auto"/>
            <w:right w:val="none" w:sz="0" w:space="0" w:color="auto"/>
          </w:divBdr>
        </w:div>
      </w:divsChild>
    </w:div>
    <w:div w:id="1029181561">
      <w:bodyDiv w:val="1"/>
      <w:marLeft w:val="0"/>
      <w:marRight w:val="0"/>
      <w:marTop w:val="0"/>
      <w:marBottom w:val="0"/>
      <w:divBdr>
        <w:top w:val="none" w:sz="0" w:space="0" w:color="auto"/>
        <w:left w:val="none" w:sz="0" w:space="0" w:color="auto"/>
        <w:bottom w:val="none" w:sz="0" w:space="0" w:color="auto"/>
        <w:right w:val="none" w:sz="0" w:space="0" w:color="auto"/>
      </w:divBdr>
    </w:div>
    <w:div w:id="1179780077">
      <w:bodyDiv w:val="1"/>
      <w:marLeft w:val="0"/>
      <w:marRight w:val="0"/>
      <w:marTop w:val="0"/>
      <w:marBottom w:val="0"/>
      <w:divBdr>
        <w:top w:val="none" w:sz="0" w:space="0" w:color="auto"/>
        <w:left w:val="none" w:sz="0" w:space="0" w:color="auto"/>
        <w:bottom w:val="none" w:sz="0" w:space="0" w:color="auto"/>
        <w:right w:val="none" w:sz="0" w:space="0" w:color="auto"/>
      </w:divBdr>
    </w:div>
    <w:div w:id="1188954156">
      <w:bodyDiv w:val="1"/>
      <w:marLeft w:val="0"/>
      <w:marRight w:val="0"/>
      <w:marTop w:val="0"/>
      <w:marBottom w:val="0"/>
      <w:divBdr>
        <w:top w:val="none" w:sz="0" w:space="0" w:color="auto"/>
        <w:left w:val="none" w:sz="0" w:space="0" w:color="auto"/>
        <w:bottom w:val="none" w:sz="0" w:space="0" w:color="auto"/>
        <w:right w:val="none" w:sz="0" w:space="0" w:color="auto"/>
      </w:divBdr>
    </w:div>
    <w:div w:id="1202209981">
      <w:bodyDiv w:val="1"/>
      <w:marLeft w:val="0"/>
      <w:marRight w:val="0"/>
      <w:marTop w:val="0"/>
      <w:marBottom w:val="0"/>
      <w:divBdr>
        <w:top w:val="none" w:sz="0" w:space="0" w:color="auto"/>
        <w:left w:val="none" w:sz="0" w:space="0" w:color="auto"/>
        <w:bottom w:val="none" w:sz="0" w:space="0" w:color="auto"/>
        <w:right w:val="none" w:sz="0" w:space="0" w:color="auto"/>
      </w:divBdr>
    </w:div>
    <w:div w:id="1267811432">
      <w:bodyDiv w:val="1"/>
      <w:marLeft w:val="0"/>
      <w:marRight w:val="0"/>
      <w:marTop w:val="0"/>
      <w:marBottom w:val="0"/>
      <w:divBdr>
        <w:top w:val="none" w:sz="0" w:space="0" w:color="auto"/>
        <w:left w:val="none" w:sz="0" w:space="0" w:color="auto"/>
        <w:bottom w:val="none" w:sz="0" w:space="0" w:color="auto"/>
        <w:right w:val="none" w:sz="0" w:space="0" w:color="auto"/>
      </w:divBdr>
    </w:div>
    <w:div w:id="1317803509">
      <w:bodyDiv w:val="1"/>
      <w:marLeft w:val="0"/>
      <w:marRight w:val="0"/>
      <w:marTop w:val="0"/>
      <w:marBottom w:val="0"/>
      <w:divBdr>
        <w:top w:val="none" w:sz="0" w:space="0" w:color="auto"/>
        <w:left w:val="none" w:sz="0" w:space="0" w:color="auto"/>
        <w:bottom w:val="none" w:sz="0" w:space="0" w:color="auto"/>
        <w:right w:val="none" w:sz="0" w:space="0" w:color="auto"/>
      </w:divBdr>
    </w:div>
    <w:div w:id="1460414391">
      <w:bodyDiv w:val="1"/>
      <w:marLeft w:val="0"/>
      <w:marRight w:val="0"/>
      <w:marTop w:val="0"/>
      <w:marBottom w:val="0"/>
      <w:divBdr>
        <w:top w:val="none" w:sz="0" w:space="0" w:color="auto"/>
        <w:left w:val="none" w:sz="0" w:space="0" w:color="auto"/>
        <w:bottom w:val="none" w:sz="0" w:space="0" w:color="auto"/>
        <w:right w:val="none" w:sz="0" w:space="0" w:color="auto"/>
      </w:divBdr>
      <w:divsChild>
        <w:div w:id="78601686">
          <w:marLeft w:val="518"/>
          <w:marRight w:val="0"/>
          <w:marTop w:val="105"/>
          <w:marBottom w:val="0"/>
          <w:divBdr>
            <w:top w:val="none" w:sz="0" w:space="0" w:color="auto"/>
            <w:left w:val="none" w:sz="0" w:space="0" w:color="auto"/>
            <w:bottom w:val="none" w:sz="0" w:space="0" w:color="auto"/>
            <w:right w:val="none" w:sz="0" w:space="0" w:color="auto"/>
          </w:divBdr>
        </w:div>
        <w:div w:id="208297455">
          <w:marLeft w:val="173"/>
          <w:marRight w:val="0"/>
          <w:marTop w:val="100"/>
          <w:marBottom w:val="0"/>
          <w:divBdr>
            <w:top w:val="none" w:sz="0" w:space="0" w:color="auto"/>
            <w:left w:val="none" w:sz="0" w:space="0" w:color="auto"/>
            <w:bottom w:val="none" w:sz="0" w:space="0" w:color="auto"/>
            <w:right w:val="none" w:sz="0" w:space="0" w:color="auto"/>
          </w:divBdr>
        </w:div>
        <w:div w:id="512109707">
          <w:marLeft w:val="518"/>
          <w:marRight w:val="0"/>
          <w:marTop w:val="105"/>
          <w:marBottom w:val="0"/>
          <w:divBdr>
            <w:top w:val="none" w:sz="0" w:space="0" w:color="auto"/>
            <w:left w:val="none" w:sz="0" w:space="0" w:color="auto"/>
            <w:bottom w:val="none" w:sz="0" w:space="0" w:color="auto"/>
            <w:right w:val="none" w:sz="0" w:space="0" w:color="auto"/>
          </w:divBdr>
        </w:div>
        <w:div w:id="1135875059">
          <w:marLeft w:val="173"/>
          <w:marRight w:val="0"/>
          <w:marTop w:val="100"/>
          <w:marBottom w:val="0"/>
          <w:divBdr>
            <w:top w:val="none" w:sz="0" w:space="0" w:color="auto"/>
            <w:left w:val="none" w:sz="0" w:space="0" w:color="auto"/>
            <w:bottom w:val="none" w:sz="0" w:space="0" w:color="auto"/>
            <w:right w:val="none" w:sz="0" w:space="0" w:color="auto"/>
          </w:divBdr>
        </w:div>
        <w:div w:id="1343623458">
          <w:marLeft w:val="173"/>
          <w:marRight w:val="0"/>
          <w:marTop w:val="100"/>
          <w:marBottom w:val="0"/>
          <w:divBdr>
            <w:top w:val="none" w:sz="0" w:space="0" w:color="auto"/>
            <w:left w:val="none" w:sz="0" w:space="0" w:color="auto"/>
            <w:bottom w:val="none" w:sz="0" w:space="0" w:color="auto"/>
            <w:right w:val="none" w:sz="0" w:space="0" w:color="auto"/>
          </w:divBdr>
        </w:div>
      </w:divsChild>
    </w:div>
    <w:div w:id="1512063134">
      <w:bodyDiv w:val="1"/>
      <w:marLeft w:val="0"/>
      <w:marRight w:val="0"/>
      <w:marTop w:val="0"/>
      <w:marBottom w:val="0"/>
      <w:divBdr>
        <w:top w:val="none" w:sz="0" w:space="0" w:color="auto"/>
        <w:left w:val="none" w:sz="0" w:space="0" w:color="auto"/>
        <w:bottom w:val="none" w:sz="0" w:space="0" w:color="auto"/>
        <w:right w:val="none" w:sz="0" w:space="0" w:color="auto"/>
      </w:divBdr>
    </w:div>
    <w:div w:id="1618171858">
      <w:bodyDiv w:val="1"/>
      <w:marLeft w:val="0"/>
      <w:marRight w:val="0"/>
      <w:marTop w:val="0"/>
      <w:marBottom w:val="0"/>
      <w:divBdr>
        <w:top w:val="none" w:sz="0" w:space="0" w:color="auto"/>
        <w:left w:val="none" w:sz="0" w:space="0" w:color="auto"/>
        <w:bottom w:val="none" w:sz="0" w:space="0" w:color="auto"/>
        <w:right w:val="none" w:sz="0" w:space="0" w:color="auto"/>
      </w:divBdr>
    </w:div>
    <w:div w:id="1758016116">
      <w:bodyDiv w:val="1"/>
      <w:marLeft w:val="0"/>
      <w:marRight w:val="0"/>
      <w:marTop w:val="0"/>
      <w:marBottom w:val="0"/>
      <w:divBdr>
        <w:top w:val="none" w:sz="0" w:space="0" w:color="auto"/>
        <w:left w:val="none" w:sz="0" w:space="0" w:color="auto"/>
        <w:bottom w:val="none" w:sz="0" w:space="0" w:color="auto"/>
        <w:right w:val="none" w:sz="0" w:space="0" w:color="auto"/>
      </w:divBdr>
    </w:div>
    <w:div w:id="1786466417">
      <w:bodyDiv w:val="1"/>
      <w:marLeft w:val="0"/>
      <w:marRight w:val="0"/>
      <w:marTop w:val="0"/>
      <w:marBottom w:val="0"/>
      <w:divBdr>
        <w:top w:val="none" w:sz="0" w:space="0" w:color="auto"/>
        <w:left w:val="none" w:sz="0" w:space="0" w:color="auto"/>
        <w:bottom w:val="none" w:sz="0" w:space="0" w:color="auto"/>
        <w:right w:val="none" w:sz="0" w:space="0" w:color="auto"/>
      </w:divBdr>
    </w:div>
    <w:div w:id="1832600757">
      <w:bodyDiv w:val="1"/>
      <w:marLeft w:val="0"/>
      <w:marRight w:val="0"/>
      <w:marTop w:val="0"/>
      <w:marBottom w:val="0"/>
      <w:divBdr>
        <w:top w:val="none" w:sz="0" w:space="0" w:color="auto"/>
        <w:left w:val="none" w:sz="0" w:space="0" w:color="auto"/>
        <w:bottom w:val="none" w:sz="0" w:space="0" w:color="auto"/>
        <w:right w:val="none" w:sz="0" w:space="0" w:color="auto"/>
      </w:divBdr>
    </w:div>
    <w:div w:id="1985352635">
      <w:bodyDiv w:val="1"/>
      <w:marLeft w:val="0"/>
      <w:marRight w:val="0"/>
      <w:marTop w:val="0"/>
      <w:marBottom w:val="0"/>
      <w:divBdr>
        <w:top w:val="none" w:sz="0" w:space="0" w:color="auto"/>
        <w:left w:val="none" w:sz="0" w:space="0" w:color="auto"/>
        <w:bottom w:val="none" w:sz="0" w:space="0" w:color="auto"/>
        <w:right w:val="none" w:sz="0" w:space="0" w:color="auto"/>
      </w:divBdr>
    </w:div>
    <w:div w:id="2031760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eshko\Desktop\Lab%20guide%20shell%20Edgenuity.dotx" TargetMode="External"/></Relationships>
</file>

<file path=word/theme/theme1.xml><?xml version="1.0" encoding="utf-8"?>
<a:theme xmlns:a="http://schemas.openxmlformats.org/drawingml/2006/main" name="Edge1">
  <a:themeElements>
    <a:clrScheme name="Jupiter">
      <a:dk1>
        <a:srgbClr val="333333"/>
      </a:dk1>
      <a:lt1>
        <a:srgbClr val="FFFFFF"/>
      </a:lt1>
      <a:dk2>
        <a:srgbClr val="6E7075"/>
      </a:dk2>
      <a:lt2>
        <a:srgbClr val="C1BFBF"/>
      </a:lt2>
      <a:accent1>
        <a:srgbClr val="327788"/>
      </a:accent1>
      <a:accent2>
        <a:srgbClr val="F78D26"/>
      </a:accent2>
      <a:accent3>
        <a:srgbClr val="7FB14D"/>
      </a:accent3>
      <a:accent4>
        <a:srgbClr val="349591"/>
      </a:accent4>
      <a:accent5>
        <a:srgbClr val="7030A0"/>
      </a:accent5>
      <a:accent6>
        <a:srgbClr val="F4473C"/>
      </a:accent6>
      <a:hlink>
        <a:srgbClr val="47A5C9"/>
      </a:hlink>
      <a:folHlink>
        <a:srgbClr val="798EE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8e8c147c-4a44-4efb-abf1-e3af25080dca">
      <Terms xmlns="http://schemas.microsoft.com/office/infopath/2007/PartnerControls"/>
    </TaxKeywordTaxHTField>
    <_dlc_DocId xmlns="8e8c147c-4a44-4efb-abf1-e3af25080dca">NYTQRMT4MAHZ-1-61925</_dlc_DocId>
    <TaxCatchAll xmlns="8e8c147c-4a44-4efb-abf1-e3af25080dca"/>
    <_dlc_DocIdUrl xmlns="8e8c147c-4a44-4efb-abf1-e3af25080dca">
      <Url>http://eportal.education2020.com/Curriculum/CMath/_layouts/DocIdRedir.aspx?ID=NYTQRMT4MAHZ-1-61925</Url>
      <Description>NYTQRMT4MAHZ-1-61925</Description>
    </_dlc_DocIdUrl>
    <Target_x0020_Audiences xmlns="e488ce5d-f489-49a9-8091-c8b3fdc3ce56" xsi:nil="true"/>
    <Order0 xmlns="e488ce5d-f489-49a9-8091-c8b3fdc3ce5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A0CE047193BC4D488013BD62D08FAFFE" ma:contentTypeVersion="6" ma:contentTypeDescription="Create a new document." ma:contentTypeScope="" ma:versionID="6b34661b261597ae7a7c5c6de3aaa4e0">
  <xsd:schema xmlns:xsd="http://www.w3.org/2001/XMLSchema" xmlns:xs="http://www.w3.org/2001/XMLSchema" xmlns:p="http://schemas.microsoft.com/office/2006/metadata/properties" xmlns:ns2="8e8c147c-4a44-4efb-abf1-e3af25080dca" xmlns:ns3="e488ce5d-f489-49a9-8091-c8b3fdc3ce56" targetNamespace="http://schemas.microsoft.com/office/2006/metadata/properties" ma:root="true" ma:fieldsID="d3fc6188786beeb9611fd14ed2e48f86" ns2:_="" ns3:_="">
    <xsd:import namespace="8e8c147c-4a44-4efb-abf1-e3af25080dca"/>
    <xsd:import namespace="e488ce5d-f489-49a9-8091-c8b3fdc3ce56"/>
    <xsd:element name="properties">
      <xsd:complexType>
        <xsd:sequence>
          <xsd:element name="documentManagement">
            <xsd:complexType>
              <xsd:all>
                <xsd:element ref="ns2:TaxKeywordTaxHTField" minOccurs="0"/>
                <xsd:element ref="ns2:TaxCatchAll" minOccurs="0"/>
                <xsd:element ref="ns3:Target_x0020_Audiences" minOccurs="0"/>
                <xsd:element ref="ns2:_dlc_DocId" minOccurs="0"/>
                <xsd:element ref="ns2:_dlc_DocIdUrl" minOccurs="0"/>
                <xsd:element ref="ns2:_dlc_DocIdPersistId" minOccurs="0"/>
                <xsd:element ref="ns3: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c147c-4a44-4efb-abf1-e3af25080dca"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92f40f2-0dae-420a-b818-205efde7779f"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e144788f-eb56-466f-9027-41993022a6df}" ma:internalName="TaxCatchAll" ma:showField="CatchAllData" ma:web="8e8c147c-4a44-4efb-abf1-e3af25080dca">
      <xsd:complexType>
        <xsd:complexContent>
          <xsd:extension base="dms:MultiChoiceLookup">
            <xsd:sequence>
              <xsd:element name="Value" type="dms:Lookup" maxOccurs="unbounded" minOccurs="0" nillable="true"/>
            </xsd:sequence>
          </xsd:extension>
        </xsd:complexContent>
      </xsd:complexType>
    </xsd:element>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488ce5d-f489-49a9-8091-c8b3fdc3ce56" elementFormDefault="qualified">
    <xsd:import namespace="http://schemas.microsoft.com/office/2006/documentManagement/types"/>
    <xsd:import namespace="http://schemas.microsoft.com/office/infopath/2007/PartnerControls"/>
    <xsd:element name="Target_x0020_Audiences" ma:index="11" nillable="true" ma:displayName="Target Audiences" ma:internalName="Target_x0020_Audiences">
      <xsd:simpleType>
        <xsd:restriction base="dms:Unknown"/>
      </xsd:simpleType>
    </xsd:element>
    <xsd:element name="Order0" ma:index="15" nillable="true" ma:displayName="Order" ma:internalName="Order0">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F5596C-926D-40A2-95E1-9B6A0E229E0B}">
  <ds:schemaRefs>
    <ds:schemaRef ds:uri="http://schemas.microsoft.com/office/2006/metadata/properties"/>
    <ds:schemaRef ds:uri="http://schemas.microsoft.com/office/infopath/2007/PartnerControls"/>
    <ds:schemaRef ds:uri="8e8c147c-4a44-4efb-abf1-e3af25080dca"/>
    <ds:schemaRef ds:uri="e488ce5d-f489-49a9-8091-c8b3fdc3ce56"/>
  </ds:schemaRefs>
</ds:datastoreItem>
</file>

<file path=customXml/itemProps2.xml><?xml version="1.0" encoding="utf-8"?>
<ds:datastoreItem xmlns:ds="http://schemas.openxmlformats.org/officeDocument/2006/customXml" ds:itemID="{2D853057-0F62-4576-9EC6-05B4F9A46289}">
  <ds:schemaRefs>
    <ds:schemaRef ds:uri="http://schemas.microsoft.com/sharepoint/v3/contenttype/forms"/>
  </ds:schemaRefs>
</ds:datastoreItem>
</file>

<file path=customXml/itemProps3.xml><?xml version="1.0" encoding="utf-8"?>
<ds:datastoreItem xmlns:ds="http://schemas.openxmlformats.org/officeDocument/2006/customXml" ds:itemID="{F0E8FA61-6BD9-47B7-8737-18E624B2D3D3}">
  <ds:schemaRefs>
    <ds:schemaRef ds:uri="http://schemas.microsoft.com/sharepoint/events"/>
  </ds:schemaRefs>
</ds:datastoreItem>
</file>

<file path=customXml/itemProps4.xml><?xml version="1.0" encoding="utf-8"?>
<ds:datastoreItem xmlns:ds="http://schemas.openxmlformats.org/officeDocument/2006/customXml" ds:itemID="{F7689FE1-2A75-4EA0-B052-37B7C3E69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c147c-4a44-4efb-abf1-e3af25080dca"/>
    <ds:schemaRef ds:uri="e488ce5d-f489-49a9-8091-c8b3fdc3ce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9E4D2D7-B80B-4D87-A7FB-4661676F9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 guide shell Edgenuity</Template>
  <TotalTime>1297</TotalTime>
  <Pages>9</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6219</CharactersWithSpaces>
  <SharedDoc>false</SharedDoc>
  <HLinks>
    <vt:vector size="12" baseType="variant">
      <vt:variant>
        <vt:i4>75</vt:i4>
      </vt:variant>
      <vt:variant>
        <vt:i4>3</vt:i4>
      </vt:variant>
      <vt:variant>
        <vt:i4>0</vt:i4>
      </vt:variant>
      <vt:variant>
        <vt:i4>5</vt:i4>
      </vt:variant>
      <vt:variant>
        <vt:lpwstr>http://openclipart.org/detail/104623/tube-a-essai-by-sillius</vt:lpwstr>
      </vt:variant>
      <vt:variant>
        <vt:lpwstr/>
      </vt:variant>
      <vt:variant>
        <vt:i4>5767216</vt:i4>
      </vt:variant>
      <vt:variant>
        <vt:i4>0</vt:i4>
      </vt:variant>
      <vt:variant>
        <vt:i4>0</vt:i4>
      </vt:variant>
      <vt:variant>
        <vt:i4>5</vt:i4>
      </vt:variant>
      <vt:variant>
        <vt:lpwstr>http://eportal.education2020.com/Curriculum/Production Library/frame-building-files/common/calculators/regression-calculator.html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Rayow</dc:creator>
  <cp:lastModifiedBy>Claire Miller</cp:lastModifiedBy>
  <cp:revision>77</cp:revision>
  <cp:lastPrinted>2014-12-12T16:46:00Z</cp:lastPrinted>
  <dcterms:created xsi:type="dcterms:W3CDTF">2015-03-26T15:21:00Z</dcterms:created>
  <dcterms:modified xsi:type="dcterms:W3CDTF">2015-05-20T18:04:00Z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0x010100A0CE047193BC4D488013BD62D08FAFFE</vt:lpwstr>
  </property>
  <property fmtid="{D5CDD505-2E9C-101B-9397-08002B2CF9AE}" pid="3" name="TaxKeyword">
    <vt:lpwstr/>
  </property>
  <property fmtid="{D5CDD505-2E9C-101B-9397-08002B2CF9AE}" pid="4" name="_dlc_DocIdItemGuid">
    <vt:lpwstr>5d8cffcc-c20f-4c60-98ff-1c0dbb07db20</vt:lpwstr>
  </property>
  <property fmtid="{D5CDD505-2E9C-101B-9397-08002B2CF9AE}" pid="5" name="TaxCatchAll">
    <vt:lpwstr/>
  </property>
  <property fmtid="{D5CDD505-2E9C-101B-9397-08002B2CF9AE}" pid="6" name="TaxKeywordTaxHTField">
    <vt:lpwstr/>
  </property>
  <property fmtid="{D5CDD505-2E9C-101B-9397-08002B2CF9AE}" pid="7" name="_dlc_DocId">
    <vt:lpwstr>NYTQRMT4MAHZ-2-3998</vt:lpwstr>
  </property>
  <property fmtid="{D5CDD505-2E9C-101B-9397-08002B2CF9AE}" pid="8" name="_dlc_DocIdUrl">
    <vt:lpwstr>http://eportal.education2020.com/Curriculum/CSCI/_layouts/DocIdRedir.aspx?ID=NYTQRMT4MAHZ-2-3998, NYTQRMT4MAHZ-2-3998</vt:lpwstr>
  </property>
</Properties>
</file>